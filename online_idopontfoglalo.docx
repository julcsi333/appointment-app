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3F742C" w14:textId="544130E1" w:rsidR="0063585C" w:rsidRPr="004851C7" w:rsidRDefault="009D2FD8" w:rsidP="00D429F2">
      <w:pPr>
        <w:pStyle w:val="Cmlaplog"/>
      </w:pPr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6A85A8A7" w:rsidR="004851C7" w:rsidRDefault="00A52F77" w:rsidP="00D429F2">
      <w:pPr>
        <w:pStyle w:val="Cmlapkarstanszk"/>
      </w:pPr>
      <w:fldSimple w:instr=" DOCPROPERTY  Company  \* MERGEFORMAT ">
        <w:r w:rsidR="00EA3862"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20F850AA" w:rsidR="0063585C" w:rsidRPr="00B50CAA" w:rsidRDefault="009A6AE4" w:rsidP="00171054">
      <w:pPr>
        <w:pStyle w:val="Cmlapszerz"/>
      </w:pPr>
      <w:r>
        <w:t>Jankó Júlia</w:t>
      </w:r>
    </w:p>
    <w:p w14:paraId="5BD632B6" w14:textId="1E41BFA8" w:rsidR="0063585C" w:rsidRPr="00B50CAA" w:rsidRDefault="009A6AE4">
      <w:pPr>
        <w:pStyle w:val="Title"/>
      </w:pPr>
      <w:r>
        <w:t>Online időpontfoglaló fullstack webalkalmazás</w:t>
      </w:r>
    </w:p>
    <w:p w14:paraId="4E66D8CA" w14:textId="77777777" w:rsidR="00630A92" w:rsidRDefault="00630A92" w:rsidP="009A6AE4">
      <w:pPr>
        <w:keepLines/>
        <w:spacing w:after="0"/>
        <w:ind w:firstLine="0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A0A8917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454B6DA4" w:rsidR="00630A92" w:rsidRDefault="009A6AE4" w:rsidP="00630A92">
      <w:pPr>
        <w:pStyle w:val="Cmlapszerz"/>
      </w:pPr>
      <w:r>
        <w:t>Kövesdán Gábor</w:t>
      </w:r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</w:p>
    <w:p w14:paraId="59CFD63D" w14:textId="6F6CF5DC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9A6AE4">
        <w:t>24</w:t>
      </w:r>
      <w:r w:rsidR="0063585C" w:rsidRPr="00267677">
        <w:fldChar w:fldCharType="begin"/>
      </w:r>
      <w:r w:rsidR="0063585C" w:rsidRPr="00B50CAA">
        <w:instrText xml:space="preserve"> SUBJECT  \* MERGEFORMAT </w:instrText>
      </w:r>
      <w:r w:rsidR="0063585C" w:rsidRPr="00267677">
        <w:fldChar w:fldCharType="end"/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5AF65665" w14:textId="00168E1F" w:rsidR="00EA3862" w:rsidRDefault="00730B3C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4211969" w:history="1">
        <w:r w:rsidR="00EA3862" w:rsidRPr="0072525E">
          <w:rPr>
            <w:rStyle w:val="Hyperlink"/>
            <w:noProof/>
          </w:rPr>
          <w:t>Összefoglaló</w:t>
        </w:r>
        <w:r w:rsidR="00EA3862">
          <w:rPr>
            <w:noProof/>
            <w:webHidden/>
          </w:rPr>
          <w:tab/>
        </w:r>
        <w:r w:rsidR="00EA3862">
          <w:rPr>
            <w:noProof/>
            <w:webHidden/>
          </w:rPr>
          <w:fldChar w:fldCharType="begin"/>
        </w:r>
        <w:r w:rsidR="00EA3862">
          <w:rPr>
            <w:noProof/>
            <w:webHidden/>
          </w:rPr>
          <w:instrText xml:space="preserve"> PAGEREF _Toc184211969 \h </w:instrText>
        </w:r>
        <w:r w:rsidR="00EA3862">
          <w:rPr>
            <w:noProof/>
            <w:webHidden/>
          </w:rPr>
        </w:r>
        <w:r w:rsidR="00EA3862"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5</w:t>
        </w:r>
        <w:r w:rsidR="00EA3862">
          <w:rPr>
            <w:noProof/>
            <w:webHidden/>
          </w:rPr>
          <w:fldChar w:fldCharType="end"/>
        </w:r>
      </w:hyperlink>
    </w:p>
    <w:p w14:paraId="375D42EC" w14:textId="5CDF5932" w:rsidR="00EA3862" w:rsidRDefault="00EA386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4211970" w:history="1">
        <w:r w:rsidRPr="0072525E">
          <w:rPr>
            <w:rStyle w:val="Hyperlink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DD3699" w14:textId="30980E3F" w:rsidR="00EA3862" w:rsidRDefault="00EA386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4211971" w:history="1">
        <w:r w:rsidRPr="0072525E">
          <w:rPr>
            <w:rStyle w:val="Hyperlink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4843D69" w14:textId="1D808B09" w:rsidR="00EA3862" w:rsidRDefault="00EA386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4211972" w:history="1">
        <w:r w:rsidRPr="0072525E">
          <w:rPr>
            <w:rStyle w:val="Hyperlink"/>
            <w:noProof/>
          </w:rPr>
          <w:t>2 Felhasznált technológiák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34B6F7" w14:textId="4F6078F7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1973" w:history="1">
        <w:r w:rsidRPr="0072525E">
          <w:rPr>
            <w:rStyle w:val="Hyperlink"/>
            <w:noProof/>
          </w:rPr>
          <w:t>2.1 Spring Boot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15C090F" w14:textId="77B1A4B5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1974" w:history="1">
        <w:r w:rsidRPr="0072525E">
          <w:rPr>
            <w:rStyle w:val="Hyperlink"/>
            <w:noProof/>
          </w:rPr>
          <w:t>2.2 Gradle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2D44A6F" w14:textId="6734EF0C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1975" w:history="1">
        <w:r w:rsidRPr="0072525E">
          <w:rPr>
            <w:rStyle w:val="Hyperlink"/>
            <w:noProof/>
          </w:rPr>
          <w:t>2.3 JPA és Hibernate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53850D3" w14:textId="0B04A015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1976" w:history="1">
        <w:r w:rsidRPr="0072525E">
          <w:rPr>
            <w:rStyle w:val="Hyperlink"/>
            <w:noProof/>
          </w:rPr>
          <w:t>2.4 Tervezési minták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C8199F4" w14:textId="395A6309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1977" w:history="1">
        <w:r w:rsidRPr="0072525E">
          <w:rPr>
            <w:rStyle w:val="Hyperlink"/>
            <w:noProof/>
          </w:rPr>
          <w:t>2.5 TypeScript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2FBDD4F" w14:textId="2959172D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1978" w:history="1">
        <w:r w:rsidRPr="0072525E">
          <w:rPr>
            <w:rStyle w:val="Hyperlink"/>
            <w:noProof/>
          </w:rPr>
          <w:t>2.6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3661E53" w14:textId="3C23F2FA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1979" w:history="1">
        <w:r w:rsidRPr="0072525E">
          <w:rPr>
            <w:rStyle w:val="Hyperlink"/>
            <w:noProof/>
          </w:rPr>
          <w:t>2.7 Material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FA6554F" w14:textId="43CE7B77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1980" w:history="1">
        <w:r w:rsidRPr="0072525E">
          <w:rPr>
            <w:rStyle w:val="Hyperlink"/>
            <w:noProof/>
          </w:rPr>
          <w:t>2.8 DayPilot – React Event Calendar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B23749E" w14:textId="740BC201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1981" w:history="1">
        <w:r w:rsidRPr="0072525E">
          <w:rPr>
            <w:rStyle w:val="Hyperlink"/>
            <w:noProof/>
          </w:rPr>
          <w:t>2.9 Axios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3D9EBA" w14:textId="6A987CB7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1982" w:history="1">
        <w:r w:rsidRPr="0072525E">
          <w:rPr>
            <w:rStyle w:val="Hyperlink"/>
            <w:noProof/>
          </w:rPr>
          <w:t>2.10 Auth0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8FF0A6D" w14:textId="4071ADC7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1983" w:history="1">
        <w:r w:rsidRPr="0072525E">
          <w:rPr>
            <w:rStyle w:val="Hyperlink"/>
            <w:noProof/>
          </w:rPr>
          <w:t>2.11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B3FF508" w14:textId="67F1BC93" w:rsidR="00EA3862" w:rsidRDefault="00EA386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4211984" w:history="1">
        <w:r w:rsidRPr="0072525E">
          <w:rPr>
            <w:rStyle w:val="Hyperlink"/>
            <w:noProof/>
          </w:rPr>
          <w:t>3 Követelmények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FA7E9ED" w14:textId="7E58A2D4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1985" w:history="1">
        <w:r w:rsidRPr="0072525E">
          <w:rPr>
            <w:rStyle w:val="Hyperlink"/>
            <w:noProof/>
          </w:rPr>
          <w:t>3.1 Böngészés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7C627E0" w14:textId="1F410AAE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1986" w:history="1">
        <w:r w:rsidRPr="0072525E">
          <w:rPr>
            <w:rStyle w:val="Hyperlink"/>
            <w:noProof/>
          </w:rPr>
          <w:t>3.2 Általános felhasználó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7F4A31A" w14:textId="428EE602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1987" w:history="1">
        <w:r w:rsidRPr="0072525E">
          <w:rPr>
            <w:rStyle w:val="Hyperlink"/>
            <w:noProof/>
          </w:rPr>
          <w:t>3.3 Szolgáltató felhasználó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F21F769" w14:textId="3F48C7F1" w:rsidR="00EA3862" w:rsidRDefault="00EA386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4211988" w:history="1">
        <w:r w:rsidRPr="0072525E">
          <w:rPr>
            <w:rStyle w:val="Hyperlink"/>
            <w:noProof/>
          </w:rPr>
          <w:t>4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51D3E41" w14:textId="24AA477C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1989" w:history="1">
        <w:r w:rsidRPr="0072525E">
          <w:rPr>
            <w:rStyle w:val="Hyperlink"/>
            <w:noProof/>
          </w:rPr>
          <w:t>4.1 Frontend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DEA058D" w14:textId="1680E85E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1990" w:history="1">
        <w:r w:rsidRPr="0072525E">
          <w:rPr>
            <w:rStyle w:val="Hyperlink"/>
            <w:noProof/>
          </w:rPr>
          <w:t>4.2 Backend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5E3C611" w14:textId="5DBAE735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1991" w:history="1">
        <w:r w:rsidRPr="0072525E">
          <w:rPr>
            <w:rStyle w:val="Hyperlink"/>
            <w:noProof/>
          </w:rPr>
          <w:t>4.3 Adatbázis szerkezete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E325DD4" w14:textId="77382F4C" w:rsidR="00EA3862" w:rsidRDefault="00EA386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4211992" w:history="1">
        <w:r w:rsidRPr="0072525E">
          <w:rPr>
            <w:rStyle w:val="Hyperlink"/>
            <w:noProof/>
          </w:rPr>
          <w:t>5 Megvalósítás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D467E2E" w14:textId="3964517B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1993" w:history="1">
        <w:r w:rsidRPr="0072525E">
          <w:rPr>
            <w:rStyle w:val="Hyperlink"/>
            <w:noProof/>
          </w:rPr>
          <w:t>5.1 Bejelentkezés és regisztráció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463A7C4" w14:textId="28C746F7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1994" w:history="1">
        <w:r w:rsidRPr="0072525E">
          <w:rPr>
            <w:rStyle w:val="Hyperlink"/>
            <w:noProof/>
          </w:rPr>
          <w:t>5.2 Profil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E27EA30" w14:textId="3E4667D3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1995" w:history="1">
        <w:r w:rsidRPr="0072525E">
          <w:rPr>
            <w:rStyle w:val="Hyperlink"/>
            <w:noProof/>
          </w:rPr>
          <w:t>5.3 Szolgáltatók listája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C500111" w14:textId="4E7A12A6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1996" w:history="1">
        <w:r w:rsidRPr="0072525E">
          <w:rPr>
            <w:rStyle w:val="Hyperlink"/>
            <w:noProof/>
          </w:rPr>
          <w:t>5.4 Időpont foglalás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445A38C" w14:textId="3DCCC25F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1997" w:history="1">
        <w:r w:rsidRPr="0072525E">
          <w:rPr>
            <w:rStyle w:val="Hyperlink"/>
            <w:noProof/>
          </w:rPr>
          <w:t>5.5 Foglalt időpontok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E9FF871" w14:textId="66B82F70" w:rsidR="00EA3862" w:rsidRDefault="00EA3862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1998" w:history="1">
        <w:r w:rsidRPr="0072525E">
          <w:rPr>
            <w:rStyle w:val="Hyperlink"/>
            <w:noProof/>
          </w:rPr>
          <w:t>5.5.1 Általános felhasználó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A0AE4F0" w14:textId="0E3DC256" w:rsidR="00EA3862" w:rsidRDefault="00EA3862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1999" w:history="1">
        <w:r w:rsidRPr="0072525E">
          <w:rPr>
            <w:rStyle w:val="Hyperlink"/>
            <w:noProof/>
          </w:rPr>
          <w:t>5.5.2 Szolgáltató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_Toc184211999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EFD9585" w14:textId="4782D115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2000" w:history="1">
        <w:r w:rsidRPr="0072525E">
          <w:rPr>
            <w:rStyle w:val="Hyperlink"/>
            <w:noProof/>
          </w:rPr>
          <w:t>5.6 Szolgáltatások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_Toc184212000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15DC9FC" w14:textId="763C26C0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2001" w:history="1">
        <w:r w:rsidRPr="0072525E">
          <w:rPr>
            <w:rStyle w:val="Hyperlink"/>
            <w:noProof/>
          </w:rPr>
          <w:t>5.7 Foglalható időpontok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_Toc184212001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61AAB01" w14:textId="40E73754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2002" w:history="1">
        <w:r w:rsidRPr="0072525E">
          <w:rPr>
            <w:rStyle w:val="Hyperlink"/>
            <w:noProof/>
          </w:rPr>
          <w:t>5.8 Értesítések és ütemezett feladatok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_Toc184212002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81F12C4" w14:textId="6A7F665A" w:rsidR="00EA3862" w:rsidRDefault="00EA3862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2003" w:history="1">
        <w:r w:rsidRPr="0072525E">
          <w:rPr>
            <w:rStyle w:val="Hyperlink"/>
            <w:noProof/>
          </w:rPr>
          <w:t>5.8.1 E-mail küldés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_Toc184212003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B1FB507" w14:textId="256C5AA5" w:rsidR="00EA3862" w:rsidRDefault="00EA3862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2004" w:history="1">
        <w:r w:rsidRPr="0072525E">
          <w:rPr>
            <w:rStyle w:val="Hyperlink"/>
            <w:noProof/>
          </w:rPr>
          <w:t>5.8.2 Értesítések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_Toc184212004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A70C6DB" w14:textId="1019D2FF" w:rsidR="00EA3862" w:rsidRDefault="00EA3862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2005" w:history="1">
        <w:r w:rsidRPr="0072525E">
          <w:rPr>
            <w:rStyle w:val="Hyperlink"/>
            <w:noProof/>
          </w:rPr>
          <w:t>5.8.3 Egyéb ütemezett feladatok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_Toc184212005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3897609" w14:textId="71538366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2006" w:history="1">
        <w:r w:rsidRPr="0072525E">
          <w:rPr>
            <w:rStyle w:val="Hyperlink"/>
            <w:noProof/>
          </w:rPr>
          <w:t>5.9 Képek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_Toc184212006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6B81ECC4" w14:textId="03379B49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2007" w:history="1">
        <w:r w:rsidRPr="0072525E">
          <w:rPr>
            <w:rStyle w:val="Hyperlink"/>
            <w:noProof/>
          </w:rPr>
          <w:t>5.10 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_Toc184212007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2650F90" w14:textId="2F8001E3" w:rsidR="00EA3862" w:rsidRDefault="00EA3862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4212008" w:history="1">
        <w:r w:rsidRPr="0072525E">
          <w:rPr>
            <w:rStyle w:val="Hyperlink"/>
            <w:noProof/>
          </w:rPr>
          <w:t>5.11 Konténerizáció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_Toc184212008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2A130AF7" w14:textId="7B0018A7" w:rsidR="00EA3862" w:rsidRDefault="00EA386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4212009" w:history="1">
        <w:r w:rsidRPr="0072525E">
          <w:rPr>
            <w:rStyle w:val="Hyperlink"/>
            <w:noProof/>
          </w:rPr>
          <w:t>6 Összefoglaló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_Toc184212009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37985EC0" w14:textId="26FE4198" w:rsidR="00EA3862" w:rsidRDefault="00EA386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4212010" w:history="1">
        <w:r w:rsidRPr="0072525E">
          <w:rPr>
            <w:rStyle w:val="Hyperlink"/>
            <w:noProof/>
          </w:rPr>
          <w:t>7 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_Toc184212010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2B31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5012F29" w14:textId="6B77CE5A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032E1D">
      <w:pPr>
        <w:pStyle w:val="Caption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4C17645D" w:rsidR="00681E99" w:rsidRDefault="00681E99" w:rsidP="005E01E0">
      <w:pPr>
        <w:pStyle w:val="Nyilatkozatszveg"/>
      </w:pPr>
      <w:r w:rsidRPr="00B50CAA">
        <w:t xml:space="preserve">Alulírott </w:t>
      </w:r>
      <w:r w:rsidR="009A6AE4">
        <w:rPr>
          <w:b/>
          <w:bCs/>
        </w:rPr>
        <w:t>Jankó Júlia</w:t>
      </w:r>
      <w:r w:rsidRPr="00B50CAA">
        <w:t>, szigorló hallgató kijelentem, hogy ezt a</w:t>
      </w:r>
      <w:r>
        <w:t xml:space="preserve"> </w:t>
      </w:r>
      <w:r w:rsidRPr="00B50CAA">
        <w:t>diplomatervet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3D531DDF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</w:t>
      </w:r>
      <w:r w:rsidRPr="00EA3862">
        <w:t xml:space="preserve">szövegét pedig az egyetem belső hálózatán keresztül (vagy </w:t>
      </w:r>
      <w:r w:rsidR="00730B3C" w:rsidRPr="00EA3862">
        <w:t>hitelesített</w:t>
      </w:r>
      <w:r w:rsidRPr="00EA3862">
        <w:t xml:space="preserve"> felhasználók számára) </w:t>
      </w:r>
      <w:r w:rsidR="0039069E" w:rsidRPr="00EA3862">
        <w:t>közzé tegye</w:t>
      </w:r>
      <w:r w:rsidRPr="00EA3862">
        <w:t>. Kijelentem</w:t>
      </w:r>
      <w:r w:rsidRPr="00EE1A1F">
        <w:t>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6BB51945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0"/>
      <w:r w:rsidR="00630A92">
        <w:t>20</w:t>
      </w:r>
      <w:r w:rsidR="009A6AE4">
        <w:t>24</w:t>
      </w:r>
      <w:r w:rsidR="00630A92">
        <w:t>. 1</w:t>
      </w:r>
      <w:r w:rsidR="009A6AE4">
        <w:t>2</w:t>
      </w:r>
      <w:r w:rsidR="00630A92">
        <w:t xml:space="preserve">. </w:t>
      </w:r>
      <w:r w:rsidR="009A6AE4">
        <w:t>05</w:t>
      </w:r>
      <w:commentRangeEnd w:id="0"/>
      <w:r w:rsidR="00630A92">
        <w:rPr>
          <w:rStyle w:val="CommentReference"/>
        </w:rPr>
        <w:commentReference w:id="0"/>
      </w:r>
    </w:p>
    <w:p w14:paraId="47749B79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5F7D501E" w14:textId="62299807" w:rsidR="005E01E0" w:rsidRDefault="00630A92" w:rsidP="00630A92">
      <w:pPr>
        <w:pStyle w:val="Nyilatkozatalrs"/>
        <w:ind w:firstLine="634"/>
      </w:pPr>
      <w:r>
        <w:t xml:space="preserve">                         </w:t>
      </w:r>
      <w:r w:rsidR="009A6AE4">
        <w:t>Jankó Júlia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2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1" w:name="_Toc184211969"/>
      <w:r w:rsidRPr="00B50CAA">
        <w:lastRenderedPageBreak/>
        <w:t>Összefoglaló</w:t>
      </w:r>
      <w:bookmarkEnd w:id="1"/>
    </w:p>
    <w:p w14:paraId="5B17F885" w14:textId="1B54CB83" w:rsidR="00824ADA" w:rsidRDefault="00824ADA" w:rsidP="00630A92">
      <w:r>
        <w:t>A szolgáltatóiparban manapság már alapvető elvárás, hogy a szolgáltató rendelkezzen egy webes felülettel</w:t>
      </w:r>
      <w:r w:rsidR="00693E4B">
        <w:t>. A szolgáltatóipar minden területén találkozhatunk rengeteg különböző megoldással, melyek ugyanolyan vagy nagyon hasonló funkciókat látnak el,</w:t>
      </w:r>
      <w:r w:rsidR="00831BBB">
        <w:t xml:space="preserve"> akár kozmetikai</w:t>
      </w:r>
      <w:r w:rsidR="00693E4B">
        <w:t>, egészségügyi, vagy fitnesz területen. Ezeken az oldalakon</w:t>
      </w:r>
      <w:r>
        <w:t xml:space="preserve"> tájékozódhatunk a nyújtott szolgáltatásokról és időpontot </w:t>
      </w:r>
      <w:r w:rsidRPr="001B2A2A">
        <w:t>foglalhatunk ezekre. Így</w:t>
      </w:r>
      <w:r>
        <w:t xml:space="preserve"> rengeteg szolgáltató kénytelen megoldani olyan problémákat, amit az összes előtte levő szolgáltató már</w:t>
      </w:r>
      <w:r w:rsidR="00693E4B">
        <w:t xml:space="preserve"> egyszer</w:t>
      </w:r>
      <w:r>
        <w:t xml:space="preserve"> megoldott. </w:t>
      </w:r>
      <w:r w:rsidR="00693E4B">
        <w:t>A</w:t>
      </w:r>
      <w:r>
        <w:t xml:space="preserve"> vevő</w:t>
      </w:r>
      <w:r w:rsidR="00693E4B">
        <w:t>k</w:t>
      </w:r>
      <w:r>
        <w:t xml:space="preserve"> szempontjából</w:t>
      </w:r>
      <w:r w:rsidR="00693E4B">
        <w:t xml:space="preserve"> is előnytelen ez a jelenség, mivel</w:t>
      </w:r>
      <w:r>
        <w:t xml:space="preserve"> </w:t>
      </w:r>
      <w:r w:rsidR="00693E4B">
        <w:t xml:space="preserve">ahány </w:t>
      </w:r>
      <w:r w:rsidR="00693E4B" w:rsidRPr="001B2A2A">
        <w:t>szolgáltató, annyiféle különböző</w:t>
      </w:r>
      <w:r w:rsidR="00693E4B">
        <w:t xml:space="preserve"> weboldallal találkozhat. Az</w:t>
      </w:r>
      <w:r>
        <w:t xml:space="preserve"> oldalakon </w:t>
      </w:r>
      <w:r w:rsidR="00693E4B">
        <w:t xml:space="preserve">a funkciók hasonlók, viszont az oldal megjelenése és </w:t>
      </w:r>
      <w:r>
        <w:t>navigáció</w:t>
      </w:r>
      <w:r w:rsidR="00693E4B">
        <w:t xml:space="preserve"> különböző,</w:t>
      </w:r>
      <w:r>
        <w:t xml:space="preserve"> nehézkes</w:t>
      </w:r>
      <w:r w:rsidR="00693E4B">
        <w:t>.</w:t>
      </w:r>
    </w:p>
    <w:p w14:paraId="19B2F270" w14:textId="1F100E13" w:rsidR="00824ADA" w:rsidRDefault="00824ADA" w:rsidP="00630A92">
      <w:r>
        <w:t xml:space="preserve">Dolgozatomban egy olyan időpont foglaló alkalmazást </w:t>
      </w:r>
      <w:r w:rsidRPr="001B2A2A">
        <w:t xml:space="preserve">mutatok be, </w:t>
      </w:r>
      <w:r w:rsidR="00316E31" w:rsidRPr="001B2A2A">
        <w:t>a</w:t>
      </w:r>
      <w:r w:rsidRPr="001B2A2A">
        <w:t>mely</w:t>
      </w:r>
      <w:r>
        <w:t xml:space="preserve"> </w:t>
      </w:r>
      <w:r w:rsidR="00292E7D">
        <w:t>megoldást ad ezekre a nehézségekre. Webalkalmazásomban lehetőségük van a különböző szolgáltatóknak regisztrálni és szolgáltatást nyújtani anélkül, hogy saját weboldalt fejlesztenének. Emellett a felhasználók egy egységes felületen kezelhetik foglalásaikat, valamint válogathatnak a különböző szolgáltatók között az egyéni preferenciájuk szerint.</w:t>
      </w:r>
    </w:p>
    <w:p w14:paraId="128D06A3" w14:textId="04E43A10" w:rsidR="00292E7D" w:rsidRDefault="00292E7D" w:rsidP="00630A92">
      <w:r>
        <w:t xml:space="preserve">Megoldásomban a felhasználóknak </w:t>
      </w:r>
      <w:r w:rsidRPr="001B2A2A">
        <w:t>lehetőség</w:t>
      </w:r>
      <w:r w:rsidR="00316E31" w:rsidRPr="001B2A2A">
        <w:t>ük</w:t>
      </w:r>
      <w:r w:rsidRPr="001B2A2A">
        <w:t xml:space="preserve"> van keresni</w:t>
      </w:r>
      <w:r>
        <w:t xml:space="preserve"> több szempont alapján a szolgáltatók között. Időpontot foglalhatnak</w:t>
      </w:r>
      <w:r w:rsidR="004A0421">
        <w:t xml:space="preserve"> az elérhető szolgáltatóknál, menedzselhetik foglalásaikat és saját profiljukat.</w:t>
      </w:r>
      <w:r>
        <w:t xml:space="preserve"> </w:t>
      </w:r>
      <w:r w:rsidR="004A0421">
        <w:t>Szolgáltatóként az általános felhasználói funkciók mellett lehetőség van az általuk nyújtott szolgáltatások menedzselésére és elérhetőségeik megadására.</w:t>
      </w:r>
    </w:p>
    <w:p w14:paraId="68C22B44" w14:textId="77777777" w:rsidR="0063585C" w:rsidRDefault="0063585C" w:rsidP="00816BCB">
      <w:pPr>
        <w:pStyle w:val="Fejezetcimszmozsnlkl"/>
      </w:pPr>
      <w:bookmarkStart w:id="2" w:name="_Toc184211970"/>
      <w:proofErr w:type="spellStart"/>
      <w:r w:rsidRPr="00B50CAA">
        <w:lastRenderedPageBreak/>
        <w:t>Abstract</w:t>
      </w:r>
      <w:bookmarkEnd w:id="2"/>
      <w:proofErr w:type="spellEnd"/>
    </w:p>
    <w:p w14:paraId="75019D47" w14:textId="77777777" w:rsidR="0057339F" w:rsidRDefault="0057339F" w:rsidP="0057339F">
      <w:bookmarkStart w:id="3" w:name="_Toc332797397"/>
      <w:r>
        <w:t xml:space="preserve">In </w:t>
      </w:r>
      <w:proofErr w:type="spellStart"/>
      <w:r>
        <w:t>the</w:t>
      </w:r>
      <w:proofErr w:type="spellEnd"/>
      <w:r>
        <w:t xml:space="preserve"> service </w:t>
      </w:r>
      <w:proofErr w:type="spellStart"/>
      <w:r>
        <w:t>industry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now</w:t>
      </w:r>
      <w:proofErr w:type="spellEnd"/>
      <w:r>
        <w:t xml:space="preserve"> a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requirement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service </w:t>
      </w:r>
      <w:proofErr w:type="spellStart"/>
      <w:r>
        <w:t>provider</w:t>
      </w:r>
      <w:proofErr w:type="spellEnd"/>
      <w:r>
        <w:t xml:space="preserve"> has a web </w:t>
      </w:r>
      <w:proofErr w:type="spellStart"/>
      <w:r>
        <w:t>interface</w:t>
      </w:r>
      <w:proofErr w:type="spellEnd"/>
      <w:r>
        <w:t xml:space="preserve">. In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areas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service </w:t>
      </w:r>
      <w:proofErr w:type="spellStart"/>
      <w:r>
        <w:t>industry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, </w:t>
      </w:r>
      <w:proofErr w:type="spellStart"/>
      <w:r>
        <w:t>whether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of </w:t>
      </w:r>
      <w:proofErr w:type="spellStart"/>
      <w:r>
        <w:t>cosmetics</w:t>
      </w:r>
      <w:proofErr w:type="spellEnd"/>
      <w:r>
        <w:t xml:space="preserve">, </w:t>
      </w:r>
      <w:proofErr w:type="spellStart"/>
      <w:r>
        <w:t>health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fitness</w:t>
      </w:r>
      <w:proofErr w:type="spellEnd"/>
      <w:r>
        <w:t xml:space="preserve">.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and </w:t>
      </w:r>
      <w:proofErr w:type="spellStart"/>
      <w:r>
        <w:t>book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Thus</w:t>
      </w:r>
      <w:proofErr w:type="spellEnd"/>
      <w:r>
        <w:t xml:space="preserve">, </w:t>
      </w:r>
      <w:proofErr w:type="spellStart"/>
      <w:r>
        <w:t>many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solve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solved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phenomenon</w:t>
      </w:r>
      <w:proofErr w:type="spellEnd"/>
      <w:r>
        <w:t xml:space="preserve"> is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disadvantageous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' </w:t>
      </w:r>
      <w:proofErr w:type="spellStart"/>
      <w:r>
        <w:t>point</w:t>
      </w:r>
      <w:proofErr w:type="spellEnd"/>
      <w:r>
        <w:t xml:space="preserve"> of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websites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. The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 and </w:t>
      </w:r>
      <w:proofErr w:type="spellStart"/>
      <w:r>
        <w:t>navigation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and </w:t>
      </w:r>
      <w:proofErr w:type="spellStart"/>
      <w:r>
        <w:t>difficult</w:t>
      </w:r>
      <w:proofErr w:type="spellEnd"/>
      <w:r>
        <w:t>.</w:t>
      </w:r>
    </w:p>
    <w:p w14:paraId="59FBA474" w14:textId="77777777" w:rsidR="0057339F" w:rsidRDefault="0057339F" w:rsidP="0057339F">
      <w:r>
        <w:t xml:space="preserve">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thesis</w:t>
      </w:r>
      <w:proofErr w:type="spellEnd"/>
      <w:r>
        <w:t xml:space="preserve">, I </w:t>
      </w:r>
      <w:proofErr w:type="spellStart"/>
      <w:r>
        <w:t>present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booking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a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difficulties</w:t>
      </w:r>
      <w:proofErr w:type="spellEnd"/>
      <w:r>
        <w:t xml:space="preserve">. In </w:t>
      </w:r>
      <w:proofErr w:type="spellStart"/>
      <w:r>
        <w:t>my</w:t>
      </w:r>
      <w:proofErr w:type="spellEnd"/>
      <w:r>
        <w:t xml:space="preserve"> web </w:t>
      </w:r>
      <w:proofErr w:type="spellStart"/>
      <w:r>
        <w:t>application</w:t>
      </w:r>
      <w:proofErr w:type="spellEnd"/>
      <w:r>
        <w:t xml:space="preserve">, </w:t>
      </w:r>
      <w:proofErr w:type="spellStart"/>
      <w:r>
        <w:t>different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and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developing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website. In </w:t>
      </w:r>
      <w:proofErr w:type="spellStart"/>
      <w:r>
        <w:t>addition</w:t>
      </w:r>
      <w:proofErr w:type="spellEnd"/>
      <w:r>
        <w:t xml:space="preserve">,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reservations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and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individual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>.</w:t>
      </w:r>
    </w:p>
    <w:p w14:paraId="5F5E16CC" w14:textId="25E0D321" w:rsidR="0057339F" w:rsidRDefault="0057339F" w:rsidP="0057339F">
      <w:r>
        <w:t xml:space="preserve">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,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criteria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book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,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reservations</w:t>
      </w:r>
      <w:proofErr w:type="spellEnd"/>
      <w:r>
        <w:t xml:space="preserve">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profile. </w:t>
      </w:r>
      <w:proofErr w:type="spellStart"/>
      <w:r>
        <w:t>As</w:t>
      </w:r>
      <w:proofErr w:type="spellEnd"/>
      <w:r>
        <w:t xml:space="preserve"> a service </w:t>
      </w:r>
      <w:proofErr w:type="spellStart"/>
      <w:r>
        <w:t>provider</w:t>
      </w:r>
      <w:proofErr w:type="spellEnd"/>
      <w:r>
        <w:t xml:space="preserve">, in </w:t>
      </w:r>
      <w:proofErr w:type="spellStart"/>
      <w:r>
        <w:t>addition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general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and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>.</w:t>
      </w:r>
    </w:p>
    <w:p w14:paraId="0FE98BBF" w14:textId="77777777" w:rsidR="001A57BC" w:rsidRDefault="003F5425" w:rsidP="006A1B7F">
      <w:pPr>
        <w:pStyle w:val="Heading1"/>
      </w:pPr>
      <w:bookmarkStart w:id="4" w:name="_Toc184211971"/>
      <w:r>
        <w:lastRenderedPageBreak/>
        <w:t>Bevezetés</w:t>
      </w:r>
      <w:bookmarkEnd w:id="3"/>
      <w:bookmarkEnd w:id="4"/>
    </w:p>
    <w:p w14:paraId="0148A533" w14:textId="443ADBC3" w:rsidR="00F26F25" w:rsidRDefault="0057339F" w:rsidP="00456C34">
      <w:r>
        <w:t xml:space="preserve">Az internetnek köszönhetően akár mindennapi ügyeinket és teendőinket végezhetjük otthonunk kényelméből. Ilyen például a </w:t>
      </w:r>
      <w:proofErr w:type="spellStart"/>
      <w:r>
        <w:t>bankolás</w:t>
      </w:r>
      <w:proofErr w:type="spellEnd"/>
      <w:r>
        <w:t xml:space="preserve">, </w:t>
      </w:r>
      <w:proofErr w:type="spellStart"/>
      <w:r>
        <w:t>home-office</w:t>
      </w:r>
      <w:proofErr w:type="spellEnd"/>
      <w:r>
        <w:t xml:space="preserve">, utazások, események szervezése. Mivel sokan a telefonálás vagy személyes ügyintézés helyett interneten végzik teendőiket, így </w:t>
      </w:r>
      <w:r w:rsidR="00F26F25">
        <w:t xml:space="preserve">a szolgáltatási szektor is alkalmazkodott ehhez a változáshoz, </w:t>
      </w:r>
      <w:r w:rsidR="00456C34">
        <w:t>r</w:t>
      </w:r>
      <w:r w:rsidR="00F26F25">
        <w:t xml:space="preserve">itka az olyan szolgáltató, akinek nincsen weboldala. </w:t>
      </w:r>
      <w:r w:rsidR="00456C34">
        <w:t>Ezeken a weboldalakon</w:t>
      </w:r>
      <w:r w:rsidR="00F26F25">
        <w:t xml:space="preserve"> megtekinthetjük a szolgáltató és a szolgáltatás részleteit, árakat, és gyakran foglalhatunk időpontot</w:t>
      </w:r>
      <w:r w:rsidR="00456C34">
        <w:t xml:space="preserve"> is</w:t>
      </w:r>
      <w:r w:rsidR="00F26F25">
        <w:t xml:space="preserve"> ezekre a szolgáltatásokra.</w:t>
      </w:r>
    </w:p>
    <w:p w14:paraId="2073DF3E" w14:textId="3BCCE0CE" w:rsidR="00456C34" w:rsidRDefault="00456C34" w:rsidP="00456C34">
      <w:r>
        <w:t xml:space="preserve">Mivel rengeteg szolgáltató van a világon, ezért rengeteg különböző weboldallal találkozhatunk. Különbözhetnek stílusukban, </w:t>
      </w:r>
      <w:r w:rsidRPr="00A042D1">
        <w:t>elrendezés</w:t>
      </w:r>
      <w:r w:rsidR="00316E31" w:rsidRPr="00A042D1">
        <w:t>ük</w:t>
      </w:r>
      <w:r w:rsidRPr="00A042D1">
        <w:t>ben, az oldal</w:t>
      </w:r>
      <w:r w:rsidR="00316E31" w:rsidRPr="00A042D1">
        <w:t>aik</w:t>
      </w:r>
      <w:r w:rsidRPr="00316E31">
        <w:rPr>
          <w:shd w:val="clear" w:color="auto" w:fill="FFFF00"/>
        </w:rPr>
        <w:t xml:space="preserve"> </w:t>
      </w:r>
      <w:r>
        <w:t>navigációjában, de mindegyiknek az a célja,</w:t>
      </w:r>
      <w:r w:rsidR="001B2A2A">
        <w:t xml:space="preserve"> hogy </w:t>
      </w:r>
      <w:r w:rsidR="001B2A2A" w:rsidRPr="001B2A2A">
        <w:t>a látogatóknak tájékoztatást nyújts</w:t>
      </w:r>
      <w:r w:rsidR="001B2A2A">
        <w:t>on</w:t>
      </w:r>
      <w:r w:rsidR="001B2A2A" w:rsidRPr="001B2A2A">
        <w:t>, és időpontfoglalási lehetőséget biztosíts</w:t>
      </w:r>
      <w:r w:rsidR="001B2A2A">
        <w:t xml:space="preserve">on. </w:t>
      </w:r>
      <w:r w:rsidR="008027EA">
        <w:t>Mivel majdnem minden szolgáltatónak szüksége van egy ilyenre, ezért gyakran megoldják újra és újra ugyanazokat a feladatokat, ami idő és pénz igényes.</w:t>
      </w:r>
    </w:p>
    <w:p w14:paraId="6970BA2E" w14:textId="14EFCE32" w:rsidR="00456C34" w:rsidRDefault="00456C34" w:rsidP="008027EA">
      <w:r>
        <w:t>Ha igénybe szeretnénk venni egy szolgáltatást,</w:t>
      </w:r>
      <w:r w:rsidR="00543359">
        <w:t xml:space="preserve"> a nagy választék miatt gyakran optimalizálni kezdünk a saját prioritásaink alapján.</w:t>
      </w:r>
      <w:r w:rsidR="001B2A2A">
        <w:t xml:space="preserve"> </w:t>
      </w:r>
      <w:r w:rsidR="001B2A2A" w:rsidRPr="001B2A2A">
        <w:t>Legfontosabb prioritás lehet az ár/ érték arány. Fontos szempontok lehetnek a szolgáltatás minősége, a szolgáltatást nyújtó személyes kompetenciái, hogy mennyire szimpatikus, vagy a távolság,</w:t>
      </w:r>
      <w:r w:rsidR="001B2A2A">
        <w:t xml:space="preserve"> mivel</w:t>
      </w:r>
      <w:r w:rsidR="001B2A2A" w:rsidRPr="001B2A2A">
        <w:t xml:space="preserve"> előnyösebb, ha minél közelebb van az otthonunkhoz.</w:t>
      </w:r>
      <w:r w:rsidR="001B2A2A">
        <w:t xml:space="preserve"> </w:t>
      </w:r>
      <w:r w:rsidR="003E49DE">
        <w:t>I</w:t>
      </w:r>
      <w:r w:rsidR="008027EA">
        <w:t>gyekszünk sok szolgáltatót összevetni, hogy kiválasszuk az optimálist, azonban ehhez először találnunk kell</w:t>
      </w:r>
      <w:r w:rsidR="00543359">
        <w:t xml:space="preserve"> </w:t>
      </w:r>
      <w:r w:rsidR="008027EA">
        <w:t>ilyen</w:t>
      </w:r>
      <w:r w:rsidR="00543359">
        <w:t xml:space="preserve"> szolgáltatókat. Navigálnunk és tájékozódnunk kell a sok különböző oldalon, összevetni a különböző információkat.</w:t>
      </w:r>
    </w:p>
    <w:p w14:paraId="1E1F870E" w14:textId="1247EAD3" w:rsidR="008027EA" w:rsidRDefault="008027EA" w:rsidP="008027EA">
      <w:r>
        <w:t>Megoldásomban egy olyan webes alkalmazást készítettem, amely lehetővé teszi a felhasználóknak a szolgáltató keresést</w:t>
      </w:r>
      <w:r w:rsidR="001B3270">
        <w:t xml:space="preserve"> és időpont foglalást egy egységes felületen. A szolgáltatóknak nem kell saját webalkalmazást készítenie, hanem beregisztrálhatják szolgáltatásaikat, és jobban megtalálhatóvá válnak a felhasználók számára.</w:t>
      </w:r>
    </w:p>
    <w:p w14:paraId="1933C945" w14:textId="5BD6EBC4" w:rsidR="001B3270" w:rsidRDefault="001B3270" w:rsidP="008027EA">
      <w:r>
        <w:t xml:space="preserve">Ebben az alkalmazásban szükségem volt egy weboldalra, amely esztétikusan és könnyedén teszi elérhetővé ezeket a funkciókat a felhasználó számára. Ezt a nagyon elterjedt </w:t>
      </w:r>
      <w:proofErr w:type="spellStart"/>
      <w:r>
        <w:t>React</w:t>
      </w:r>
      <w:proofErr w:type="spellEnd"/>
      <w:r>
        <w:t xml:space="preserve"> frontend technológiával oldottam meg. Ezelőtt még nem fejlesztettem </w:t>
      </w:r>
      <w:proofErr w:type="spellStart"/>
      <w:r>
        <w:t>React</w:t>
      </w:r>
      <w:proofErr w:type="spellEnd"/>
      <w:r>
        <w:t xml:space="preserve"> technológiában, ezért fontosnak tartottam, hogy megismerjem és elsajátítsam. A felhasználói felület mellett szükségem volt egy szerveroldali alkalmazásra, mely </w:t>
      </w:r>
      <w:r>
        <w:lastRenderedPageBreak/>
        <w:t>kiszolgálta a weboldal kéréseit, és meg tudtam benne fogalmazni az oldalon található funkciók logikáját. E</w:t>
      </w:r>
      <w:r w:rsidR="007500FC">
        <w:t>rre</w:t>
      </w:r>
      <w:r>
        <w:t xml:space="preserve"> a Spring</w:t>
      </w:r>
      <w:r w:rsidR="007500FC">
        <w:t xml:space="preserve"> Java alapú keretrendszert használtam, azonban Java helyett </w:t>
      </w:r>
      <w:r>
        <w:t xml:space="preserve">a fejlett és népszerű </w:t>
      </w:r>
      <w:proofErr w:type="spellStart"/>
      <w:r>
        <w:t>Kotlin</w:t>
      </w:r>
      <w:proofErr w:type="spellEnd"/>
      <w:r>
        <w:t xml:space="preserve"> programozási nyelven. A szerveroldali alkalmazásom mellé szükségem volt egy adatbázisra is, amelyben tároltam</w:t>
      </w:r>
      <w:r w:rsidR="007500FC">
        <w:t xml:space="preserve"> a szükséges információkat. Erre a </w:t>
      </w:r>
      <w:proofErr w:type="spellStart"/>
      <w:r w:rsidR="00EE4AA1">
        <w:t>My</w:t>
      </w:r>
      <w:r w:rsidR="007500FC">
        <w:t>SQL</w:t>
      </w:r>
      <w:proofErr w:type="spellEnd"/>
      <w:r w:rsidR="007500FC">
        <w:t xml:space="preserve"> Server által nyújtott relációs adatbázist használtam.</w:t>
      </w:r>
    </w:p>
    <w:p w14:paraId="16C038EC" w14:textId="6B7DE2F0" w:rsidR="00F26F25" w:rsidRDefault="00F26F25" w:rsidP="0057339F">
      <w:r>
        <w:t xml:space="preserve">Az időpont foglaló alkalmazásomnál a fodrászati vagy kozmetikai szolgáltatás foglalást tartottam szem előtt, így a dolgozatomban a szolgáltató szó használatánál </w:t>
      </w:r>
      <w:r w:rsidR="00456C34">
        <w:t xml:space="preserve">első sorban </w:t>
      </w:r>
      <w:r>
        <w:t>fodrászokra vagy kozmetikusokra</w:t>
      </w:r>
      <w:r w:rsidR="00456C34">
        <w:t xml:space="preserve"> utalok</w:t>
      </w:r>
      <w:r>
        <w:t xml:space="preserve">. </w:t>
      </w:r>
    </w:p>
    <w:p w14:paraId="2B4994EB" w14:textId="4F849457" w:rsidR="007500FC" w:rsidRPr="000F4BAD" w:rsidRDefault="0095072F" w:rsidP="0057339F">
      <w:r>
        <w:t xml:space="preserve">Dolgozatom </w:t>
      </w:r>
      <w:r w:rsidR="00F01DD9">
        <w:t xml:space="preserve">2. </w:t>
      </w:r>
      <w:r>
        <w:fldChar w:fldCharType="begin"/>
      </w:r>
      <w:r>
        <w:instrText xml:space="preserve"> REF _Ref168091925 \h </w:instrText>
      </w:r>
      <w:r>
        <w:fldChar w:fldCharType="separate"/>
      </w:r>
      <w:r w:rsidR="002D2B31">
        <w:t>Felhasznált technológiák</w:t>
      </w:r>
      <w:r>
        <w:fldChar w:fldCharType="end"/>
      </w:r>
      <w:r>
        <w:t xml:space="preserve"> fejezetében bemutatom a projektem elkészítéséhez használt technológiákat. A 3. </w:t>
      </w:r>
      <w:r>
        <w:fldChar w:fldCharType="begin"/>
      </w:r>
      <w:r>
        <w:instrText xml:space="preserve"> REF _Ref168092028 \h </w:instrText>
      </w:r>
      <w:r>
        <w:fldChar w:fldCharType="separate"/>
      </w:r>
      <w:r w:rsidR="002D2B31">
        <w:t>Követelmények</w:t>
      </w:r>
      <w:r>
        <w:fldChar w:fldCharType="end"/>
      </w:r>
      <w:r>
        <w:t xml:space="preserve"> fejezetben</w:t>
      </w:r>
      <w:r w:rsidRPr="000F4BAD">
        <w:t xml:space="preserve"> </w:t>
      </w:r>
      <w:r>
        <w:t>bemutatom a megoldás elvárt követelményeit. A 4.</w:t>
      </w:r>
      <w:r w:rsidR="004C2FB8">
        <w:t xml:space="preserve"> </w:t>
      </w:r>
      <w:r w:rsidR="004C2FB8">
        <w:fldChar w:fldCharType="begin"/>
      </w:r>
      <w:r w:rsidR="004C2FB8">
        <w:instrText xml:space="preserve"> REF _Ref168092189 \h </w:instrText>
      </w:r>
      <w:r w:rsidR="004C2FB8">
        <w:fldChar w:fldCharType="separate"/>
      </w:r>
      <w:r w:rsidR="002D2B31">
        <w:t>Architektúra</w:t>
      </w:r>
      <w:r w:rsidR="004C2FB8">
        <w:fldChar w:fldCharType="end"/>
      </w:r>
      <w:r>
        <w:t xml:space="preserve"> fejezetben </w:t>
      </w:r>
      <w:r w:rsidR="004C2FB8">
        <w:t xml:space="preserve">röviden áttekintem az elkészült alkalmazás architektúráját. Az 5. </w:t>
      </w:r>
      <w:r w:rsidR="004C2FB8">
        <w:fldChar w:fldCharType="begin"/>
      </w:r>
      <w:r w:rsidR="004C2FB8">
        <w:instrText xml:space="preserve"> REF _Ref168092197 \h </w:instrText>
      </w:r>
      <w:r w:rsidR="004C2FB8">
        <w:fldChar w:fldCharType="separate"/>
      </w:r>
      <w:r w:rsidR="002D2B31">
        <w:t>Megvalósítás</w:t>
      </w:r>
      <w:r w:rsidR="004C2FB8">
        <w:fldChar w:fldCharType="end"/>
      </w:r>
      <w:r w:rsidR="004C2FB8">
        <w:t xml:space="preserve"> fejezetben az elvárt funkcionális követelmények alapján mutatom be az alkalmazásomat. A 6. </w:t>
      </w:r>
      <w:r w:rsidR="004C2FB8">
        <w:fldChar w:fldCharType="begin"/>
      </w:r>
      <w:r w:rsidR="004C2FB8">
        <w:instrText xml:space="preserve"> REF _Ref168092327 \h </w:instrText>
      </w:r>
      <w:r w:rsidR="004C2FB8">
        <w:fldChar w:fldCharType="separate"/>
      </w:r>
      <w:r w:rsidR="002D2B31">
        <w:t>Összefoglaló</w:t>
      </w:r>
      <w:r w:rsidR="004C2FB8">
        <w:fldChar w:fldCharType="end"/>
      </w:r>
      <w:r w:rsidR="004C2FB8">
        <w:t xml:space="preserve"> fejezetben pedig röviden összefoglalom tapasztalataimat és az alkalmazás fejlesztési lehetőségeit.</w:t>
      </w:r>
    </w:p>
    <w:p w14:paraId="67B8AB75" w14:textId="615985D5" w:rsidR="00877820" w:rsidRDefault="00A40C11" w:rsidP="005334AD">
      <w:pPr>
        <w:pStyle w:val="Heading1"/>
      </w:pPr>
      <w:bookmarkStart w:id="5" w:name="_Ref168091925"/>
      <w:bookmarkStart w:id="6" w:name="_Ref168091934"/>
      <w:bookmarkStart w:id="7" w:name="_Ref168091939"/>
      <w:bookmarkStart w:id="8" w:name="_Ref168091942"/>
      <w:bookmarkStart w:id="9" w:name="_Ref168091949"/>
      <w:bookmarkStart w:id="10" w:name="_Toc332797398"/>
      <w:bookmarkStart w:id="11" w:name="_Toc184211972"/>
      <w:r>
        <w:lastRenderedPageBreak/>
        <w:t>Felhasznált technológiák</w:t>
      </w:r>
      <w:bookmarkEnd w:id="5"/>
      <w:bookmarkEnd w:id="6"/>
      <w:bookmarkEnd w:id="7"/>
      <w:bookmarkEnd w:id="8"/>
      <w:bookmarkEnd w:id="9"/>
      <w:bookmarkEnd w:id="11"/>
    </w:p>
    <w:p w14:paraId="2F264467" w14:textId="56DF3892" w:rsidR="00884605" w:rsidRDefault="004B001F" w:rsidP="00884605">
      <w:pPr>
        <w:pStyle w:val="Heading2"/>
      </w:pPr>
      <w:bookmarkStart w:id="12" w:name="_Toc184211973"/>
      <w:r>
        <w:t>Spring</w:t>
      </w:r>
      <w:r w:rsidR="00936DE2">
        <w:t xml:space="preserve"> Boot</w:t>
      </w:r>
      <w:bookmarkEnd w:id="12"/>
    </w:p>
    <w:p w14:paraId="19A9E955" w14:textId="1516EA4E" w:rsidR="000950D9" w:rsidRDefault="002550D6" w:rsidP="002550D6">
      <w:r>
        <w:t>A Spring</w:t>
      </w:r>
      <w:r w:rsidR="000950D9">
        <w:t xml:space="preserve"> </w:t>
      </w:r>
      <w:proofErr w:type="spellStart"/>
      <w:r w:rsidR="000950D9">
        <w:t>framework</w:t>
      </w:r>
      <w:proofErr w:type="spellEnd"/>
      <w:r>
        <w:t xml:space="preserve"> egy népszerű</w:t>
      </w:r>
      <w:r w:rsidR="008078E8">
        <w:t xml:space="preserve"> és rugalmas</w:t>
      </w:r>
      <w:r>
        <w:t xml:space="preserve"> Java keretrendszer, amely </w:t>
      </w:r>
      <w:r w:rsidR="008078E8">
        <w:t>le</w:t>
      </w:r>
      <w:r>
        <w:t xml:space="preserve">egyszerűsíti a webes alkalmazások fejlesztését. </w:t>
      </w:r>
      <w:r w:rsidR="000950D9">
        <w:t xml:space="preserve">Célja, hogy megoldást kínáljon a Java nagyvállalati alkalmazásokban gyakran felmerülő problémákra. </w:t>
      </w:r>
      <w:r w:rsidR="00153A01">
        <w:t>Fő jellemzője</w:t>
      </w:r>
      <w:r w:rsidR="00436556">
        <w:t xml:space="preserve"> a modularitás, és</w:t>
      </w:r>
      <w:r w:rsidR="00153A01">
        <w:t xml:space="preserve"> az </w:t>
      </w:r>
      <w:proofErr w:type="spellStart"/>
      <w:r w:rsidR="00153A01">
        <w:t>Inversion</w:t>
      </w:r>
      <w:proofErr w:type="spellEnd"/>
      <w:r w:rsidR="00153A01">
        <w:t xml:space="preserve"> of </w:t>
      </w:r>
      <w:proofErr w:type="spellStart"/>
      <w:r w:rsidR="00153A01">
        <w:t>Control</w:t>
      </w:r>
      <w:proofErr w:type="spellEnd"/>
      <w:r w:rsidR="00C354FA">
        <w:t xml:space="preserve"> (</w:t>
      </w:r>
      <w:proofErr w:type="spellStart"/>
      <w:r w:rsidR="00C354FA">
        <w:t>IoC</w:t>
      </w:r>
      <w:proofErr w:type="spellEnd"/>
      <w:r w:rsidR="00C354FA">
        <w:t>)</w:t>
      </w:r>
      <w:r w:rsidR="00153A01">
        <w:t xml:space="preserve"> és </w:t>
      </w:r>
      <w:proofErr w:type="spellStart"/>
      <w:r w:rsidR="00153A01">
        <w:t>Dependency</w:t>
      </w:r>
      <w:proofErr w:type="spellEnd"/>
      <w:r w:rsidR="00153A01">
        <w:t xml:space="preserve"> </w:t>
      </w:r>
      <w:proofErr w:type="spellStart"/>
      <w:r w:rsidR="00153A01">
        <w:t>Injection</w:t>
      </w:r>
      <w:proofErr w:type="spellEnd"/>
      <w:r w:rsidR="00C354FA">
        <w:t xml:space="preserve"> (DI)</w:t>
      </w:r>
      <w:r w:rsidR="00153A01">
        <w:t xml:space="preserve"> tervezési elvek, mely során az objektumok</w:t>
      </w:r>
      <w:r w:rsidR="00E66EB7">
        <w:t xml:space="preserve"> (úgynevezett </w:t>
      </w:r>
      <w:proofErr w:type="spellStart"/>
      <w:r w:rsidR="00E66EB7">
        <w:t>bean</w:t>
      </w:r>
      <w:proofErr w:type="spellEnd"/>
      <w:r w:rsidR="00E66EB7">
        <w:t>-ek)</w:t>
      </w:r>
      <w:r w:rsidR="00153A01">
        <w:t xml:space="preserve"> életciklusa és a függőségek feloldása és injektálása a keretrendszerre van bízva.</w:t>
      </w:r>
    </w:p>
    <w:p w14:paraId="0B1BDBE8" w14:textId="77777777" w:rsidR="0087170F" w:rsidRDefault="0087170F" w:rsidP="0087170F">
      <w:pPr>
        <w:pStyle w:val="Kp"/>
      </w:pPr>
      <w:r>
        <w:rPr>
          <w:noProof/>
        </w:rPr>
        <w:drawing>
          <wp:inline distT="0" distB="0" distL="0" distR="0" wp14:anchorId="7A6E9AC3" wp14:editId="3674C28E">
            <wp:extent cx="5400040" cy="3765550"/>
            <wp:effectExtent l="0" t="0" r="0" b="6350"/>
            <wp:docPr id="1515293522" name="Picture 4" descr="Benefits Of Spring B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nefits Of Spring Boo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176C5" w14:textId="6F2C95A7" w:rsidR="0087170F" w:rsidRDefault="0087170F" w:rsidP="0087170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D2B31">
        <w:rPr>
          <w:noProof/>
        </w:rPr>
        <w:t>1</w:t>
      </w:r>
      <w:r>
        <w:fldChar w:fldCharType="end"/>
      </w:r>
      <w:r>
        <w:t xml:space="preserve">. ábra Spring Boot előnyök a Springhez képest </w:t>
      </w:r>
      <w:sdt>
        <w:sdtPr>
          <w:id w:val="-1360120965"/>
          <w:citation/>
        </w:sdtPr>
        <w:sdtContent>
          <w:r>
            <w:fldChar w:fldCharType="begin"/>
          </w:r>
          <w:r>
            <w:instrText xml:space="preserve"> CITATION Bac24 \l 1038 </w:instrText>
          </w:r>
          <w:r>
            <w:fldChar w:fldCharType="separate"/>
          </w:r>
          <w:r w:rsidR="00EA3862">
            <w:rPr>
              <w:noProof/>
            </w:rPr>
            <w:t>[1]</w:t>
          </w:r>
          <w:r>
            <w:fldChar w:fldCharType="end"/>
          </w:r>
        </w:sdtContent>
      </w:sdt>
    </w:p>
    <w:p w14:paraId="6878B1C4" w14:textId="3DA9B334" w:rsidR="005448F8" w:rsidRDefault="005448F8" w:rsidP="002550D6">
      <w:r>
        <w:t>A Spring Boot</w:t>
      </w:r>
      <w:r w:rsidR="008078E8">
        <w:t xml:space="preserve"> </w:t>
      </w:r>
      <w:sdt>
        <w:sdtPr>
          <w:id w:val="-170416347"/>
          <w:citation/>
        </w:sdtPr>
        <w:sdtContent>
          <w:r w:rsidR="008078E8">
            <w:fldChar w:fldCharType="begin"/>
          </w:r>
          <w:r w:rsidR="008078E8">
            <w:instrText xml:space="preserve"> CITATION Spr24 \l 1038 </w:instrText>
          </w:r>
          <w:r w:rsidR="008078E8">
            <w:fldChar w:fldCharType="separate"/>
          </w:r>
          <w:r w:rsidR="00EA3862">
            <w:rPr>
              <w:noProof/>
            </w:rPr>
            <w:t>[2]</w:t>
          </w:r>
          <w:r w:rsidR="008078E8">
            <w:fldChar w:fldCharType="end"/>
          </w:r>
        </w:sdtContent>
      </w:sdt>
      <w:r>
        <w:t xml:space="preserve"> a Spring Framework egyik kiterjesztése, amelynek célja, hogy leegyszerűsítse a Spring alapú alkalmazások fejlesztését és telepítését. Mivel a Spring Framework</w:t>
      </w:r>
      <w:r w:rsidR="008078E8">
        <w:t xml:space="preserve"> rendkívül rugalmas és személyre szabható, a konfigurálás gyakran hosszan tartó manuális beállításokat és komplex döntéseket igényel. A Spring Boot ezt a komplexitást egyszerűsíti előre beállított technológiákkal és komponensekkel</w:t>
      </w:r>
      <w:r w:rsidR="00092ED9">
        <w:t xml:space="preserve">. Egy új projekt létrehozására használhatjuk a Spring </w:t>
      </w:r>
      <w:proofErr w:type="spellStart"/>
      <w:r w:rsidR="00092ED9">
        <w:t>Initializr</w:t>
      </w:r>
      <w:proofErr w:type="spellEnd"/>
      <w:r w:rsidR="00092ED9">
        <w:t xml:space="preserve"> </w:t>
      </w:r>
      <w:sdt>
        <w:sdtPr>
          <w:id w:val="-2131167660"/>
          <w:citation/>
        </w:sdtPr>
        <w:sdtContent>
          <w:r w:rsidR="00092ED9">
            <w:fldChar w:fldCharType="begin"/>
          </w:r>
          <w:r w:rsidR="00092ED9">
            <w:instrText xml:space="preserve"> CITATION Spr241 \l 1038 </w:instrText>
          </w:r>
          <w:r w:rsidR="00092ED9">
            <w:fldChar w:fldCharType="separate"/>
          </w:r>
          <w:r w:rsidR="00EA3862">
            <w:rPr>
              <w:noProof/>
            </w:rPr>
            <w:t>[3]</w:t>
          </w:r>
          <w:r w:rsidR="00092ED9">
            <w:fldChar w:fldCharType="end"/>
          </w:r>
        </w:sdtContent>
      </w:sdt>
      <w:r w:rsidR="00092ED9">
        <w:t xml:space="preserve"> weboldalt, melynél a felületen </w:t>
      </w:r>
      <w:r w:rsidR="00092ED9">
        <w:lastRenderedPageBreak/>
        <w:t>kiválaszthatjuk a kezdő projektünk technológiáit és függőségeit, majd a generált projektet letöltve futtathatjuk is az új alkalmazásunkat.</w:t>
      </w:r>
    </w:p>
    <w:p w14:paraId="14AE49F3" w14:textId="1C1E12BF" w:rsidR="00C354FA" w:rsidRDefault="00C17963" w:rsidP="008857EB">
      <w:r w:rsidRPr="00C354FA">
        <w:t>A Spring keretrendszer számos annotációval rendelkezik, amelyek különböző célokra szolgálnak, és megkönnyítik a fejlesztők számára a konfigurálást</w:t>
      </w:r>
      <w:r>
        <w:t xml:space="preserve">. A </w:t>
      </w:r>
      <w:proofErr w:type="spellStart"/>
      <w:r>
        <w:t>rétegzési</w:t>
      </w:r>
      <w:proofErr w:type="spellEnd"/>
      <w:r>
        <w:t xml:space="preserve"> annotációk, mint például a @Service, @Repository és @Controller, segítenek a különböző rétegek elkülönítésében. A konfigurációs annotációk lehetővé teszik az alkalmazás konfigurációját XML fájl helyett </w:t>
      </w:r>
      <w:proofErr w:type="spellStart"/>
      <w:r>
        <w:t>Kotlin</w:t>
      </w:r>
      <w:proofErr w:type="spellEnd"/>
      <w:r>
        <w:t xml:space="preserve"> osztályokból. Ezeken kívül lehetőségünk van webes, adatbázis, életciklus, </w:t>
      </w:r>
      <w:proofErr w:type="spellStart"/>
      <w:r>
        <w:t>scope</w:t>
      </w:r>
      <w:proofErr w:type="spellEnd"/>
      <w:r>
        <w:t xml:space="preserve"> és injektálási annotációk használatára is.</w:t>
      </w:r>
    </w:p>
    <w:p w14:paraId="4C6BF5E7" w14:textId="5F933B77" w:rsidR="002550D6" w:rsidRPr="002550D6" w:rsidRDefault="008857EB" w:rsidP="008857EB">
      <w:r>
        <w:t xml:space="preserve">A függőség injektáláshoz elég egy annotált osztályt létrehoznunk, és a konstruktoraként vagy annotált attribútumaként megadnunk a szükséges objektum nevét és típusát. Az alkalmazás induláskor a Spring </w:t>
      </w:r>
      <w:r w:rsidR="008E42DF">
        <w:t>kikeresi a</w:t>
      </w:r>
      <w:r>
        <w:t xml:space="preserve"> megadott típus</w:t>
      </w:r>
      <w:r w:rsidR="00C679F7">
        <w:t>t</w:t>
      </w:r>
      <w:r w:rsidR="008E42DF">
        <w:t xml:space="preserve"> regisztrált </w:t>
      </w:r>
      <w:proofErr w:type="spellStart"/>
      <w:r w:rsidR="008E42DF">
        <w:t>bean</w:t>
      </w:r>
      <w:proofErr w:type="spellEnd"/>
      <w:r w:rsidR="008E42DF">
        <w:t xml:space="preserve">-ek közül, </w:t>
      </w:r>
      <w:proofErr w:type="spellStart"/>
      <w:r w:rsidR="008E42DF">
        <w:t>példányosítja</w:t>
      </w:r>
      <w:proofErr w:type="spellEnd"/>
      <w:r w:rsidR="008E42DF">
        <w:t xml:space="preserve"> és létrehozza vele a</w:t>
      </w:r>
      <w:r>
        <w:t>z</w:t>
      </w:r>
      <w:r w:rsidR="008E42DF">
        <w:t xml:space="preserve"> objektumot. A keretrendszer kikényszeríti a fa jellegű függőségeket, mivel két objektum egymásra függ</w:t>
      </w:r>
      <w:r w:rsidR="007552D4">
        <w:t>ése esetén (akár tranzitívan)</w:t>
      </w:r>
      <w:r w:rsidR="008E42DF">
        <w:t xml:space="preserve"> egyiket sem tudja létrehozni</w:t>
      </w:r>
      <w:r w:rsidR="007552D4">
        <w:t xml:space="preserve">, hiszen ehhez szüksége van a másik objektumra az </w:t>
      </w:r>
      <w:r w:rsidR="008E42DF">
        <w:t>injektál</w:t>
      </w:r>
      <w:r w:rsidR="007552D4">
        <w:t>áshoz. Ezzel nem alakulnak ki körkörös, kibogozhatatlan függőségek, ezzel átláthatóbbá és könnyebben kezelhetővé téve a kódot.</w:t>
      </w:r>
    </w:p>
    <w:p w14:paraId="76CF27D8" w14:textId="79B87299" w:rsidR="00884605" w:rsidRDefault="00884605" w:rsidP="00884605">
      <w:pPr>
        <w:pStyle w:val="Heading2"/>
      </w:pPr>
      <w:bookmarkStart w:id="13" w:name="_Toc184211974"/>
      <w:proofErr w:type="spellStart"/>
      <w:r>
        <w:t>Gradle</w:t>
      </w:r>
      <w:bookmarkEnd w:id="13"/>
      <w:proofErr w:type="spellEnd"/>
    </w:p>
    <w:p w14:paraId="3D7C1F80" w14:textId="29D37801" w:rsidR="00953136" w:rsidRDefault="00D4312D" w:rsidP="00953136">
      <w:r>
        <w:t xml:space="preserve">A </w:t>
      </w:r>
      <w:proofErr w:type="spellStart"/>
      <w:r>
        <w:t>Gradle</w:t>
      </w:r>
      <w:proofErr w:type="spellEnd"/>
      <w:r w:rsidR="00850FE8">
        <w:t xml:space="preserve"> </w:t>
      </w:r>
      <w:sdt>
        <w:sdtPr>
          <w:id w:val="447434059"/>
          <w:citation/>
        </w:sdtPr>
        <w:sdtContent>
          <w:r w:rsidR="00850FE8">
            <w:fldChar w:fldCharType="begin"/>
          </w:r>
          <w:r w:rsidR="00850FE8">
            <w:instrText xml:space="preserve"> CITATION Gra24 \l 1038 </w:instrText>
          </w:r>
          <w:r w:rsidR="00850FE8">
            <w:fldChar w:fldCharType="separate"/>
          </w:r>
          <w:r w:rsidR="00EA3862">
            <w:rPr>
              <w:noProof/>
            </w:rPr>
            <w:t>[4]</w:t>
          </w:r>
          <w:r w:rsidR="00850FE8">
            <w:fldChar w:fldCharType="end"/>
          </w:r>
        </w:sdtContent>
      </w:sdt>
      <w:r>
        <w:t xml:space="preserve"> egy futtatás automatizáló eszköz Java, Android és </w:t>
      </w:r>
      <w:proofErr w:type="spellStart"/>
      <w:r>
        <w:t>Kotlin</w:t>
      </w:r>
      <w:proofErr w:type="spellEnd"/>
      <w:r>
        <w:t xml:space="preserve"> </w:t>
      </w:r>
      <w:r w:rsidR="008470F6">
        <w:t xml:space="preserve">alapú </w:t>
      </w:r>
      <w:r>
        <w:t>projektekhez. Segít a projekthez szükséges függőségek telepítésében, projekt konfigurációban</w:t>
      </w:r>
      <w:r w:rsidR="008470F6">
        <w:t xml:space="preserve">. Rendelkezik beépített futtatható taszkokkal, például </w:t>
      </w:r>
      <w:proofErr w:type="spellStart"/>
      <w:r w:rsidR="008470F6">
        <w:t>build</w:t>
      </w:r>
      <w:proofErr w:type="spellEnd"/>
      <w:r w:rsidR="008470F6">
        <w:t xml:space="preserve"> és </w:t>
      </w:r>
      <w:proofErr w:type="spellStart"/>
      <w:r w:rsidR="008470F6">
        <w:t>clean</w:t>
      </w:r>
      <w:proofErr w:type="spellEnd"/>
      <w:r w:rsidR="008470F6">
        <w:t>, illetve</w:t>
      </w:r>
      <w:r>
        <w:t xml:space="preserve"> akár általunk definiált taszkokkal is testre szabhatjuk alkalmazásunk futtatási folyamatait.</w:t>
      </w:r>
      <w:r w:rsidR="008470F6">
        <w:t xml:space="preserve"> Ez nem csak fejlesztés során lehet kényelmes, de akár a </w:t>
      </w:r>
      <w:proofErr w:type="spellStart"/>
      <w:r w:rsidR="008470F6" w:rsidRPr="008470F6">
        <w:t>DevOps</w:t>
      </w:r>
      <w:proofErr w:type="spellEnd"/>
      <w:r w:rsidR="008470F6">
        <w:t xml:space="preserve"> feladatokat is megkönnyíthetik a konzolból hívható </w:t>
      </w:r>
      <w:proofErr w:type="spellStart"/>
      <w:r w:rsidR="008470F6">
        <w:t>Gradle</w:t>
      </w:r>
      <w:proofErr w:type="spellEnd"/>
      <w:r w:rsidR="008470F6">
        <w:t xml:space="preserve"> taszkok.</w:t>
      </w:r>
      <w:r w:rsidR="00704F5C">
        <w:t xml:space="preserve"> </w:t>
      </w:r>
    </w:p>
    <w:p w14:paraId="3366312E" w14:textId="4E3B442D" w:rsidR="00953136" w:rsidRDefault="00953136" w:rsidP="00953136">
      <w:r>
        <w:t xml:space="preserve">A </w:t>
      </w:r>
      <w:proofErr w:type="spellStart"/>
      <w:r>
        <w:t>Gradle</w:t>
      </w:r>
      <w:proofErr w:type="spellEnd"/>
      <w:r>
        <w:t xml:space="preserve"> a deklaratív DSL (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nyelv használatával könnyen olvasható és karban tartható </w:t>
      </w:r>
      <w:proofErr w:type="spellStart"/>
      <w:r>
        <w:t>build</w:t>
      </w:r>
      <w:proofErr w:type="spellEnd"/>
      <w:r>
        <w:t xml:space="preserve"> fájlokat eredményez, továbbá egyszerűen integrálható a </w:t>
      </w:r>
      <w:proofErr w:type="spellStart"/>
      <w:r>
        <w:t>Kotlin</w:t>
      </w:r>
      <w:proofErr w:type="spellEnd"/>
      <w:r>
        <w:t xml:space="preserve"> nyelvvel.</w:t>
      </w:r>
    </w:p>
    <w:p w14:paraId="02462EF8" w14:textId="7B6D83CC" w:rsidR="00884605" w:rsidRDefault="00884605" w:rsidP="00953136">
      <w:pPr>
        <w:pStyle w:val="Heading2"/>
      </w:pPr>
      <w:bookmarkStart w:id="14" w:name="_Ref183971344"/>
      <w:bookmarkStart w:id="15" w:name="_Toc184211975"/>
      <w:r>
        <w:t>JPA</w:t>
      </w:r>
      <w:r w:rsidR="00F361C8">
        <w:t xml:space="preserve"> és </w:t>
      </w:r>
      <w:proofErr w:type="spellStart"/>
      <w:r w:rsidR="00F361C8">
        <w:t>Hibernate</w:t>
      </w:r>
      <w:bookmarkEnd w:id="14"/>
      <w:bookmarkEnd w:id="15"/>
      <w:proofErr w:type="spellEnd"/>
    </w:p>
    <w:p w14:paraId="7AEFD63E" w14:textId="71939A97" w:rsidR="003B7102" w:rsidRDefault="00F361C8" w:rsidP="003E1723">
      <w:r>
        <w:t xml:space="preserve">A </w:t>
      </w:r>
      <w:r w:rsidR="00850FE8">
        <w:t xml:space="preserve">Jakarta </w:t>
      </w:r>
      <w:proofErr w:type="spellStart"/>
      <w:r w:rsidR="00850FE8">
        <w:t>Persistence</w:t>
      </w:r>
      <w:proofErr w:type="spellEnd"/>
      <w:r w:rsidR="00850FE8">
        <w:t xml:space="preserve"> </w:t>
      </w:r>
      <w:r>
        <w:t>(JPA</w:t>
      </w:r>
      <w:r w:rsidR="00850FE8">
        <w:t>)</w:t>
      </w:r>
      <w:r w:rsidR="00CE7EC9">
        <w:t xml:space="preserve"> </w:t>
      </w:r>
      <w:sdt>
        <w:sdtPr>
          <w:id w:val="572860983"/>
          <w:citation/>
        </w:sdtPr>
        <w:sdtContent>
          <w:r w:rsidR="00CE7EC9">
            <w:fldChar w:fldCharType="begin"/>
          </w:r>
          <w:r w:rsidR="00CE7EC9">
            <w:instrText xml:space="preserve"> CITATION Jak24 \l 1038 </w:instrText>
          </w:r>
          <w:r w:rsidR="00CE7EC9">
            <w:fldChar w:fldCharType="separate"/>
          </w:r>
          <w:r w:rsidR="00EA3862">
            <w:rPr>
              <w:noProof/>
            </w:rPr>
            <w:t>[5]</w:t>
          </w:r>
          <w:r w:rsidR="00CE7EC9">
            <w:fldChar w:fldCharType="end"/>
          </w:r>
        </w:sdtContent>
      </w:sdt>
      <w:r w:rsidR="00850FE8">
        <w:t xml:space="preserve"> a korábban Java </w:t>
      </w:r>
      <w:proofErr w:type="spellStart"/>
      <w:r w:rsidR="00850FE8">
        <w:t>Persistent</w:t>
      </w:r>
      <w:proofErr w:type="spellEnd"/>
      <w:r w:rsidR="00850FE8">
        <w:t xml:space="preserve"> API-ként ismert</w:t>
      </w:r>
      <w:r>
        <w:t xml:space="preserve"> Java szabvány az objektumok és relációs adatbázisok közötti</w:t>
      </w:r>
      <w:r w:rsidR="00936DE2">
        <w:t xml:space="preserve"> adatleképezéshez (ORM). A </w:t>
      </w:r>
      <w:proofErr w:type="spellStart"/>
      <w:r w:rsidR="00936DE2">
        <w:t>Hibernate</w:t>
      </w:r>
      <w:proofErr w:type="spellEnd"/>
      <w:r w:rsidR="008F79CB">
        <w:t xml:space="preserve"> </w:t>
      </w:r>
      <w:sdt>
        <w:sdtPr>
          <w:id w:val="503329455"/>
          <w:citation/>
        </w:sdtPr>
        <w:sdtContent>
          <w:r w:rsidR="008F79CB">
            <w:fldChar w:fldCharType="begin"/>
          </w:r>
          <w:r w:rsidR="008F79CB">
            <w:instrText xml:space="preserve"> CITATION Hib24 \l 1038 </w:instrText>
          </w:r>
          <w:r w:rsidR="008F79CB">
            <w:fldChar w:fldCharType="separate"/>
          </w:r>
          <w:r w:rsidR="00EA3862">
            <w:rPr>
              <w:noProof/>
            </w:rPr>
            <w:t>[6]</w:t>
          </w:r>
          <w:r w:rsidR="008F79CB">
            <w:fldChar w:fldCharType="end"/>
          </w:r>
        </w:sdtContent>
      </w:sdt>
      <w:r w:rsidR="00936DE2">
        <w:t xml:space="preserve"> a JPA egyik </w:t>
      </w:r>
      <w:proofErr w:type="spellStart"/>
      <w:r w:rsidR="00936DE2">
        <w:t>legelterjetteb</w:t>
      </w:r>
      <w:proofErr w:type="spellEnd"/>
      <w:r w:rsidR="00936DE2">
        <w:t xml:space="preserve"> implementációja, amely megvalósítja és </w:t>
      </w:r>
      <w:r w:rsidR="00936DE2">
        <w:lastRenderedPageBreak/>
        <w:t xml:space="preserve">kiterjeszti ezt a szabványt. </w:t>
      </w:r>
      <w:r w:rsidR="001E01EB">
        <w:t>A Spring Data JPA</w:t>
      </w:r>
      <w:r w:rsidR="00936DE2">
        <w:t xml:space="preserve"> </w:t>
      </w:r>
      <w:r w:rsidR="001E01EB">
        <w:t xml:space="preserve">biztosítja ezen technológiák </w:t>
      </w:r>
      <w:r w:rsidR="00936DE2">
        <w:t>szoros integrációj</w:t>
      </w:r>
      <w:r w:rsidR="001E01EB">
        <w:t>át</w:t>
      </w:r>
      <w:r w:rsidR="00936DE2">
        <w:t xml:space="preserve"> a Spring Boot keretrendszerbe</w:t>
      </w:r>
      <w:r w:rsidR="001E01EB">
        <w:t>, ezzel minimalizálva a szükséges konfigurációt.</w:t>
      </w:r>
    </w:p>
    <w:p w14:paraId="2683271F" w14:textId="4EE0F0AB" w:rsidR="00F361C8" w:rsidRDefault="001E01EB" w:rsidP="00F361C8">
      <w:r>
        <w:t>Az</w:t>
      </w:r>
      <w:r w:rsidR="00F361C8" w:rsidRPr="00F361C8">
        <w:t xml:space="preserve"> adatbázisban lévő táblák sorait</w:t>
      </w:r>
      <w:r w:rsidR="003B7102">
        <w:t xml:space="preserve"> </w:t>
      </w:r>
      <w:r w:rsidR="00F361C8" w:rsidRPr="00F361C8">
        <w:t xml:space="preserve">közvetlenül </w:t>
      </w:r>
      <w:proofErr w:type="spellStart"/>
      <w:r w:rsidR="00F361C8" w:rsidRPr="00F361C8">
        <w:t>Kotlin</w:t>
      </w:r>
      <w:proofErr w:type="spellEnd"/>
      <w:r w:rsidR="00F361C8" w:rsidRPr="00F361C8">
        <w:t xml:space="preserve"> osztályokként</w:t>
      </w:r>
      <w:r w:rsidR="00F361C8">
        <w:t xml:space="preserve"> kezel</w:t>
      </w:r>
      <w:r>
        <w:t>hetjük</w:t>
      </w:r>
      <w:r w:rsidR="003B7102">
        <w:t xml:space="preserve">. Az @Entity annotációval adhatjuk meg, hogy ez az osztály egy adatbázisban lévő táblát reprezentál, és objektumai a táblán belüli entitás példányokat. </w:t>
      </w:r>
      <w:r w:rsidR="00E176E6">
        <w:t>M</w:t>
      </w:r>
      <w:r w:rsidR="003B7102">
        <w:t xml:space="preserve">egadhatjuk például a tábla nevét, elsődleges kulcsot és annak generálási módját, oszlopokat és ezek tulajdonságait. </w:t>
      </w:r>
      <w:r w:rsidR="008A4570">
        <w:t>Emellett lehetőséget ad entitások közötti komplexebb relációk kezelésére, például egy-a-sokhoz (</w:t>
      </w:r>
      <w:proofErr w:type="spellStart"/>
      <w:r w:rsidR="008A4570">
        <w:t>One-to-Many</w:t>
      </w:r>
      <w:proofErr w:type="spellEnd"/>
      <w:r w:rsidR="008A4570">
        <w:t>) vagy sok-a-sokhoz (</w:t>
      </w:r>
      <w:proofErr w:type="spellStart"/>
      <w:r w:rsidR="008A4570">
        <w:t>Many-to-Many</w:t>
      </w:r>
      <w:proofErr w:type="spellEnd"/>
      <w:r w:rsidR="008A4570">
        <w:t>)</w:t>
      </w:r>
      <w:r w:rsidR="00850FE8">
        <w:t xml:space="preserve">. A kapcsolatok betöltésének típusát is beállíthatjuk </w:t>
      </w:r>
      <w:proofErr w:type="spellStart"/>
      <w:r w:rsidR="00850FE8">
        <w:t>Lazy</w:t>
      </w:r>
      <w:proofErr w:type="spellEnd"/>
      <w:r w:rsidR="00850FE8">
        <w:t xml:space="preserve"> vagy </w:t>
      </w:r>
      <w:proofErr w:type="spellStart"/>
      <w:r w:rsidR="00850FE8">
        <w:t>Eager</w:t>
      </w:r>
      <w:proofErr w:type="spellEnd"/>
      <w:r w:rsidR="00850FE8">
        <w:t xml:space="preserve"> stratégiára</w:t>
      </w:r>
      <w:r w:rsidR="008A4570">
        <w:t xml:space="preserve">. A </w:t>
      </w:r>
      <w:proofErr w:type="spellStart"/>
      <w:r w:rsidR="008A4570">
        <w:t>Kotlin</w:t>
      </w:r>
      <w:proofErr w:type="spellEnd"/>
      <w:r w:rsidR="008A4570">
        <w:t xml:space="preserve"> nyelvi funkciói, például a </w:t>
      </w:r>
      <w:proofErr w:type="spellStart"/>
      <w:r w:rsidR="008A4570">
        <w:t>data</w:t>
      </w:r>
      <w:proofErr w:type="spellEnd"/>
      <w:r w:rsidR="008A4570">
        <w:t xml:space="preserve"> </w:t>
      </w:r>
      <w:proofErr w:type="spellStart"/>
      <w:r w:rsidR="008A4570">
        <w:t>class</w:t>
      </w:r>
      <w:proofErr w:type="spellEnd"/>
      <w:r w:rsidR="008A4570">
        <w:t xml:space="preserve"> és null bizto</w:t>
      </w:r>
      <w:r w:rsidR="00AF74BC">
        <w:t>n</w:t>
      </w:r>
      <w:r w:rsidR="008A4570">
        <w:t xml:space="preserve">ság </w:t>
      </w:r>
      <w:r w:rsidR="00AF74BC">
        <w:t>tovább növelik az adatbázis kezelés hatékonyságát.</w:t>
      </w:r>
    </w:p>
    <w:p w14:paraId="1539DB85" w14:textId="72408856" w:rsidR="00941372" w:rsidRDefault="00941372" w:rsidP="00941372">
      <w:r>
        <w:t xml:space="preserve">Az entitások kezelésére a JPA egy előre definiált, típusosan </w:t>
      </w:r>
      <w:proofErr w:type="spellStart"/>
      <w:r>
        <w:t>paraméterezhető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interfészt nyújt. Így a leggyakoribb adatbázis műveleteket, mint a mentés, keresés, törlés, frissítés, előre megírt függvényekkel végezhetjük el, mely kevesebb </w:t>
      </w:r>
      <w:proofErr w:type="spellStart"/>
      <w:r w:rsidRPr="008A4570">
        <w:t>boilerplate</w:t>
      </w:r>
      <w:proofErr w:type="spellEnd"/>
      <w:r>
        <w:t xml:space="preserve"> kódot eredményez. A beépített funkciókon kívül készíthetünk egyedi lekérdezéseket is. A </w:t>
      </w:r>
      <w:proofErr w:type="spellStart"/>
      <w:r>
        <w:t>repository</w:t>
      </w:r>
      <w:proofErr w:type="spellEnd"/>
      <w:r>
        <w:t xml:space="preserve"> képes a függvény deklarációból lekérdezést generálni, amely során nem szükséges megírnunk az implementációt, vagy az adatbázis lekérdezést, csak a megfelelő függvény elnevezési konvenciót kell használnunk. </w:t>
      </w:r>
    </w:p>
    <w:p w14:paraId="62AA7B8B" w14:textId="76A9E2AE" w:rsidR="00884605" w:rsidRDefault="00884605" w:rsidP="00884605">
      <w:pPr>
        <w:pStyle w:val="Heading2"/>
      </w:pPr>
      <w:bookmarkStart w:id="16" w:name="_Toc184211976"/>
      <w:r>
        <w:lastRenderedPageBreak/>
        <w:t>Tervezési minták</w:t>
      </w:r>
      <w:bookmarkEnd w:id="16"/>
    </w:p>
    <w:p w14:paraId="7B8087F1" w14:textId="77777777" w:rsidR="006A0B99" w:rsidRDefault="004C7E05" w:rsidP="006A0B99">
      <w:pPr>
        <w:pStyle w:val="Kp"/>
      </w:pPr>
      <w:r>
        <w:rPr>
          <w:noProof/>
        </w:rPr>
        <w:drawing>
          <wp:inline distT="0" distB="0" distL="0" distR="0" wp14:anchorId="35C9B814" wp14:editId="42F70ED8">
            <wp:extent cx="5400040" cy="3488690"/>
            <wp:effectExtent l="0" t="0" r="0" b="0"/>
            <wp:docPr id="110688907" name="Picture 1" descr="A diagram of a web 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8907" name="Picture 1" descr="A diagram of a web 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7" w:name="_Ref184211693"/>
    <w:p w14:paraId="7744ED42" w14:textId="6A3CDBC3" w:rsidR="004C7E05" w:rsidRDefault="006A0B99" w:rsidP="006A0B99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D2B31">
        <w:rPr>
          <w:noProof/>
        </w:rPr>
        <w:t>2</w:t>
      </w:r>
      <w:r>
        <w:fldChar w:fldCharType="end"/>
      </w:r>
      <w:r>
        <w:t>. ábra</w:t>
      </w:r>
      <w:bookmarkEnd w:id="17"/>
      <w:r>
        <w:t xml:space="preserve"> </w:t>
      </w:r>
      <w:proofErr w:type="spellStart"/>
      <w:r w:rsidRPr="000C6317">
        <w:t>Domain</w:t>
      </w:r>
      <w:proofErr w:type="spellEnd"/>
      <w:r w:rsidRPr="000C6317">
        <w:t xml:space="preserve"> </w:t>
      </w:r>
      <w:proofErr w:type="spellStart"/>
      <w:r w:rsidRPr="000C6317">
        <w:t>Driven</w:t>
      </w:r>
      <w:proofErr w:type="spellEnd"/>
      <w:r w:rsidRPr="000C6317">
        <w:t xml:space="preserve"> Design</w:t>
      </w:r>
      <w:r>
        <w:t xml:space="preserve"> </w:t>
      </w:r>
      <w:sdt>
        <w:sdtPr>
          <w:id w:val="1373108364"/>
          <w:citation/>
        </w:sdtPr>
        <w:sdtContent>
          <w:r>
            <w:fldChar w:fldCharType="begin"/>
          </w:r>
          <w:r>
            <w:instrText xml:space="preserve"> CITATION Dom24 \l 1038 </w:instrText>
          </w:r>
          <w:r>
            <w:fldChar w:fldCharType="separate"/>
          </w:r>
          <w:r w:rsidR="00EA3862">
            <w:rPr>
              <w:noProof/>
            </w:rPr>
            <w:t>[7]</w:t>
          </w:r>
          <w:r>
            <w:fldChar w:fldCharType="end"/>
          </w:r>
        </w:sdtContent>
      </w:sdt>
    </w:p>
    <w:p w14:paraId="1F1A8158" w14:textId="5B661675" w:rsidR="00884605" w:rsidRDefault="001842E9" w:rsidP="001A3868">
      <w:r w:rsidRPr="001842E9">
        <w:t xml:space="preserve">A </w:t>
      </w:r>
      <w:proofErr w:type="spellStart"/>
      <w:r w:rsidRPr="001842E9">
        <w:t>Domain-Driven</w:t>
      </w:r>
      <w:proofErr w:type="spellEnd"/>
      <w:r w:rsidRPr="001842E9">
        <w:t xml:space="preserve"> Design (DDD)</w:t>
      </w:r>
      <w:r w:rsidR="004C7E05">
        <w:t xml:space="preserve"> </w:t>
      </w:r>
      <w:sdt>
        <w:sdtPr>
          <w:id w:val="572862784"/>
          <w:citation/>
        </w:sdtPr>
        <w:sdtContent>
          <w:r w:rsidR="004C7E05">
            <w:fldChar w:fldCharType="begin"/>
          </w:r>
          <w:r w:rsidR="004C7E05">
            <w:instrText xml:space="preserve"> CITATION Dom24 \l 1038 </w:instrText>
          </w:r>
          <w:r w:rsidR="004C7E05">
            <w:fldChar w:fldCharType="separate"/>
          </w:r>
          <w:r w:rsidR="00EA3862">
            <w:rPr>
              <w:noProof/>
            </w:rPr>
            <w:t>[7]</w:t>
          </w:r>
          <w:r w:rsidR="004C7E05">
            <w:fldChar w:fldCharType="end"/>
          </w:r>
        </w:sdtContent>
      </w:sdt>
      <w:r w:rsidRPr="001842E9">
        <w:t xml:space="preserve"> egy tervezési megközelítés, amelynek célja, hogy az üzleti logika köré építsük fel az alkalmazás architektúráját</w:t>
      </w:r>
      <w:r w:rsidR="004C7E05">
        <w:t xml:space="preserve"> (</w:t>
      </w:r>
      <w:r w:rsidR="006A0B99">
        <w:fldChar w:fldCharType="begin"/>
      </w:r>
      <w:r w:rsidR="006A0B99">
        <w:instrText xml:space="preserve"> REF _Ref184211693 \h </w:instrText>
      </w:r>
      <w:r w:rsidR="006A0B99">
        <w:fldChar w:fldCharType="separate"/>
      </w:r>
      <w:r w:rsidR="002D2B31">
        <w:rPr>
          <w:noProof/>
        </w:rPr>
        <w:t>2</w:t>
      </w:r>
      <w:r w:rsidR="002D2B31">
        <w:t>. ábra</w:t>
      </w:r>
      <w:r w:rsidR="006A0B99">
        <w:fldChar w:fldCharType="end"/>
      </w:r>
      <w:r w:rsidR="004C7E05">
        <w:t>)</w:t>
      </w:r>
      <w:r w:rsidRPr="001842E9">
        <w:t>. A DDD alapelvei szerint a szoftver tervezése során a valódi üzleti problémák modelljei (</w:t>
      </w:r>
      <w:proofErr w:type="spellStart"/>
      <w:r w:rsidRPr="001842E9">
        <w:t>domain</w:t>
      </w:r>
      <w:proofErr w:type="spellEnd"/>
      <w:r w:rsidRPr="001842E9">
        <w:t>-ek) kerülnek előtérbe</w:t>
      </w:r>
      <w:r>
        <w:t xml:space="preserve">. </w:t>
      </w:r>
      <w:r w:rsidR="0032395E">
        <w:t xml:space="preserve">Egy általános monolitikus alkalmazáshoz képest szükséges, hogy </w:t>
      </w:r>
      <w:r w:rsidR="0032395E" w:rsidRPr="00AA0B67">
        <w:t>az üzleti logika független maradjon az adatbázistól</w:t>
      </w:r>
      <w:r w:rsidR="0032395E">
        <w:t>, amelyet a függőség inverziójával oldhatunk meg.</w:t>
      </w:r>
      <w:r w:rsidR="00AA0B67">
        <w:t xml:space="preserve"> </w:t>
      </w:r>
      <w:r w:rsidR="0032395E">
        <w:t xml:space="preserve">A </w:t>
      </w:r>
      <w:proofErr w:type="spellStart"/>
      <w:r w:rsidR="0032395E">
        <w:t>Repository</w:t>
      </w:r>
      <w:proofErr w:type="spellEnd"/>
      <w:r w:rsidR="0032395E">
        <w:t xml:space="preserve"> minta segítségével egy közös absztrakciós réteget, egy </w:t>
      </w:r>
      <w:proofErr w:type="spellStart"/>
      <w:r w:rsidR="0032395E">
        <w:t>repository</w:t>
      </w:r>
      <w:proofErr w:type="spellEnd"/>
      <w:r w:rsidR="0032395E">
        <w:t xml:space="preserve"> interfészt tehetünk a kettő közé, ezzel megvalósítva az inverziót.</w:t>
      </w:r>
    </w:p>
    <w:p w14:paraId="765DE107" w14:textId="575A888D" w:rsidR="001A3868" w:rsidRPr="00884605" w:rsidRDefault="001A3868" w:rsidP="001A3868">
      <w:r>
        <w:t xml:space="preserve">A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Design megközelítésben a függőségek inverziója mellett szükségünk van </w:t>
      </w:r>
      <w:r w:rsidR="002E3E4C">
        <w:t xml:space="preserve">Data </w:t>
      </w:r>
      <w:proofErr w:type="spellStart"/>
      <w:r w:rsidR="002E3E4C">
        <w:t>Transfer</w:t>
      </w:r>
      <w:proofErr w:type="spellEnd"/>
      <w:r>
        <w:t xml:space="preserve"> </w:t>
      </w:r>
      <w:proofErr w:type="spellStart"/>
      <w:r w:rsidR="002E3E4C">
        <w:t>Object-ekre</w:t>
      </w:r>
      <w:proofErr w:type="spellEnd"/>
      <w:r>
        <w:t xml:space="preserve"> (D</w:t>
      </w:r>
      <w:r w:rsidR="007E21F3">
        <w:t>TO</w:t>
      </w:r>
      <w:r>
        <w:t>),</w:t>
      </w:r>
      <w:r w:rsidR="00CA68C6">
        <w:t xml:space="preserve"> </w:t>
      </w:r>
      <w:r>
        <w:t>melyekkel minimalizálhatjuk a rétegek közötti függőségeket</w:t>
      </w:r>
      <w:r w:rsidR="002E3E4C">
        <w:t>.</w:t>
      </w:r>
      <w:r>
        <w:t xml:space="preserve"> </w:t>
      </w:r>
      <w:r w:rsidR="002E3E4C">
        <w:t>R</w:t>
      </w:r>
      <w:r w:rsidR="00CA68C6">
        <w:t>étegenként egyedi adatstruktúrát építhetünk, és megóvhatjuk adatainkat a lehetséges inkonzisztens állapotoktól.</w:t>
      </w:r>
      <w:r w:rsidR="007E21F3">
        <w:t xml:space="preserve"> A </w:t>
      </w:r>
      <w:proofErr w:type="spellStart"/>
      <w:r w:rsidR="002E3E4C">
        <w:t>K</w:t>
      </w:r>
      <w:r w:rsidR="007E21F3">
        <w:t>otlin</w:t>
      </w:r>
      <w:proofErr w:type="spellEnd"/>
      <w:r w:rsidR="007E21F3">
        <w:t xml:space="preserve"> nyelvi elemek leegyszerűsítik az entitások és adatátviteli objektumok közti leképezést, ezzel csökkentve a </w:t>
      </w:r>
      <w:proofErr w:type="spellStart"/>
      <w:r w:rsidR="007E21F3">
        <w:t>boilerplate</w:t>
      </w:r>
      <w:proofErr w:type="spellEnd"/>
      <w:r w:rsidR="007E21F3">
        <w:t xml:space="preserve"> kód mennyiségét.</w:t>
      </w:r>
    </w:p>
    <w:p w14:paraId="12ECF361" w14:textId="77777777" w:rsidR="00884605" w:rsidRDefault="00884605" w:rsidP="00884605">
      <w:pPr>
        <w:pStyle w:val="Heading2"/>
      </w:pPr>
      <w:bookmarkStart w:id="18" w:name="_Toc184211977"/>
      <w:proofErr w:type="spellStart"/>
      <w:r>
        <w:lastRenderedPageBreak/>
        <w:t>TypeScript</w:t>
      </w:r>
      <w:bookmarkEnd w:id="18"/>
      <w:proofErr w:type="spellEnd"/>
    </w:p>
    <w:p w14:paraId="17B926AE" w14:textId="2AA1406D" w:rsidR="00F902A7" w:rsidRPr="00F902A7" w:rsidRDefault="00F902A7" w:rsidP="00F902A7">
      <w:r w:rsidRPr="00F902A7">
        <w:t>A JavaScript egy prototípus-alapú programozási nyelv, amelyet elsősorban weboldalak interaktivitásának és dinamikus viselkedésének biztosítására használnak.</w:t>
      </w:r>
      <w:r>
        <w:t xml:space="preserve"> A </w:t>
      </w:r>
      <w:proofErr w:type="spellStart"/>
      <w:r>
        <w:t>TypeScript</w:t>
      </w:r>
      <w:proofErr w:type="spellEnd"/>
      <w:r>
        <w:t xml:space="preserve"> a JavaScript egy típuskiterjesztése, amely statikus </w:t>
      </w:r>
      <w:proofErr w:type="spellStart"/>
      <w:r>
        <w:t>típusosságot</w:t>
      </w:r>
      <w:proofErr w:type="spellEnd"/>
      <w:r>
        <w:t xml:space="preserve"> vezet be</w:t>
      </w:r>
      <w:r w:rsidR="006C5057">
        <w:t xml:space="preserve"> a JavaScript dinamikus típusrendszere fölé</w:t>
      </w:r>
      <w:r w:rsidR="00333801">
        <w:t>. Már a kód írásakor típusellenőrzést végez, így hibamentesebb, átláthatóbb és könnyebben karbantartható kódot eredményez.</w:t>
      </w:r>
    </w:p>
    <w:p w14:paraId="7F2CB53D" w14:textId="77777777" w:rsidR="00884605" w:rsidRDefault="00884605" w:rsidP="00884605">
      <w:pPr>
        <w:pStyle w:val="Heading2"/>
      </w:pPr>
      <w:bookmarkStart w:id="19" w:name="_Toc184211978"/>
      <w:proofErr w:type="spellStart"/>
      <w:r>
        <w:t>React</w:t>
      </w:r>
      <w:bookmarkEnd w:id="19"/>
      <w:proofErr w:type="spellEnd"/>
    </w:p>
    <w:p w14:paraId="4AC26F6A" w14:textId="55B2B996" w:rsidR="00116F54" w:rsidRDefault="00AF155E" w:rsidP="00116F54">
      <w:r>
        <w:t xml:space="preserve">A </w:t>
      </w:r>
      <w:proofErr w:type="spellStart"/>
      <w:r>
        <w:t>React</w:t>
      </w:r>
      <w:proofErr w:type="spellEnd"/>
      <w:r>
        <w:t xml:space="preserve"> egy</w:t>
      </w:r>
      <w:r w:rsidR="008E3BDE">
        <w:t xml:space="preserve"> </w:t>
      </w:r>
      <w:r w:rsidR="008E3BDE" w:rsidRPr="008E3BDE">
        <w:t>nyílt forráskódú</w:t>
      </w:r>
      <w:r>
        <w:t xml:space="preserve"> </w:t>
      </w:r>
      <w:r w:rsidR="003E0763">
        <w:t xml:space="preserve">JavaScript </w:t>
      </w:r>
      <w:r>
        <w:t>könyvtár</w:t>
      </w:r>
      <w:r w:rsidR="008E3BDE">
        <w:t xml:space="preserve">, amelyet a </w:t>
      </w:r>
      <w:proofErr w:type="spellStart"/>
      <w:r w:rsidR="008E3BDE">
        <w:t>Meta</w:t>
      </w:r>
      <w:proofErr w:type="spellEnd"/>
      <w:r w:rsidR="008E3BDE">
        <w:t xml:space="preserve"> (korábban Facebook) fejlesztett ki</w:t>
      </w:r>
      <w:r>
        <w:t xml:space="preserve"> </w:t>
      </w:r>
      <w:r w:rsidR="008E3BDE">
        <w:t>a</w:t>
      </w:r>
      <w:r w:rsidR="003E0763">
        <w:t xml:space="preserve"> </w:t>
      </w:r>
      <w:r>
        <w:t>webes felhasználói felületek</w:t>
      </w:r>
      <w:r w:rsidR="008E3BDE">
        <w:t xml:space="preserve"> építésére</w:t>
      </w:r>
      <w:r>
        <w:t>. Segítségével</w:t>
      </w:r>
      <w:r w:rsidR="00F87350">
        <w:t xml:space="preserve"> könnyen készíthetünk </w:t>
      </w:r>
      <w:proofErr w:type="spellStart"/>
      <w:r w:rsidR="00F87350">
        <w:t>Single-page</w:t>
      </w:r>
      <w:proofErr w:type="spellEnd"/>
      <w:r w:rsidR="00F87350">
        <w:t xml:space="preserve"> alkalmazásokat. Egy </w:t>
      </w:r>
      <w:proofErr w:type="spellStart"/>
      <w:r w:rsidR="00F87350">
        <w:t>Single-page</w:t>
      </w:r>
      <w:proofErr w:type="spellEnd"/>
      <w:r w:rsidR="00F87350">
        <w:t xml:space="preserve"> alkalmazás egy olyan webes alkalmazás, amely</w:t>
      </w:r>
      <w:r w:rsidR="003E0763">
        <w:t>nél</w:t>
      </w:r>
      <w:r w:rsidR="00F87350">
        <w:t xml:space="preserve"> a felhasználó</w:t>
      </w:r>
      <w:r w:rsidR="003E0763">
        <w:t>i interakció során a weboldal</w:t>
      </w:r>
      <w:r w:rsidR="00F87350">
        <w:t xml:space="preserve"> dinamikusan újraírja tartalmát, szemben a klasszikus megoldással, melynél új oldalak betöltésére lenne szükség.</w:t>
      </w:r>
      <w:r>
        <w:t xml:space="preserve"> </w:t>
      </w:r>
      <w:r w:rsidR="00F87350">
        <w:t xml:space="preserve">Ezáltal gyorsabban képes </w:t>
      </w:r>
      <w:r w:rsidR="005B5B20">
        <w:t>reagálni a felhasználó kéréseire</w:t>
      </w:r>
      <w:r w:rsidR="001A3740">
        <w:t>.</w:t>
      </w:r>
      <w:r w:rsidR="00116F54">
        <w:t xml:space="preserve"> </w:t>
      </w:r>
    </w:p>
    <w:p w14:paraId="7C6EA800" w14:textId="7E876B8B" w:rsidR="00922A83" w:rsidRDefault="003E0763" w:rsidP="00116F54">
      <w:r w:rsidRPr="003E0763">
        <w:t xml:space="preserve">A </w:t>
      </w:r>
      <w:proofErr w:type="spellStart"/>
      <w:r w:rsidRPr="003E0763">
        <w:t>React</w:t>
      </w:r>
      <w:proofErr w:type="spellEnd"/>
      <w:r w:rsidRPr="003E0763">
        <w:t xml:space="preserve"> fő célja, hogy a felhasználói felület elemeit komponensekké bontva megkönnyítse az </w:t>
      </w:r>
      <w:proofErr w:type="spellStart"/>
      <w:r w:rsidRPr="003E0763">
        <w:t>újrafelhasználhatóságot</w:t>
      </w:r>
      <w:proofErr w:type="spellEnd"/>
      <w:r w:rsidRPr="003E0763">
        <w:t xml:space="preserve"> és az alkalmazások kezelhetőségét.</w:t>
      </w:r>
      <w:r w:rsidR="00116F54">
        <w:t xml:space="preserve"> Ezeket a komponenseket deklaratív módon JavaScript vagy a típus kiterjesztett </w:t>
      </w:r>
      <w:proofErr w:type="spellStart"/>
      <w:r w:rsidR="00116F54">
        <w:t>TypeScript</w:t>
      </w:r>
      <w:proofErr w:type="spellEnd"/>
      <w:r w:rsidR="00116F54">
        <w:t xml:space="preserve"> használatával tehetjük meg. A komponensek</w:t>
      </w:r>
      <w:r w:rsidR="008E3BDE">
        <w:t xml:space="preserve"> olyan változók, melyek tartalmazzák a működésükhöz szükséges logikát, megjelenítést és állapotot.</w:t>
      </w:r>
      <w:r w:rsidR="00922A83">
        <w:t xml:space="preserve"> Komponenst </w:t>
      </w:r>
      <w:r w:rsidR="00156C3E">
        <w:t xml:space="preserve">osztályokkal vagy </w:t>
      </w:r>
      <w:r w:rsidR="00922A83">
        <w:t xml:space="preserve">függvényekkel hozhatunk létre, melyeknek visszatérési értékét JSX (JavaScript </w:t>
      </w:r>
      <w:proofErr w:type="spellStart"/>
      <w:r w:rsidR="00922A83">
        <w:t>Syntax</w:t>
      </w:r>
      <w:proofErr w:type="spellEnd"/>
      <w:r w:rsidR="00922A83">
        <w:t xml:space="preserve"> </w:t>
      </w:r>
      <w:proofErr w:type="spellStart"/>
      <w:r w:rsidR="00922A83">
        <w:t>Extension</w:t>
      </w:r>
      <w:proofErr w:type="spellEnd"/>
      <w:r w:rsidR="00922A83">
        <w:t>)</w:t>
      </w:r>
      <w:r w:rsidR="008616BF">
        <w:t xml:space="preserve"> </w:t>
      </w:r>
      <w:sdt>
        <w:sdtPr>
          <w:id w:val="1013266265"/>
          <w:citation/>
        </w:sdtPr>
        <w:sdtContent>
          <w:r w:rsidR="008616BF">
            <w:fldChar w:fldCharType="begin"/>
          </w:r>
          <w:r w:rsidR="008616BF">
            <w:instrText xml:space="preserve"> CITATION Wri24 \l 1038 </w:instrText>
          </w:r>
          <w:r w:rsidR="008616BF">
            <w:fldChar w:fldCharType="separate"/>
          </w:r>
          <w:r w:rsidR="00EA3862">
            <w:rPr>
              <w:noProof/>
            </w:rPr>
            <w:t>[8]</w:t>
          </w:r>
          <w:r w:rsidR="008616BF">
            <w:fldChar w:fldCharType="end"/>
          </w:r>
        </w:sdtContent>
      </w:sdt>
      <w:r w:rsidR="00922A83">
        <w:t xml:space="preserve"> kifejezésekkel adhatjuk meg. </w:t>
      </w:r>
    </w:p>
    <w:p w14:paraId="4448B836" w14:textId="6EE5943A" w:rsidR="00ED58B7" w:rsidRDefault="00922A83" w:rsidP="00ED58B7">
      <w:r>
        <w:t>A JSX a JavaScript egy kiterjesztése, mely lehetővé teszi, hogy HTML</w:t>
      </w:r>
      <w:r w:rsidR="0065022C">
        <w:t xml:space="preserve">-hez hasonló formátumban </w:t>
      </w:r>
      <w:r>
        <w:t xml:space="preserve">írjunk közvetlenül a JavaScript kódban. </w:t>
      </w:r>
      <w:r w:rsidR="0065022C">
        <w:t xml:space="preserve">A JSX egy XML leírás, mely JavaScript függvényekre fordul, így a kód egyszerűbb és átláthatóbb, mintha </w:t>
      </w:r>
      <w:r w:rsidR="00244618">
        <w:t>függvény hívásokat használnánk. A JSX a HTML elemek mellett lehetővé teszi a komponensek egymásba ágyazását is.</w:t>
      </w:r>
    </w:p>
    <w:p w14:paraId="509CD133" w14:textId="225DD0FC" w:rsidR="003847E2" w:rsidRDefault="00ED58B7" w:rsidP="00CC62B7">
      <w:r>
        <w:t xml:space="preserve">Ez azt jelenti, hogy egy </w:t>
      </w:r>
      <w:r w:rsidR="00CC62B7">
        <w:t xml:space="preserve">szülő komponens </w:t>
      </w:r>
      <w:r w:rsidR="00947EEA">
        <w:t xml:space="preserve">nem csak </w:t>
      </w:r>
      <w:r>
        <w:t>a benne lévő JSX és HTML tartalmat fogja</w:t>
      </w:r>
      <w:r w:rsidR="00947EEA">
        <w:t xml:space="preserve"> megjeleníteni, hanem még bármit, amit a gyerek komponens</w:t>
      </w:r>
      <w:r>
        <w:t>e</w:t>
      </w:r>
      <w:r w:rsidR="00947EEA">
        <w:t xml:space="preserve"> visszaad. A komponens megjelenítése és logikájának megvalósítása függvények használatával erősen limitált, mivel nem rendelkeznek belső állapottal. </w:t>
      </w:r>
      <w:r w:rsidR="00156C3E">
        <w:t xml:space="preserve">A </w:t>
      </w:r>
      <w:proofErr w:type="spellStart"/>
      <w:r w:rsidR="00156C3E">
        <w:t>React</w:t>
      </w:r>
      <w:proofErr w:type="spellEnd"/>
      <w:r w:rsidR="00156C3E">
        <w:t xml:space="preserve"> </w:t>
      </w:r>
      <w:proofErr w:type="spellStart"/>
      <w:r w:rsidR="00156C3E">
        <w:t>Hooks</w:t>
      </w:r>
      <w:proofErr w:type="spellEnd"/>
      <w:r w:rsidR="00156C3E">
        <w:t xml:space="preserve"> </w:t>
      </w:r>
      <w:sdt>
        <w:sdtPr>
          <w:id w:val="1967307674"/>
          <w:citation/>
        </w:sdtPr>
        <w:sdtContent>
          <w:r w:rsidR="00156C3E">
            <w:fldChar w:fldCharType="begin"/>
          </w:r>
          <w:r w:rsidR="00156C3E">
            <w:instrText xml:space="preserve"> CITATION Rea24 \l 1038 </w:instrText>
          </w:r>
          <w:r w:rsidR="00156C3E">
            <w:fldChar w:fldCharType="separate"/>
          </w:r>
          <w:r w:rsidR="00EA3862">
            <w:rPr>
              <w:noProof/>
            </w:rPr>
            <w:t>[9]</w:t>
          </w:r>
          <w:r w:rsidR="00156C3E">
            <w:fldChar w:fldCharType="end"/>
          </w:r>
        </w:sdtContent>
      </w:sdt>
      <w:r w:rsidR="00156C3E">
        <w:t xml:space="preserve"> </w:t>
      </w:r>
      <w:r w:rsidR="00156C3E" w:rsidRPr="00156C3E">
        <w:t xml:space="preserve">egy 16.8-as verzióban bevezetett funkció, amely lehetővé teszi a funkcionális komponensekben olyan funkciók használatát, mint a </w:t>
      </w:r>
      <w:proofErr w:type="spellStart"/>
      <w:r w:rsidR="00156C3E" w:rsidRPr="00156C3E">
        <w:t>state</w:t>
      </w:r>
      <w:proofErr w:type="spellEnd"/>
      <w:r w:rsidR="00156C3E" w:rsidRPr="00156C3E">
        <w:t xml:space="preserve"> és a </w:t>
      </w:r>
      <w:proofErr w:type="spellStart"/>
      <w:r w:rsidR="00156C3E" w:rsidRPr="00156C3E">
        <w:t>lifecycle</w:t>
      </w:r>
      <w:proofErr w:type="spellEnd"/>
      <w:r w:rsidR="00156C3E" w:rsidRPr="00156C3E">
        <w:t xml:space="preserve"> metódusok, amelyek korábban csak </w:t>
      </w:r>
      <w:r w:rsidR="00156C3E" w:rsidRPr="00156C3E">
        <w:lastRenderedPageBreak/>
        <w:t>osztály alapú komponensekben voltak elérhetők</w:t>
      </w:r>
      <w:r w:rsidR="00156C3E">
        <w:t xml:space="preserve">. </w:t>
      </w:r>
      <w:r w:rsidR="00156C3E" w:rsidRPr="00156C3E">
        <w:t xml:space="preserve">A funkcionális komponensek használata népszerűbbé vált, különösen a </w:t>
      </w:r>
      <w:proofErr w:type="spellStart"/>
      <w:r w:rsidR="00156C3E" w:rsidRPr="00156C3E">
        <w:t>React</w:t>
      </w:r>
      <w:proofErr w:type="spellEnd"/>
      <w:r w:rsidR="00156C3E" w:rsidRPr="00156C3E">
        <w:t xml:space="preserve"> </w:t>
      </w:r>
      <w:proofErr w:type="spellStart"/>
      <w:r w:rsidR="00156C3E" w:rsidRPr="00156C3E">
        <w:t>Hooks</w:t>
      </w:r>
      <w:proofErr w:type="spellEnd"/>
      <w:r w:rsidR="00156C3E" w:rsidRPr="00156C3E">
        <w:t xml:space="preserve"> bevezetése óta, mivel </w:t>
      </w:r>
      <w:r w:rsidR="00156C3E">
        <w:t xml:space="preserve">egyszerűbb és tisztább </w:t>
      </w:r>
      <w:r w:rsidR="003847E2">
        <w:t>szintaxisa</w:t>
      </w:r>
      <w:r w:rsidR="00156C3E">
        <w:t xml:space="preserve"> van, nem kell törődnünk a </w:t>
      </w:r>
      <w:proofErr w:type="spellStart"/>
      <w:r w:rsidR="00156C3E">
        <w:t>this</w:t>
      </w:r>
      <w:proofErr w:type="spellEnd"/>
      <w:r w:rsidR="00156C3E">
        <w:t xml:space="preserve"> kontextussal, vagy a </w:t>
      </w:r>
      <w:proofErr w:type="spellStart"/>
      <w:r w:rsidR="00156C3E">
        <w:t>constructor</w:t>
      </w:r>
      <w:proofErr w:type="spellEnd"/>
      <w:r w:rsidR="00156C3E">
        <w:t xml:space="preserve"> és </w:t>
      </w:r>
      <w:proofErr w:type="spellStart"/>
      <w:r w:rsidR="00156C3E">
        <w:t>lifecycle</w:t>
      </w:r>
      <w:proofErr w:type="spellEnd"/>
      <w:r w:rsidR="00156C3E">
        <w:t xml:space="preserve"> metódusokkal.</w:t>
      </w:r>
      <w:r w:rsidR="003847E2">
        <w:t xml:space="preserve"> Ilyen </w:t>
      </w:r>
      <w:proofErr w:type="spellStart"/>
      <w:r w:rsidR="003847E2">
        <w:t>Hook</w:t>
      </w:r>
      <w:proofErr w:type="spellEnd"/>
      <w:r w:rsidR="003847E2">
        <w:t xml:space="preserve"> például a </w:t>
      </w:r>
      <w:proofErr w:type="spellStart"/>
      <w:r w:rsidR="003847E2">
        <w:t>useState</w:t>
      </w:r>
      <w:proofErr w:type="spellEnd"/>
      <w:r w:rsidR="003847E2">
        <w:t xml:space="preserve"> vagy </w:t>
      </w:r>
      <w:proofErr w:type="spellStart"/>
      <w:r w:rsidR="003847E2">
        <w:t>useEffect</w:t>
      </w:r>
      <w:proofErr w:type="spellEnd"/>
      <w:r w:rsidR="003847E2">
        <w:t>.</w:t>
      </w:r>
    </w:p>
    <w:p w14:paraId="2CC76638" w14:textId="430813EF" w:rsidR="00EF164D" w:rsidRDefault="00E21657" w:rsidP="00E21657">
      <w:r>
        <w:t xml:space="preserve">A </w:t>
      </w:r>
      <w:proofErr w:type="spellStart"/>
      <w:r>
        <w:t>useState</w:t>
      </w:r>
      <w:proofErr w:type="spellEnd"/>
      <w:r>
        <w:t xml:space="preserve"> </w:t>
      </w:r>
      <w:proofErr w:type="spellStart"/>
      <w:r w:rsidR="0092536C">
        <w:t>hook</w:t>
      </w:r>
      <w:proofErr w:type="spellEnd"/>
      <w:r w:rsidR="0092536C">
        <w:t xml:space="preserve"> a komponens állapotának tárolását és </w:t>
      </w:r>
      <w:r w:rsidR="00C7142D">
        <w:t xml:space="preserve">megváltoztatását teszi lehetővé változókban. Egy ilyen változónak megadhatjuk az alapértelmezett értékét, van egy neve, amivel lekérhetjük a jelenlegi értékét, és egy </w:t>
      </w:r>
      <w:proofErr w:type="spellStart"/>
      <w:r w:rsidR="00C7142D">
        <w:t>set</w:t>
      </w:r>
      <w:proofErr w:type="spellEnd"/>
      <w:r w:rsidR="00C7142D">
        <w:t xml:space="preserve"> metódusa, mellyel beállíthatjuk azt. Amennyiben egy állapotérték megváltozik, az oldal újból kirajzolja a komponenst az új állapot értékeivel.</w:t>
      </w:r>
      <w:r w:rsidR="00965CF3">
        <w:t xml:space="preserve"> </w:t>
      </w:r>
    </w:p>
    <w:p w14:paraId="6EBC213C" w14:textId="27AD1B0D" w:rsidR="00E21657" w:rsidRDefault="00965CF3" w:rsidP="00E21657">
      <w:r>
        <w:t xml:space="preserve">A </w:t>
      </w:r>
      <w:proofErr w:type="spellStart"/>
      <w:r>
        <w:t>useEffect</w:t>
      </w:r>
      <w:proofErr w:type="spellEnd"/>
      <w:r>
        <w:t xml:space="preserve"> </w:t>
      </w:r>
      <w:proofErr w:type="spellStart"/>
      <w:r>
        <w:t>hook</w:t>
      </w:r>
      <w:proofErr w:type="spellEnd"/>
      <w:r w:rsidR="00EF164D">
        <w:t xml:space="preserve"> képes mellékhatásokat rendelni adatokhoz és eseményekhez,</w:t>
      </w:r>
      <w:r>
        <w:t xml:space="preserve"> konfiguráció</w:t>
      </w:r>
      <w:r w:rsidR="00EF164D">
        <w:t>já</w:t>
      </w:r>
      <w:r>
        <w:t xml:space="preserve">tól függően automatikusan </w:t>
      </w:r>
      <w:r w:rsidR="00EF164D">
        <w:t xml:space="preserve">lefut a benne lévő kód bizonyos események hatására. Használatakor vigyázunk kell, mivel könnyen végtelen ciklusba juthatunk, ha a függvényben egy olyan változót változtatunk, amely a függősége is. Az oldal </w:t>
      </w:r>
      <w:proofErr w:type="spellStart"/>
      <w:r w:rsidR="00EF164D">
        <w:t>renderelése</w:t>
      </w:r>
      <w:proofErr w:type="spellEnd"/>
      <w:r w:rsidR="00EF164D">
        <w:t xml:space="preserve"> után mindig lefut egyszer a </w:t>
      </w:r>
      <w:proofErr w:type="spellStart"/>
      <w:r w:rsidR="00EF164D">
        <w:t>useEffect</w:t>
      </w:r>
      <w:proofErr w:type="spellEnd"/>
      <w:r w:rsidR="00EF164D">
        <w:t xml:space="preserve"> </w:t>
      </w:r>
      <w:proofErr w:type="spellStart"/>
      <w:r w:rsidR="00EF164D">
        <w:t>belsejében</w:t>
      </w:r>
      <w:proofErr w:type="spellEnd"/>
      <w:r w:rsidR="00EF164D">
        <w:t xml:space="preserve"> található kód, ez kü</w:t>
      </w:r>
      <w:r w:rsidR="00EF164D" w:rsidRPr="00B8324B">
        <w:t>l</w:t>
      </w:r>
      <w:r w:rsidR="00D87FE2" w:rsidRPr="00B8324B">
        <w:t>ö</w:t>
      </w:r>
      <w:r w:rsidR="00EF164D">
        <w:t>nösen hasznos, ha adatlekérést szeretnénk végrehajtani, amikor a komponens frissül.</w:t>
      </w:r>
    </w:p>
    <w:p w14:paraId="48228008" w14:textId="71E00FE1" w:rsidR="00EF164D" w:rsidRPr="00E21657" w:rsidRDefault="00EF164D" w:rsidP="00E21657">
      <w:r>
        <w:t xml:space="preserve">A komponensek és </w:t>
      </w:r>
      <w:r w:rsidR="008616BF">
        <w:t xml:space="preserve">állapotok kezelésén kívül szükségünk lehet egyéb könyvtárakra, melyek kiegészítik a funkcionalitást. Például a </w:t>
      </w:r>
      <w:proofErr w:type="spellStart"/>
      <w:r w:rsidR="008616BF">
        <w:t>React</w:t>
      </w:r>
      <w:proofErr w:type="spellEnd"/>
      <w:r w:rsidR="008616BF">
        <w:t xml:space="preserve"> Router</w:t>
      </w:r>
      <w:sdt>
        <w:sdtPr>
          <w:id w:val="-1090841826"/>
          <w:citation/>
        </w:sdtPr>
        <w:sdtContent>
          <w:r w:rsidR="008616BF">
            <w:fldChar w:fldCharType="begin"/>
          </w:r>
          <w:r w:rsidR="008616BF">
            <w:instrText xml:space="preserve">CITATION Rea14 \l 1038 </w:instrText>
          </w:r>
          <w:r w:rsidR="008616BF">
            <w:fldChar w:fldCharType="separate"/>
          </w:r>
          <w:r w:rsidR="00EA3862">
            <w:rPr>
              <w:noProof/>
            </w:rPr>
            <w:t xml:space="preserve"> [10]</w:t>
          </w:r>
          <w:r w:rsidR="008616BF">
            <w:fldChar w:fldCharType="end"/>
          </w:r>
        </w:sdtContent>
      </w:sdt>
      <w:r w:rsidR="00D705BC">
        <w:t xml:space="preserve"> segítségével megadhatjuk, hogy melyik URL melyik komponenshez navigáljon, vagy az </w:t>
      </w:r>
      <w:proofErr w:type="spellStart"/>
      <w:r w:rsidR="00D705BC">
        <w:t>Axios</w:t>
      </w:r>
      <w:proofErr w:type="spellEnd"/>
      <w:r w:rsidR="00B8324B">
        <w:t>,</w:t>
      </w:r>
      <w:r w:rsidR="00D705BC">
        <w:t xml:space="preserve"> amivel webes kéréseket küld</w:t>
      </w:r>
      <w:r w:rsidR="00B8324B">
        <w:t>hetünk</w:t>
      </w:r>
      <w:r w:rsidR="00D705BC">
        <w:t>.</w:t>
      </w:r>
    </w:p>
    <w:p w14:paraId="6934B153" w14:textId="77777777" w:rsidR="00884605" w:rsidRDefault="00884605" w:rsidP="00884605">
      <w:pPr>
        <w:pStyle w:val="Heading2"/>
      </w:pPr>
      <w:bookmarkStart w:id="20" w:name="_Toc184211979"/>
      <w:proofErr w:type="spellStart"/>
      <w:r>
        <w:t>Material</w:t>
      </w:r>
      <w:proofErr w:type="spellEnd"/>
      <w:r>
        <w:t xml:space="preserve"> UI</w:t>
      </w:r>
      <w:bookmarkEnd w:id="20"/>
    </w:p>
    <w:p w14:paraId="0E3510F4" w14:textId="179AC4F4" w:rsidR="000F074D" w:rsidRDefault="000F074D" w:rsidP="000F074D">
      <w:r>
        <w:t xml:space="preserve">A </w:t>
      </w:r>
      <w:proofErr w:type="spellStart"/>
      <w:r>
        <w:t>Material</w:t>
      </w:r>
      <w:proofErr w:type="spellEnd"/>
      <w:r>
        <w:t xml:space="preserve"> UI egy </w:t>
      </w:r>
      <w:proofErr w:type="spellStart"/>
      <w:r w:rsidR="001E0A95">
        <w:t>User</w:t>
      </w:r>
      <w:proofErr w:type="spellEnd"/>
      <w:r w:rsidR="001E0A95">
        <w:t xml:space="preserve"> </w:t>
      </w:r>
      <w:proofErr w:type="spellStart"/>
      <w:r w:rsidR="001E0A95">
        <w:t>Interface</w:t>
      </w:r>
      <w:proofErr w:type="spellEnd"/>
      <w:r w:rsidR="001E0A95">
        <w:t xml:space="preserve"> (</w:t>
      </w:r>
      <w:r>
        <w:t>UI</w:t>
      </w:r>
      <w:r w:rsidR="001E0A95">
        <w:t>)</w:t>
      </w:r>
      <w:r>
        <w:t xml:space="preserve"> fejlesztői eszköz gyűjtemény, mely egységes és könnyen kezelhető alkotóelemeket nyújt a webes alkalmazások fejlesztéshez. </w:t>
      </w:r>
      <w:r w:rsidRPr="000F074D">
        <w:t xml:space="preserve">A </w:t>
      </w:r>
      <w:proofErr w:type="spellStart"/>
      <w:r w:rsidRPr="000F074D">
        <w:t>Material</w:t>
      </w:r>
      <w:proofErr w:type="spellEnd"/>
      <w:r w:rsidRPr="000F074D">
        <w:t xml:space="preserve"> Design stílusirányelvek </w:t>
      </w:r>
      <w:r>
        <w:t>miatt</w:t>
      </w:r>
      <w:r w:rsidR="00CE250C">
        <w:t xml:space="preserve"> az elemek hasonló stílusúak, így</w:t>
      </w:r>
      <w:r>
        <w:t xml:space="preserve"> egyszerűbb az esztétikus weboldalakat létrehozni, </w:t>
      </w:r>
      <w:r w:rsidR="00CE250C">
        <w:t>emellett</w:t>
      </w:r>
      <w:r>
        <w:t xml:space="preserve"> az elemek</w:t>
      </w:r>
      <w:r w:rsidR="00E800DE">
        <w:t xml:space="preserve"> stílusa rugalmasan</w:t>
      </w:r>
      <w:r>
        <w:t xml:space="preserve"> </w:t>
      </w:r>
      <w:r w:rsidR="00E800DE">
        <w:t xml:space="preserve">módosítható, ezzel teret adva az egyedi megoldásoknak. Mivel ez </w:t>
      </w:r>
      <w:r w:rsidR="00CE250C">
        <w:t>a</w:t>
      </w:r>
      <w:r w:rsidR="00E800DE">
        <w:t xml:space="preserve"> </w:t>
      </w:r>
      <w:proofErr w:type="spellStart"/>
      <w:r w:rsidR="00E800DE">
        <w:t>React</w:t>
      </w:r>
      <w:proofErr w:type="spellEnd"/>
      <w:r w:rsidR="00E800DE">
        <w:t xml:space="preserve"> technológiához tervezett UI könyvtár, így</w:t>
      </w:r>
      <w:r w:rsidR="00CE250C">
        <w:t xml:space="preserve"> hasonlóan JSX leírással megadva</w:t>
      </w:r>
      <w:r w:rsidR="00E800DE">
        <w:t xml:space="preserve"> egyszerű az elemek használata. A </w:t>
      </w:r>
      <w:proofErr w:type="spellStart"/>
      <w:r w:rsidR="00E800DE">
        <w:t>Material</w:t>
      </w:r>
      <w:proofErr w:type="spellEnd"/>
      <w:r w:rsidR="00E800DE">
        <w:t xml:space="preserve"> UI komponensek nagyon hasonlítanak a sima </w:t>
      </w:r>
      <w:proofErr w:type="spellStart"/>
      <w:r w:rsidR="00E800DE">
        <w:t>React</w:t>
      </w:r>
      <w:proofErr w:type="spellEnd"/>
      <w:r w:rsidR="00E800DE">
        <w:t xml:space="preserve"> komponensekhez, emellett jól </w:t>
      </w:r>
      <w:proofErr w:type="spellStart"/>
      <w:r w:rsidR="00E800DE">
        <w:t>kidolgozottak</w:t>
      </w:r>
      <w:proofErr w:type="spellEnd"/>
      <w:r w:rsidR="00CE250C">
        <w:t xml:space="preserve">, </w:t>
      </w:r>
      <w:proofErr w:type="spellStart"/>
      <w:r w:rsidR="00CE250C">
        <w:t>felparaméterezhetőek</w:t>
      </w:r>
      <w:proofErr w:type="spellEnd"/>
      <w:r w:rsidR="00CE250C">
        <w:t>.</w:t>
      </w:r>
    </w:p>
    <w:p w14:paraId="283F99DF" w14:textId="5111DAFD" w:rsidR="001E0A95" w:rsidRDefault="001E0A95" w:rsidP="001E0A95">
      <w:pPr>
        <w:pStyle w:val="Heading2"/>
      </w:pPr>
      <w:bookmarkStart w:id="21" w:name="_Ref183975842"/>
      <w:bookmarkStart w:id="22" w:name="_Toc184211980"/>
      <w:proofErr w:type="spellStart"/>
      <w:r>
        <w:t>DayPilot</w:t>
      </w:r>
      <w:proofErr w:type="spellEnd"/>
      <w:r>
        <w:t xml:space="preserve"> –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Calendar</w:t>
      </w:r>
      <w:bookmarkEnd w:id="21"/>
      <w:bookmarkEnd w:id="22"/>
      <w:proofErr w:type="spellEnd"/>
    </w:p>
    <w:p w14:paraId="6A60CA11" w14:textId="5B358D39" w:rsidR="001E0A95" w:rsidRDefault="001E0A95" w:rsidP="001E0A95">
      <w:r w:rsidRPr="001E0A95">
        <w:t xml:space="preserve">A </w:t>
      </w:r>
      <w:proofErr w:type="spellStart"/>
      <w:r w:rsidRPr="001E0A95">
        <w:t>DayPilot</w:t>
      </w:r>
      <w:proofErr w:type="spellEnd"/>
      <w:r w:rsidRPr="001E0A95">
        <w:t xml:space="preserve"> egy fejlett</w:t>
      </w:r>
      <w:r>
        <w:t xml:space="preserve"> UI</w:t>
      </w:r>
      <w:r w:rsidRPr="001E0A95">
        <w:t xml:space="preserve"> eszköz, amely időalapú események kezelésére és megjelenítésére szolgál különböző webes és mobilalkalmazásokban. Számos funkciót és </w:t>
      </w:r>
      <w:proofErr w:type="spellStart"/>
      <w:r w:rsidRPr="001E0A95">
        <w:lastRenderedPageBreak/>
        <w:t>testreszabási</w:t>
      </w:r>
      <w:proofErr w:type="spellEnd"/>
      <w:r w:rsidRPr="001E0A95">
        <w:t xml:space="preserve"> lehetőséget kínál, hogy a fejlesztők könnyen és gyorsan integrálhassanak például naptárakat, ütemezőket és </w:t>
      </w:r>
      <w:proofErr w:type="spellStart"/>
      <w:r w:rsidRPr="001E0A95">
        <w:t>Gantt</w:t>
      </w:r>
      <w:proofErr w:type="spellEnd"/>
      <w:r w:rsidRPr="001E0A95">
        <w:t xml:space="preserve">-diagramokat az alkalmazásaikba. A </w:t>
      </w:r>
      <w:proofErr w:type="spellStart"/>
      <w:r w:rsidRPr="001E0A95">
        <w:t>DayPilot</w:t>
      </w:r>
      <w:proofErr w:type="spellEnd"/>
      <w:r w:rsidRPr="001E0A95">
        <w:t xml:space="preserve"> különösen hasznos lehet időmenedzsment és erőforrás-tervezési rendszerek fejlesztése során.</w:t>
      </w:r>
    </w:p>
    <w:p w14:paraId="24C4F1EE" w14:textId="0D3248B4" w:rsidR="009D54D0" w:rsidRDefault="009D54D0" w:rsidP="001E0A95">
      <w:r w:rsidRPr="009D54D0">
        <w:t xml:space="preserve">A </w:t>
      </w:r>
      <w:proofErr w:type="spellStart"/>
      <w:r w:rsidRPr="009D54D0">
        <w:t>DayPilot</w:t>
      </w:r>
      <w:proofErr w:type="spellEnd"/>
      <w:r w:rsidRPr="009D54D0">
        <w:t xml:space="preserve"> egyik fontos komponense a </w:t>
      </w:r>
      <w:proofErr w:type="spellStart"/>
      <w:r w:rsidRPr="009D54D0">
        <w:t>React</w:t>
      </w:r>
      <w:proofErr w:type="spellEnd"/>
      <w:r w:rsidRPr="009D54D0">
        <w:t xml:space="preserve"> </w:t>
      </w:r>
      <w:proofErr w:type="spellStart"/>
      <w:r w:rsidRPr="009D54D0">
        <w:t>Event</w:t>
      </w:r>
      <w:proofErr w:type="spellEnd"/>
      <w:r w:rsidRPr="009D54D0">
        <w:t xml:space="preserve"> </w:t>
      </w:r>
      <w:proofErr w:type="spellStart"/>
      <w:r w:rsidRPr="009D54D0">
        <w:t>Calendar</w:t>
      </w:r>
      <w:proofErr w:type="spellEnd"/>
      <w:r w:rsidRPr="009D54D0">
        <w:t xml:space="preserve">, amely egy modern, funkciókban gazdag naptárkomponens, kifejezetten </w:t>
      </w:r>
      <w:proofErr w:type="spellStart"/>
      <w:r w:rsidRPr="009D54D0">
        <w:t>React</w:t>
      </w:r>
      <w:proofErr w:type="spellEnd"/>
      <w:r w:rsidRPr="009D54D0">
        <w:t xml:space="preserve"> alkalmazásokhoz fejlesztve. Ez a komponens alkalmas események megjelenítésére, interakciójára és kezelésére egy letisztult, felhasználóbarát felületen.</w:t>
      </w:r>
    </w:p>
    <w:p w14:paraId="4BB613AD" w14:textId="3D7C5764" w:rsidR="009D54D0" w:rsidRDefault="009D54D0" w:rsidP="009D54D0">
      <w:r w:rsidRPr="009D54D0">
        <w:t xml:space="preserve">A </w:t>
      </w:r>
      <w:proofErr w:type="spellStart"/>
      <w:r w:rsidRPr="009D54D0">
        <w:t>DayPilot</w:t>
      </w:r>
      <w:proofErr w:type="spellEnd"/>
      <w:r w:rsidRPr="009D54D0">
        <w:t xml:space="preserve"> egyszerű API-ja révén gyorsan integrálható a fejlesztési folyamatba, és a részletes dokumentáció segít a fejlesztőknek abban, hogy a naptárfunkciókat zökkenőmentesen testre szabják. A komponens előnye, hogy jelentős időt takarít meg a szoftverfejlesztés során, mivel számos beépített funkcióval rendelkezik, amelyeket máskülönben manuálisan kellene implementálni.</w:t>
      </w:r>
    </w:p>
    <w:p w14:paraId="1EFD441C" w14:textId="77777777" w:rsidR="00F771C1" w:rsidRDefault="009D54D0" w:rsidP="009D54D0">
      <w:r w:rsidRPr="009D54D0">
        <w:t>A naptár lehetővé teszi események napi, heti vagy havi nézetben történő megjelenítését. Ezek az események különböző színezési és kategorizálási lehetőségekkel jeleníthetők meg, amelyek segítik az információk könnyű áttekinthetőségét.</w:t>
      </w:r>
      <w:r>
        <w:t xml:space="preserve"> </w:t>
      </w:r>
      <w:r w:rsidRPr="009D54D0">
        <w:t xml:space="preserve">Az események interaktívan mozgathatók a naptárban, például más időpontra helyezhetők, vagy az időtartamuk egyszerű egérhúzással módosítható. </w:t>
      </w:r>
    </w:p>
    <w:p w14:paraId="0EBBB3BB" w14:textId="60D09A19" w:rsidR="009D54D0" w:rsidRDefault="009D54D0" w:rsidP="009D54D0">
      <w:r w:rsidRPr="009D54D0">
        <w:t xml:space="preserve">A naptár kinézete és működése szinte teljesen </w:t>
      </w:r>
      <w:r w:rsidR="00F771C1" w:rsidRPr="009D54D0">
        <w:t>testre szabható</w:t>
      </w:r>
      <w:r w:rsidRPr="009D54D0">
        <w:t xml:space="preserve"> CSS, JavaScript vagy </w:t>
      </w:r>
      <w:proofErr w:type="spellStart"/>
      <w:r w:rsidRPr="009D54D0">
        <w:t>React</w:t>
      </w:r>
      <w:proofErr w:type="spellEnd"/>
      <w:r w:rsidRPr="009D54D0">
        <w:t xml:space="preserve"> komponensek segítségével. Ezáltal egyedi fejlécek, időosztások vagy interaktív elemek alakíthatók ki az alkalmazás igényei szerint.</w:t>
      </w:r>
      <w:r>
        <w:t xml:space="preserve"> </w:t>
      </w:r>
      <w:r w:rsidRPr="009D54D0">
        <w:t>Az eseményekhez interaktív műveletek társíthatók, például kattintás, dupla kattintás vagy kontextusmenü megjelenítése.</w:t>
      </w:r>
      <w:r>
        <w:t xml:space="preserve"> Emellett </w:t>
      </w:r>
      <w:r w:rsidRPr="009D54D0">
        <w:t>Nagyobb eseményadatbázisok kezelésére is alkalmas, miközben a megjelenítés és az interakciók gyorsak és gördülékenyek maradnak.</w:t>
      </w:r>
    </w:p>
    <w:p w14:paraId="6CF12C1E" w14:textId="2432812B" w:rsidR="009D54D0" w:rsidRPr="009D54D0" w:rsidRDefault="009D54D0" w:rsidP="009D54D0">
      <w:r w:rsidRPr="009D54D0">
        <w:t xml:space="preserve">A </w:t>
      </w:r>
      <w:proofErr w:type="spellStart"/>
      <w:r w:rsidRPr="009D54D0">
        <w:t>DayPilot</w:t>
      </w:r>
      <w:proofErr w:type="spellEnd"/>
      <w:r w:rsidRPr="009D54D0">
        <w:t xml:space="preserve"> könnyen integrálható különböző backend technológiákkal, például Node.js, .NET vagy Java alapú rendszerekkel. Az adatok JSON vagy REST API formátumon keresztül is betölthetők és szinkronizálhatók.</w:t>
      </w:r>
      <w:r>
        <w:t xml:space="preserve"> </w:t>
      </w:r>
      <w:r w:rsidRPr="009D54D0">
        <w:t>A naptár reszponzív kialakítása révén különböző eszközökön, például asztali számítógépeken és mobiltelefonokon is hatékonyan működik. Ezáltal széles körű felhasználói bázist tud kiszolgálni.</w:t>
      </w:r>
    </w:p>
    <w:p w14:paraId="525C2DA3" w14:textId="77777777" w:rsidR="00884605" w:rsidRDefault="00884605" w:rsidP="00884605">
      <w:pPr>
        <w:pStyle w:val="Heading2"/>
      </w:pPr>
      <w:bookmarkStart w:id="23" w:name="_Toc184211981"/>
      <w:proofErr w:type="spellStart"/>
      <w:r>
        <w:lastRenderedPageBreak/>
        <w:t>Axios</w:t>
      </w:r>
      <w:bookmarkEnd w:id="23"/>
      <w:proofErr w:type="spellEnd"/>
    </w:p>
    <w:p w14:paraId="5FD9E3C6" w14:textId="783CD409" w:rsidR="00567027" w:rsidRPr="00567027" w:rsidRDefault="00567027" w:rsidP="00567027">
      <w:r>
        <w:t xml:space="preserve">Az </w:t>
      </w:r>
      <w:proofErr w:type="spellStart"/>
      <w:r>
        <w:t>Axios</w:t>
      </w:r>
      <w:proofErr w:type="spellEnd"/>
      <w:r>
        <w:t xml:space="preserve"> egy HTTP kliens, mely lehetővé teszi az aszinkron HTTP kéréseket. Támogatja a JavaScript </w:t>
      </w:r>
      <w:proofErr w:type="spellStart"/>
      <w:r>
        <w:t>Promise</w:t>
      </w:r>
      <w:proofErr w:type="spellEnd"/>
      <w:r>
        <w:t xml:space="preserve"> technológiáját, mely megkönnyíti az aszinkron kérések használatát az </w:t>
      </w:r>
      <w:proofErr w:type="spellStart"/>
      <w:r>
        <w:t>async</w:t>
      </w:r>
      <w:proofErr w:type="spellEnd"/>
      <w:r>
        <w:t xml:space="preserve"> és </w:t>
      </w:r>
      <w:proofErr w:type="spellStart"/>
      <w:r>
        <w:t>await</w:t>
      </w:r>
      <w:proofErr w:type="spellEnd"/>
      <w:r>
        <w:t xml:space="preserve"> kulcsszavakkal.</w:t>
      </w:r>
    </w:p>
    <w:p w14:paraId="029D97DB" w14:textId="3923DD70" w:rsidR="00502632" w:rsidRDefault="00884605" w:rsidP="00884605">
      <w:pPr>
        <w:pStyle w:val="Heading2"/>
      </w:pPr>
      <w:bookmarkStart w:id="24" w:name="_Toc184211982"/>
      <w:r>
        <w:t>Auth0</w:t>
      </w:r>
      <w:bookmarkEnd w:id="24"/>
    </w:p>
    <w:p w14:paraId="1368210E" w14:textId="0A12A442" w:rsidR="007D3D6D" w:rsidRDefault="007D3D6D" w:rsidP="007D3D6D">
      <w:r>
        <w:t xml:space="preserve">Az Auth0 </w:t>
      </w:r>
      <w:r w:rsidR="00CC7BB3">
        <w:t>több szabványos protokollt támogat, többek közt az</w:t>
      </w:r>
      <w:r>
        <w:t xml:space="preserve"> </w:t>
      </w:r>
      <w:proofErr w:type="spellStart"/>
      <w:r w:rsidR="00CC7BB3" w:rsidRPr="00CC7BB3">
        <w:t>OAuth</w:t>
      </w:r>
      <w:proofErr w:type="spellEnd"/>
      <w:r w:rsidR="00CC7BB3" w:rsidRPr="00CC7BB3">
        <w:t xml:space="preserve"> 2.0</w:t>
      </w:r>
      <w:r w:rsidR="005A2350">
        <w:t xml:space="preserve"> </w:t>
      </w:r>
      <w:r>
        <w:t xml:space="preserve">alapú </w:t>
      </w:r>
      <w:proofErr w:type="spellStart"/>
      <w:r>
        <w:t>autentikáció</w:t>
      </w:r>
      <w:r w:rsidR="005A2350">
        <w:t>t</w:t>
      </w:r>
      <w:proofErr w:type="spellEnd"/>
      <w:r w:rsidR="005A2350">
        <w:t xml:space="preserve"> biztosít</w:t>
      </w:r>
      <w:r>
        <w:t>.</w:t>
      </w:r>
      <w:r w:rsidR="005A2350">
        <w:t xml:space="preserve"> Az </w:t>
      </w:r>
      <w:proofErr w:type="spellStart"/>
      <w:r w:rsidR="00CC7BB3" w:rsidRPr="00CC7BB3">
        <w:t>OAuth</w:t>
      </w:r>
      <w:proofErr w:type="spellEnd"/>
      <w:r w:rsidR="00CC7BB3" w:rsidRPr="00CC7BB3">
        <w:t xml:space="preserve"> 2.0</w:t>
      </w:r>
      <w:r w:rsidR="00CC7BB3">
        <w:t xml:space="preserve"> </w:t>
      </w:r>
      <w:r w:rsidR="005A2350">
        <w:t xml:space="preserve">egy </w:t>
      </w:r>
      <w:proofErr w:type="spellStart"/>
      <w:r w:rsidR="005A2350">
        <w:t>autorizációs</w:t>
      </w:r>
      <w:proofErr w:type="spellEnd"/>
      <w:r w:rsidR="005A2350">
        <w:t xml:space="preserve"> szerver segítségével azonosítja a felhasználót, és adataiknak lekérését. Meg szerettem volna ismerni egy biztonságos és megbízható felhasználó kezelési módot, melynél a jelszó és regisztráció kezelés delegált, és lehetővé tesz</w:t>
      </w:r>
      <w:r w:rsidR="00920A79">
        <w:t xml:space="preserve"> egyéb bejelentkezési módszereket, például Google vagy Facebook fiókokkal.</w:t>
      </w:r>
      <w:r w:rsidR="00CC7BB3">
        <w:t xml:space="preserve"> Emellett a felhasználókezelés delegálása biztosítja a biztonsági szabványok betartását és a fejlesztők tehermentesítését.</w:t>
      </w:r>
    </w:p>
    <w:p w14:paraId="012C5105" w14:textId="77777777" w:rsidR="006F0ED6" w:rsidRDefault="006F0ED6" w:rsidP="006F0ED6">
      <w:pPr>
        <w:pStyle w:val="Kp"/>
      </w:pPr>
      <w:r w:rsidRPr="006F0ED6">
        <w:rPr>
          <w:noProof/>
        </w:rPr>
        <w:drawing>
          <wp:inline distT="0" distB="0" distL="0" distR="0" wp14:anchorId="6B33EB3A" wp14:editId="0CD57ED2">
            <wp:extent cx="5400040" cy="1626235"/>
            <wp:effectExtent l="0" t="0" r="0" b="0"/>
            <wp:docPr id="2050" name="Picture 2" descr="Diagram showing the Actions Login Flow.">
              <a:extLst xmlns:a="http://schemas.openxmlformats.org/drawingml/2006/main">
                <a:ext uri="{FF2B5EF4-FFF2-40B4-BE49-F238E27FC236}">
                  <a16:creationId xmlns:a16="http://schemas.microsoft.com/office/drawing/2014/main" id="{8FA5A068-3EC0-E66D-C99F-2E3444F1B2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Diagram showing the Actions Login Flow.">
                      <a:extLst>
                        <a:ext uri="{FF2B5EF4-FFF2-40B4-BE49-F238E27FC236}">
                          <a16:creationId xmlns:a16="http://schemas.microsoft.com/office/drawing/2014/main" id="{8FA5A068-3EC0-E66D-C99F-2E3444F1B25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4" b="-1114"/>
                    <a:stretch/>
                  </pic:blipFill>
                  <pic:spPr bwMode="auto">
                    <a:xfrm>
                      <a:off x="0" y="0"/>
                      <a:ext cx="5400040" cy="1626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Start w:id="25" w:name="_Ref168084747"/>
    <w:p w14:paraId="63AFC7A8" w14:textId="183E54BF" w:rsidR="006F0ED6" w:rsidRDefault="006F0ED6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D2B31">
        <w:rPr>
          <w:noProof/>
        </w:rPr>
        <w:t>3</w:t>
      </w:r>
      <w:r>
        <w:fldChar w:fldCharType="end"/>
      </w:r>
      <w:r>
        <w:t>. ábra</w:t>
      </w:r>
      <w:bookmarkEnd w:id="25"/>
      <w:r>
        <w:t xml:space="preserve"> Auth0 bejelentkezés</w:t>
      </w:r>
      <w:r w:rsidR="009E6FEF">
        <w:t xml:space="preserve"> </w:t>
      </w:r>
      <w:sdt>
        <w:sdtPr>
          <w:id w:val="1971773637"/>
          <w:citation/>
        </w:sdtPr>
        <w:sdtContent>
          <w:r w:rsidR="009E6FEF">
            <w:fldChar w:fldCharType="begin"/>
          </w:r>
          <w:r w:rsidR="009E6FEF">
            <w:instrText xml:space="preserve"> CITATION Okt24 \l 1038 </w:instrText>
          </w:r>
          <w:r w:rsidR="009E6FEF">
            <w:fldChar w:fldCharType="separate"/>
          </w:r>
          <w:r w:rsidR="00EA3862">
            <w:rPr>
              <w:noProof/>
            </w:rPr>
            <w:t>[11]</w:t>
          </w:r>
          <w:r w:rsidR="009E6FEF">
            <w:fldChar w:fldCharType="end"/>
          </w:r>
        </w:sdtContent>
      </w:sdt>
    </w:p>
    <w:p w14:paraId="7BDB6171" w14:textId="04D1086A" w:rsidR="00506CDC" w:rsidRDefault="006F0ED6" w:rsidP="00506CDC">
      <w:r>
        <w:t xml:space="preserve">Az Auth0 esetén egy alkalmazás szervert kell létre hoznunk a webes felületen, amely kezeli a beérkezett </w:t>
      </w:r>
      <w:proofErr w:type="spellStart"/>
      <w:r>
        <w:t>autentikációs</w:t>
      </w:r>
      <w:proofErr w:type="spellEnd"/>
      <w:r>
        <w:t xml:space="preserve"> kéréseket. Itt lehetőség van a már regisztrált felhasználók kezelésére és aktivitásuk megtekintésére. Amikor egy felhasználó be szeretne jelentkezni (</w:t>
      </w:r>
      <w:r>
        <w:fldChar w:fldCharType="begin"/>
      </w:r>
      <w:r>
        <w:instrText xml:space="preserve"> REF _Ref168084747 \h </w:instrText>
      </w:r>
      <w:r>
        <w:fldChar w:fldCharType="separate"/>
      </w:r>
      <w:r w:rsidR="002D2B31">
        <w:rPr>
          <w:noProof/>
        </w:rPr>
        <w:t>3</w:t>
      </w:r>
      <w:r w:rsidR="002D2B31">
        <w:t>. ábra</w:t>
      </w:r>
      <w:r>
        <w:fldChar w:fldCharType="end"/>
      </w:r>
      <w:r>
        <w:t xml:space="preserve">), akkor a frontend elnavigál az Auth0 által nyújtott bejelentkező felületre. Itt a felhasználó azonosítja magát, és a megadott címre visszairányítja az Auth0. Ekkor a frontendünkön el tudjuk érni a felhasználó adatait (ID </w:t>
      </w:r>
      <w:proofErr w:type="spellStart"/>
      <w:r>
        <w:t>Token</w:t>
      </w:r>
      <w:proofErr w:type="spellEnd"/>
      <w:r>
        <w:t xml:space="preserve">) és a használatra jogosító hozzáférési </w:t>
      </w:r>
      <w:proofErr w:type="spellStart"/>
      <w:r>
        <w:t>tokent</w:t>
      </w:r>
      <w:proofErr w:type="spellEnd"/>
      <w:r>
        <w:t xml:space="preserve"> (Access </w:t>
      </w:r>
      <w:proofErr w:type="spellStart"/>
      <w:r>
        <w:t>token</w:t>
      </w:r>
      <w:proofErr w:type="spellEnd"/>
      <w:r>
        <w:t>).</w:t>
      </w:r>
      <w:r w:rsidR="00CC7BB3">
        <w:t xml:space="preserve"> </w:t>
      </w:r>
    </w:p>
    <w:p w14:paraId="115400D2" w14:textId="50B3EDFD" w:rsidR="00506CDC" w:rsidRDefault="00506CDC" w:rsidP="00506CDC">
      <w:r>
        <w:t>Amennyiben új módszerrel jelentkezik be vagy regisztrál a felhasználó, kap egy új – az eddigiektől eltérő - azonosítót. Ezért fontos, hogyha például össze szeretnénk kapcsolni egy felhasználó Facebook és Google fiókját, akkor tudnunk kell, hogy ezek az azonosítók ugyanarra a személyre vonatkoznak.</w:t>
      </w:r>
      <w:r w:rsidR="008357E2">
        <w:t xml:space="preserve"> Erre például a jó megoldás lehet, hogyha </w:t>
      </w:r>
      <w:r w:rsidR="008357E2">
        <w:lastRenderedPageBreak/>
        <w:t>már regisztráltak ezzel az e-mail címmel felhasználót, akkor megadjuk a lehetőséget, hogy összekapcsolja a két fiókot.</w:t>
      </w:r>
    </w:p>
    <w:p w14:paraId="2068A6DD" w14:textId="708E02D2" w:rsidR="00825B00" w:rsidRDefault="00D01BE5" w:rsidP="00D01BE5">
      <w:pPr>
        <w:pStyle w:val="Heading2"/>
      </w:pPr>
      <w:bookmarkStart w:id="26" w:name="_Toc184211983"/>
      <w:r>
        <w:t>Docker</w:t>
      </w:r>
      <w:bookmarkEnd w:id="26"/>
    </w:p>
    <w:p w14:paraId="4A0DD224" w14:textId="3E09A24A" w:rsidR="00D01BE5" w:rsidRDefault="00D01BE5" w:rsidP="00825B00">
      <w:r w:rsidRPr="00D01BE5">
        <w:t xml:space="preserve">A Docker egy nyílt forráskódú </w:t>
      </w:r>
      <w:proofErr w:type="spellStart"/>
      <w:r w:rsidRPr="00D01BE5">
        <w:t>konténerizációs</w:t>
      </w:r>
      <w:proofErr w:type="spellEnd"/>
      <w:r w:rsidRPr="00D01BE5">
        <w:t xml:space="preserve"> platform, amely lehetővé teszi az alkalmazások és azok futtatási környezetének csomagolását könnyen hordozható egységekbe, úgynevezett konténerekbe. A konténerek izolált környezetben futnak, </w:t>
      </w:r>
      <w:r w:rsidR="00AE4257">
        <w:t>ez biztosítja</w:t>
      </w:r>
      <w:r w:rsidRPr="00D01BE5">
        <w:t xml:space="preserve"> az alkalmazások megbízható működését különböző környezetekben, legyen szó fejlesztői gépekről, tesztszerverekről vagy éles rendszerekről.</w:t>
      </w:r>
    </w:p>
    <w:p w14:paraId="1E258EB4" w14:textId="7886CAC8" w:rsidR="00AA68D9" w:rsidRDefault="00AA68D9" w:rsidP="00825B00">
      <w:r>
        <w:t>A</w:t>
      </w:r>
      <w:r w:rsidR="00C10602">
        <w:t xml:space="preserve"> hagyományos</w:t>
      </w:r>
      <w:r>
        <w:t xml:space="preserve"> virtuális gépekkel ellenben a konténerek nem futtatnak saját operációs rendszert, hanem a </w:t>
      </w:r>
      <w:proofErr w:type="spellStart"/>
      <w:r>
        <w:t>host</w:t>
      </w:r>
      <w:proofErr w:type="spellEnd"/>
      <w:r>
        <w:t xml:space="preserve"> gép kernelét használják</w:t>
      </w:r>
      <w:r w:rsidR="00C10602">
        <w:t xml:space="preserve">. Ezzel </w:t>
      </w:r>
      <w:r w:rsidR="00C77B5E">
        <w:t>a konténerek kevesebb erőforrást igényelnek</w:t>
      </w:r>
      <w:r w:rsidR="00C10602">
        <w:t xml:space="preserve"> és gyorsabban indulnak.</w:t>
      </w:r>
      <w:r w:rsidR="00C67223">
        <w:t xml:space="preserve"> Emellett a konténerek könnyen másolhatóak és telepíthetőek különböző környezetekbe, így gyakran használják skálázható szoftverek építésére.</w:t>
      </w:r>
    </w:p>
    <w:p w14:paraId="228F9FC3" w14:textId="4058862C" w:rsidR="00D01BE5" w:rsidRDefault="008E1D5F" w:rsidP="00825B00">
      <w:r>
        <w:t>Egy konténer létrehozásához szükségünk van egy Docker image nevű sablonra</w:t>
      </w:r>
      <w:r w:rsidR="007558E8">
        <w:t>.</w:t>
      </w:r>
      <w:r>
        <w:t xml:space="preserve"> </w:t>
      </w:r>
      <w:r w:rsidR="007558E8">
        <w:t xml:space="preserve">A Docker image tartalmazza, hogy mik az alkalmazás futtatásához szükséges függőségek, könyvtárak és bináris fájlok. Ez garantálja, hogy akármilyen környezetben futtatjuk programunkat, a felhasznált függőségei nem változnak, ezzel platform függetlenné téve azt. </w:t>
      </w:r>
      <w:r w:rsidR="00C67223">
        <w:t xml:space="preserve">Egy ilyen </w:t>
      </w:r>
      <w:r w:rsidR="007558E8">
        <w:t>i</w:t>
      </w:r>
      <w:r w:rsidR="00C67223">
        <w:t>mage létrehozásához szükségünk van egy Dockerfile</w:t>
      </w:r>
      <w:r>
        <w:t xml:space="preserve"> nevű konfigurációs fájlra, melyben definiálhatjuk a szükséges függőségeket, kiajánlott </w:t>
      </w:r>
      <w:proofErr w:type="spellStart"/>
      <w:r>
        <w:t>portokat</w:t>
      </w:r>
      <w:proofErr w:type="spellEnd"/>
      <w:r>
        <w:t xml:space="preserve"> és alkalmazásunk belépési pontját.</w:t>
      </w:r>
    </w:p>
    <w:p w14:paraId="126F026E" w14:textId="77777777" w:rsidR="0046470A" w:rsidRDefault="0046470A" w:rsidP="0046470A">
      <w:pPr>
        <w:pStyle w:val="Kp"/>
      </w:pPr>
      <w:r w:rsidRPr="0046470A">
        <w:rPr>
          <w:noProof/>
        </w:rPr>
        <w:lastRenderedPageBreak/>
        <w:drawing>
          <wp:inline distT="0" distB="0" distL="0" distR="0" wp14:anchorId="24570A15" wp14:editId="4DD13FCD">
            <wp:extent cx="5400040" cy="2863215"/>
            <wp:effectExtent l="0" t="0" r="0" b="0"/>
            <wp:docPr id="1461030532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30532" name="Picture 1" descr="A diagram of a serv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AD77" w14:textId="3487D55B" w:rsidR="0046470A" w:rsidRDefault="00A52F77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D2B31">
        <w:rPr>
          <w:noProof/>
        </w:rPr>
        <w:t>4</w:t>
      </w:r>
      <w:r>
        <w:rPr>
          <w:noProof/>
        </w:rPr>
        <w:fldChar w:fldCharType="end"/>
      </w:r>
      <w:r w:rsidR="0046470A">
        <w:t>. ábra Docker</w:t>
      </w:r>
      <w:r w:rsidR="0046470A">
        <w:rPr>
          <w:noProof/>
        </w:rPr>
        <w:t xml:space="preserve"> architektúra</w:t>
      </w:r>
      <w:r w:rsidR="009B083F">
        <w:rPr>
          <w:noProof/>
        </w:rPr>
        <w:t xml:space="preserve"> </w:t>
      </w:r>
      <w:sdt>
        <w:sdtPr>
          <w:rPr>
            <w:noProof/>
          </w:rPr>
          <w:id w:val="451137914"/>
          <w:citation/>
        </w:sdtPr>
        <w:sdtContent>
          <w:r w:rsidR="009B083F">
            <w:rPr>
              <w:noProof/>
            </w:rPr>
            <w:fldChar w:fldCharType="begin"/>
          </w:r>
          <w:r w:rsidR="009B083F">
            <w:rPr>
              <w:noProof/>
            </w:rPr>
            <w:instrText xml:space="preserve"> CITATION Rah24 \l 1038 </w:instrText>
          </w:r>
          <w:r w:rsidR="009B083F">
            <w:rPr>
              <w:noProof/>
            </w:rPr>
            <w:fldChar w:fldCharType="separate"/>
          </w:r>
          <w:r w:rsidR="00EA3862">
            <w:rPr>
              <w:noProof/>
            </w:rPr>
            <w:t>[12]</w:t>
          </w:r>
          <w:r w:rsidR="009B083F">
            <w:rPr>
              <w:noProof/>
            </w:rPr>
            <w:fldChar w:fldCharType="end"/>
          </w:r>
        </w:sdtContent>
      </w:sdt>
    </w:p>
    <w:p w14:paraId="1EA2E341" w14:textId="14E411BC" w:rsidR="0075489D" w:rsidRDefault="007558E8" w:rsidP="00825B00">
      <w:r>
        <w:t xml:space="preserve">A </w:t>
      </w:r>
      <w:r w:rsidR="001D157C">
        <w:t xml:space="preserve">Docker platform egy komponense a </w:t>
      </w:r>
      <w:r>
        <w:t xml:space="preserve">Docker </w:t>
      </w:r>
      <w:proofErr w:type="spellStart"/>
      <w:r>
        <w:t>Engine</w:t>
      </w:r>
      <w:proofErr w:type="spellEnd"/>
      <w:r w:rsidR="0046470A">
        <w:t xml:space="preserve"> a konténerek kezelését </w:t>
      </w:r>
      <w:r w:rsidR="009B083F">
        <w:t xml:space="preserve">az teszi lehetővé az ábrán látható Docker </w:t>
      </w:r>
      <w:proofErr w:type="spellStart"/>
      <w:r w:rsidR="009B083F">
        <w:t>Client</w:t>
      </w:r>
      <w:proofErr w:type="spellEnd"/>
      <w:r w:rsidR="009B083F">
        <w:t xml:space="preserve"> segítségével. L</w:t>
      </w:r>
      <w:r w:rsidR="0046470A">
        <w:t>ehetőségünk van egy</w:t>
      </w:r>
      <w:r w:rsidR="007452F9">
        <w:t xml:space="preserve"> </w:t>
      </w:r>
      <w:proofErr w:type="spellStart"/>
      <w:r w:rsidR="007452F9">
        <w:t>command</w:t>
      </w:r>
      <w:proofErr w:type="spellEnd"/>
      <w:r w:rsidR="0046470A">
        <w:t>-</w:t>
      </w:r>
      <w:r w:rsidR="007452F9">
        <w:t>line interfész</w:t>
      </w:r>
      <w:r w:rsidR="0046470A">
        <w:t xml:space="preserve">en (CLI) vagy egy grafikus felhasználói felületen (GUI) </w:t>
      </w:r>
      <w:proofErr w:type="spellStart"/>
      <w:r w:rsidR="009B083F">
        <w:t>interaktálni</w:t>
      </w:r>
      <w:proofErr w:type="spellEnd"/>
      <w:r w:rsidR="009B083F">
        <w:t xml:space="preserve"> ezzel a komponenssel</w:t>
      </w:r>
      <w:r w:rsidR="001D157C">
        <w:t>.</w:t>
      </w:r>
      <w:r w:rsidR="007452F9">
        <w:t xml:space="preserve"> </w:t>
      </w:r>
      <w:r w:rsidR="0046470A">
        <w:t xml:space="preserve">A CLI segítségével a </w:t>
      </w:r>
      <w:proofErr w:type="spellStart"/>
      <w:r w:rsidR="0046470A">
        <w:t>b</w:t>
      </w:r>
      <w:r>
        <w:t>uild</w:t>
      </w:r>
      <w:proofErr w:type="spellEnd"/>
      <w:r>
        <w:t xml:space="preserve"> parancs hatására</w:t>
      </w:r>
      <w:r w:rsidR="0046470A">
        <w:t xml:space="preserve"> a Docker </w:t>
      </w:r>
      <w:proofErr w:type="spellStart"/>
      <w:r w:rsidR="0046470A">
        <w:t>Engine</w:t>
      </w:r>
      <w:proofErr w:type="spellEnd"/>
      <w:r>
        <w:t xml:space="preserve"> elkészíti az image</w:t>
      </w:r>
      <w:r w:rsidR="009B083F">
        <w:t xml:space="preserve"> csomagot</w:t>
      </w:r>
      <w:r>
        <w:t xml:space="preserve"> a Dockerfile alapján, és a </w:t>
      </w:r>
      <w:proofErr w:type="spellStart"/>
      <w:r>
        <w:t>run</w:t>
      </w:r>
      <w:proofErr w:type="spellEnd"/>
      <w:r>
        <w:t xml:space="preserve"> parancs hatására elindítja a konténert az alkalmazással, és annak teljes környezetével.</w:t>
      </w:r>
      <w:r w:rsidR="002541C9">
        <w:t xml:space="preserve"> </w:t>
      </w:r>
      <w:r w:rsidR="0046470A">
        <w:t>E</w:t>
      </w:r>
      <w:r w:rsidR="002541C9">
        <w:t>zen kívül lehető</w:t>
      </w:r>
      <w:r w:rsidR="0046470A">
        <w:t>ségünk van</w:t>
      </w:r>
      <w:r w:rsidR="002541C9">
        <w:t xml:space="preserve"> </w:t>
      </w:r>
      <w:r w:rsidR="0046470A">
        <w:t xml:space="preserve">törölni, leállítani és újraindítani </w:t>
      </w:r>
      <w:r w:rsidR="002541C9">
        <w:t>konténerek</w:t>
      </w:r>
      <w:r w:rsidR="0046470A">
        <w:t>et.</w:t>
      </w:r>
      <w:r w:rsidR="00E72282">
        <w:t xml:space="preserve"> Egy image példányból akár több konténert is indíthatunk, ezzel skálázhatóbbá téve alkalmazásunkat.</w:t>
      </w:r>
      <w:r w:rsidR="00CB740F">
        <w:t xml:space="preserve"> </w:t>
      </w:r>
    </w:p>
    <w:p w14:paraId="747D5D58" w14:textId="06A60A87" w:rsidR="007558E8" w:rsidRDefault="00CB740F" w:rsidP="00825B00">
      <w:r>
        <w:t>Gyakran</w:t>
      </w:r>
      <w:r w:rsidR="008B55C1">
        <w:t xml:space="preserve"> nem szeretnénk az összes jellemzőjét egyesével definiálni a konténerünknek. Például egy backend futtatására elég lehet tudnunk, hogy a backend kódját a megfelelő verzióban képes legyen lefordítani a környezet.</w:t>
      </w:r>
      <w:r>
        <w:t xml:space="preserve"> </w:t>
      </w:r>
      <w:r w:rsidR="008B55C1">
        <w:t xml:space="preserve">A Docker </w:t>
      </w:r>
      <w:proofErr w:type="spellStart"/>
      <w:r w:rsidR="008B55C1">
        <w:t>Hub</w:t>
      </w:r>
      <w:proofErr w:type="spellEnd"/>
      <w:r w:rsidR="008B55C1">
        <w:t xml:space="preserve"> egy konténer regisztrációs szolgáltatás, ahonnan előre definiált image szoftvercsomagokat használhatunk</w:t>
      </w:r>
      <w:r w:rsidR="00B64A39">
        <w:t>, ezzel felgyorsítva a konfigurációt.</w:t>
      </w:r>
      <w:r w:rsidR="0075489D">
        <w:t xml:space="preserve"> A Docker </w:t>
      </w:r>
      <w:proofErr w:type="spellStart"/>
      <w:r w:rsidR="0075489D">
        <w:t>Engine</w:t>
      </w:r>
      <w:proofErr w:type="spellEnd"/>
      <w:r w:rsidR="00F9555B">
        <w:t xml:space="preserve"> a konténer futtatásakor</w:t>
      </w:r>
      <w:r w:rsidR="0075489D">
        <w:t xml:space="preserve"> </w:t>
      </w:r>
      <w:r w:rsidR="00F9555B">
        <w:t>automatikusan egy</w:t>
      </w:r>
      <w:r w:rsidR="0075489D">
        <w:t xml:space="preserve"> </w:t>
      </w:r>
      <w:proofErr w:type="spellStart"/>
      <w:r w:rsidR="0075489D">
        <w:t>pull</w:t>
      </w:r>
      <w:proofErr w:type="spellEnd"/>
      <w:r w:rsidR="0075489D">
        <w:t xml:space="preserve"> művelettel letölti</w:t>
      </w:r>
      <w:r w:rsidR="00F9555B">
        <w:t xml:space="preserve">, és lokálisan eltárolja a futtatni kívánt image csomagot, ha korábban még nem töltöttük le. </w:t>
      </w:r>
    </w:p>
    <w:p w14:paraId="745C3BDB" w14:textId="437214A6" w:rsidR="00E72282" w:rsidRPr="008A3762" w:rsidRDefault="00E72282" w:rsidP="002D72F7">
      <w:r>
        <w:t xml:space="preserve">Egy modern alkalmazás esetén gyakran több konténerre van szükségünk, melyeknek kezelését nem akarjuk egyenként végezni. Ilyen például egy webalkalmazás frontend, backend és adatbázis szerverekkel. Ehhez gyakran </w:t>
      </w:r>
      <w:proofErr w:type="spellStart"/>
      <w:r>
        <w:t>orkesztrációt</w:t>
      </w:r>
      <w:proofErr w:type="spellEnd"/>
      <w:r>
        <w:t xml:space="preserve"> használnak, mellyel biztosíthatjuk a terheléselosztást, a konténerek közötti kommunikációt és a skálázást. </w:t>
      </w:r>
      <w:r w:rsidR="004F4947">
        <w:t xml:space="preserve">Ilyen </w:t>
      </w:r>
      <w:proofErr w:type="spellStart"/>
      <w:r w:rsidR="004F4947">
        <w:t>orkesztrációs</w:t>
      </w:r>
      <w:proofErr w:type="spellEnd"/>
      <w:r w:rsidR="004F4947">
        <w:t xml:space="preserve"> technológiát</w:t>
      </w:r>
      <w:r w:rsidR="002D72F7">
        <w:t xml:space="preserve"> </w:t>
      </w:r>
      <w:r w:rsidR="004F4947">
        <w:t xml:space="preserve">biztosít a </w:t>
      </w:r>
      <w:proofErr w:type="spellStart"/>
      <w:r w:rsidR="004F4947">
        <w:t>Kubernetes</w:t>
      </w:r>
      <w:proofErr w:type="spellEnd"/>
      <w:r w:rsidR="004F4947">
        <w:t xml:space="preserve">. Kisebb projekteknél </w:t>
      </w:r>
      <w:r w:rsidR="004F4947">
        <w:lastRenderedPageBreak/>
        <w:t xml:space="preserve">elegendő lehet a Docker </w:t>
      </w:r>
      <w:proofErr w:type="spellStart"/>
      <w:r w:rsidR="004F4947">
        <w:t>Compose</w:t>
      </w:r>
      <w:proofErr w:type="spellEnd"/>
      <w:r w:rsidR="004F4947">
        <w:t xml:space="preserve"> használata, melynél egy </w:t>
      </w:r>
      <w:proofErr w:type="spellStart"/>
      <w:r w:rsidR="004F4947">
        <w:t>docker-compose.yml</w:t>
      </w:r>
      <w:proofErr w:type="spellEnd"/>
      <w:r w:rsidR="004F4947">
        <w:t xml:space="preserve"> fájlban definiálhatjuk a konténerek közötti kapcsolatot, indítási sorrendet és egy egyszerű skálázást. Ugyan a többi </w:t>
      </w:r>
      <w:proofErr w:type="spellStart"/>
      <w:r w:rsidR="004F4947">
        <w:t>orkesztrációs</w:t>
      </w:r>
      <w:proofErr w:type="spellEnd"/>
      <w:r w:rsidR="004F4947">
        <w:t xml:space="preserve"> technológiához képest a Docker </w:t>
      </w:r>
      <w:proofErr w:type="spellStart"/>
      <w:r w:rsidR="004F4947">
        <w:t>Compose</w:t>
      </w:r>
      <w:proofErr w:type="spellEnd"/>
      <w:r w:rsidR="004F4947">
        <w:t xml:space="preserve"> funkcionalitása limitált, kisebb projekteknél elegendő lehet ennek használata</w:t>
      </w:r>
      <w:r w:rsidR="00407FC0">
        <w:t xml:space="preserve"> az egyszerűségre és gyorsan konfigurálhatóságra való tekintettel.</w:t>
      </w:r>
    </w:p>
    <w:p w14:paraId="288A7EBD" w14:textId="5668FE44" w:rsidR="002841F9" w:rsidRDefault="00884605" w:rsidP="005334AD">
      <w:pPr>
        <w:pStyle w:val="Heading1"/>
      </w:pPr>
      <w:bookmarkStart w:id="27" w:name="_Ref168092028"/>
      <w:bookmarkStart w:id="28" w:name="_Toc184211984"/>
      <w:bookmarkEnd w:id="10"/>
      <w:r>
        <w:lastRenderedPageBreak/>
        <w:t>Követelmények</w:t>
      </w:r>
      <w:bookmarkEnd w:id="27"/>
      <w:bookmarkEnd w:id="28"/>
    </w:p>
    <w:p w14:paraId="01159F72" w14:textId="16FFE25A" w:rsidR="004115DF" w:rsidRDefault="004115DF" w:rsidP="00884605">
      <w:r>
        <w:t>A diplomaterv feladatom egy időpontfoglalásra alkalmas webes alkalmazás elkészítése volt, melynek követelményeit a következőkben részletezem.</w:t>
      </w:r>
    </w:p>
    <w:p w14:paraId="42041E4C" w14:textId="77777777" w:rsidR="00F9615F" w:rsidRDefault="00F9615F" w:rsidP="00F9615F">
      <w:pPr>
        <w:pStyle w:val="Kp"/>
      </w:pPr>
      <w:r w:rsidRPr="00F9615F">
        <w:drawing>
          <wp:anchor distT="0" distB="0" distL="114300" distR="114300" simplePos="0" relativeHeight="251658240" behindDoc="0" locked="0" layoutInCell="1" allowOverlap="1" wp14:anchorId="2D154B8E" wp14:editId="123531BC">
            <wp:simplePos x="0" y="0"/>
            <wp:positionH relativeFrom="column">
              <wp:posOffset>63500</wp:posOffset>
            </wp:positionH>
            <wp:positionV relativeFrom="paragraph">
              <wp:posOffset>74930</wp:posOffset>
            </wp:positionV>
            <wp:extent cx="5269957" cy="6960508"/>
            <wp:effectExtent l="0" t="0" r="6985" b="0"/>
            <wp:wrapTopAndBottom/>
            <wp:docPr id="1819816949" name="Picture 3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16949" name="Picture 3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957" cy="696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511DD4" w14:textId="1AB858B8" w:rsidR="003E1723" w:rsidRDefault="00F9615F" w:rsidP="00F9615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D2B31">
        <w:rPr>
          <w:noProof/>
        </w:rPr>
        <w:t>5</w:t>
      </w:r>
      <w:r>
        <w:fldChar w:fldCharType="end"/>
      </w:r>
      <w:r>
        <w:t>. ábra követelmények</w:t>
      </w:r>
    </w:p>
    <w:p w14:paraId="4FA6D15A" w14:textId="0407DB78" w:rsidR="00B67183" w:rsidRDefault="004115DF" w:rsidP="00884605">
      <w:r>
        <w:lastRenderedPageBreak/>
        <w:t xml:space="preserve">Az időpont foglaláshoz szükséges, hogy legyen olyan felhasználó, aki szolgáltatást és ehhez </w:t>
      </w:r>
      <w:r w:rsidR="00347EA6">
        <w:t xml:space="preserve">elérhető </w:t>
      </w:r>
      <w:r>
        <w:t xml:space="preserve">időpontokat tud </w:t>
      </w:r>
      <w:r w:rsidR="00347EA6">
        <w:t>megadni</w:t>
      </w:r>
      <w:r>
        <w:t>. Kell egy olyan felhasználó is, aki foglalni tud ezekre az időpontokra, és az alkalmazás azt is támogatja, hogy bejelentkezés nélkül is meg lehessen tekinteni ezeket a foglalható szolgáltatásokat. Így a</w:t>
      </w:r>
      <w:r w:rsidR="00577EB0">
        <w:t>z alkalmazás felhasználóit három csoportra bontottam.</w:t>
      </w:r>
      <w:r w:rsidR="00301A0E">
        <w:t xml:space="preserve"> Az</w:t>
      </w:r>
      <w:r w:rsidR="00B67183">
        <w:t xml:space="preserve"> első csoport a</w:t>
      </w:r>
      <w:r w:rsidR="00577EB0">
        <w:t xml:space="preserve"> nem bejelentkezett felhasználó</w:t>
      </w:r>
      <w:r w:rsidR="00B67183">
        <w:t>k</w:t>
      </w:r>
      <w:r w:rsidR="00301A0E">
        <w:t>, akik pár limitált funkciót használhatnak</w:t>
      </w:r>
      <w:r w:rsidR="00B67183">
        <w:t>. Mivel a szolgáltatóknak külön felület kell, ahol felvihetik adataikat a szolgáltatásaikról, ezért ezt a két felhasználói típust vettem még fel:</w:t>
      </w:r>
      <w:r w:rsidR="00577EB0">
        <w:t xml:space="preserve"> általános felhasználó és a szolgáltató felhasználó. </w:t>
      </w:r>
    </w:p>
    <w:p w14:paraId="092BBB66" w14:textId="1F74F93F" w:rsidR="00602405" w:rsidRPr="00884605" w:rsidRDefault="00577EB0" w:rsidP="00602405">
      <w:r>
        <w:t>Eleinte teljesen elkülönülő szerepkörökként akartam létrehozni a</w:t>
      </w:r>
      <w:r w:rsidR="00301A0E">
        <w:t xml:space="preserve"> vevő </w:t>
      </w:r>
      <w:r>
        <w:t xml:space="preserve">és szolgáltató felhasználókat, azonban ekkor a szolgáltató szerepű felhasználóknak nem lenne lehetősége időpontot foglalni más szolgáltatókhoz. </w:t>
      </w:r>
      <w:r w:rsidR="00961B3B">
        <w:t>K</w:t>
      </w:r>
      <w:r>
        <w:t>észíteniük kellene egy különálló profilt csak a foglalásra</w:t>
      </w:r>
      <w:r w:rsidR="00961B3B">
        <w:t>. A szolgáltatói és vevői profil közti váltogatás erősen negatívan hatna a felhasználói élményre.</w:t>
      </w:r>
      <w:r>
        <w:t xml:space="preserve"> </w:t>
      </w:r>
      <w:r w:rsidR="005A57E2">
        <w:t>V</w:t>
      </w:r>
      <w:r>
        <w:t xml:space="preserve">égül úgy döntöttem, hogy </w:t>
      </w:r>
      <w:r w:rsidR="005A57E2">
        <w:t>a szolgáltatók is használhatnak minden funkciót, mint egy általános felhasználó, és emellett képesek egyéb extra funkciók igénybevételére is.</w:t>
      </w:r>
    </w:p>
    <w:p w14:paraId="0730517F" w14:textId="755E9749" w:rsidR="00884605" w:rsidRDefault="00884605" w:rsidP="00884605">
      <w:pPr>
        <w:pStyle w:val="Heading2"/>
      </w:pPr>
      <w:bookmarkStart w:id="29" w:name="_Toc184211985"/>
      <w:r>
        <w:t>Böngészés</w:t>
      </w:r>
      <w:bookmarkEnd w:id="29"/>
    </w:p>
    <w:p w14:paraId="00EB3B59" w14:textId="51985CC6" w:rsidR="0021026A" w:rsidRDefault="0021026A" w:rsidP="00602405">
      <w:pPr>
        <w:pStyle w:val="Kp"/>
        <w:rPr>
          <w:lang w:eastAsia="hu-HU"/>
        </w:rPr>
      </w:pPr>
    </w:p>
    <w:p w14:paraId="655D201C" w14:textId="23CED8DA" w:rsidR="00570628" w:rsidRDefault="00602405" w:rsidP="00602405">
      <w:pPr>
        <w:pStyle w:val="Kp"/>
      </w:pPr>
      <w:r w:rsidRPr="00602405">
        <w:rPr>
          <w:noProof/>
        </w:rPr>
        <w:drawing>
          <wp:inline distT="0" distB="0" distL="0" distR="0" wp14:anchorId="23E26227" wp14:editId="2CD84929">
            <wp:extent cx="2762250" cy="2676525"/>
            <wp:effectExtent l="0" t="0" r="0" b="9525"/>
            <wp:docPr id="310987757" name="Picture 17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87757" name="Picture 17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35B7B" w14:textId="6E01074F" w:rsidR="00301A0E" w:rsidRDefault="00A52F77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D2B31">
        <w:rPr>
          <w:noProof/>
        </w:rPr>
        <w:t>6</w:t>
      </w:r>
      <w:r>
        <w:rPr>
          <w:noProof/>
        </w:rPr>
        <w:fldChar w:fldCharType="end"/>
      </w:r>
      <w:r w:rsidR="00570628">
        <w:t>. ábra Be nem jelentkezett felhasználó</w:t>
      </w:r>
    </w:p>
    <w:p w14:paraId="12830EC0" w14:textId="089A406F" w:rsidR="003554E5" w:rsidRPr="00570628" w:rsidRDefault="003554E5" w:rsidP="003554E5">
      <w:r>
        <w:t xml:space="preserve">A be nem jelentkezett felhasználók megtekinthetik a regisztrált szolgáltatókat. Lehetőségük van kilistázni őket és megtekinteni adataikat. Ebben a listában tudnak név alapján keresni, illetve szűrni az eredményeket szolgáltatások alapján. Emellett </w:t>
      </w:r>
      <w:r>
        <w:lastRenderedPageBreak/>
        <w:t xml:space="preserve">megnézhetik az egyes szolgáltatók által nyújtott szolgáltatások részleteit. Ilyen részlet lehet például, hogy </w:t>
      </w:r>
      <w:r w:rsidR="00217B73">
        <w:t>meddig tart vagy milyen árban van</w:t>
      </w:r>
      <w:r w:rsidR="00AB0276">
        <w:t>.</w:t>
      </w:r>
    </w:p>
    <w:p w14:paraId="25AD705E" w14:textId="276B3A28" w:rsidR="00884605" w:rsidRDefault="00884605" w:rsidP="00884605">
      <w:pPr>
        <w:pStyle w:val="Heading2"/>
      </w:pPr>
      <w:bookmarkStart w:id="30" w:name="_Toc184211986"/>
      <w:r>
        <w:t>Általános felhasználó</w:t>
      </w:r>
      <w:bookmarkEnd w:id="30"/>
    </w:p>
    <w:p w14:paraId="0B648ED6" w14:textId="70D10E22" w:rsidR="003C1EEE" w:rsidRDefault="00602405" w:rsidP="00602405">
      <w:pPr>
        <w:pStyle w:val="Kp"/>
        <w:rPr>
          <w:lang w:eastAsia="hu-HU"/>
        </w:rPr>
      </w:pPr>
      <w:r>
        <w:rPr>
          <w:noProof/>
        </w:rPr>
        <w:drawing>
          <wp:inline distT="0" distB="0" distL="0" distR="0" wp14:anchorId="510314F9" wp14:editId="6EBDEADB">
            <wp:extent cx="2950210" cy="3816350"/>
            <wp:effectExtent l="0" t="0" r="2540" b="0"/>
            <wp:docPr id="508531931" name="Picture 18" descr="A diagram of a person's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31931" name="Picture 18" descr="A diagram of a person's profi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1" w:name="_Ref180361704"/>
    <w:bookmarkStart w:id="32" w:name="_Ref180361693"/>
    <w:p w14:paraId="36E429CF" w14:textId="17DD3186" w:rsidR="003C1EEE" w:rsidRDefault="003C1EEE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D2B31">
        <w:rPr>
          <w:noProof/>
        </w:rPr>
        <w:t>7</w:t>
      </w:r>
      <w:r>
        <w:fldChar w:fldCharType="end"/>
      </w:r>
      <w:r>
        <w:t>. ábra</w:t>
      </w:r>
      <w:bookmarkEnd w:id="31"/>
      <w:r>
        <w:t xml:space="preserve"> Általános felhasználó</w:t>
      </w:r>
      <w:bookmarkEnd w:id="32"/>
    </w:p>
    <w:p w14:paraId="5D30BCDB" w14:textId="70AC9E7D" w:rsidR="003C1EEE" w:rsidRPr="003C1EEE" w:rsidRDefault="003C1EEE" w:rsidP="003C1EEE">
      <w:r>
        <w:t>Bejelentkezés után hozzáférhetünk az általános felhasználóknak elérhető funkciókhoz. Ez a szerep</w:t>
      </w:r>
      <w:r w:rsidR="00616EF0">
        <w:t xml:space="preserve"> a be nem jelentkezett felhasználóhoz hasonlóan</w:t>
      </w:r>
      <w:r>
        <w:t xml:space="preserve"> képes kilistázni, keresni a szolgáltatók között.</w:t>
      </w:r>
      <w:r w:rsidR="000D27E7">
        <w:t xml:space="preserve"> Megtekintheti egy szolgáltató által nyújtott szolgáltatások részleteit és a</w:t>
      </w:r>
      <w:r w:rsidR="005D7D4E">
        <w:t>z ezekhez kapcsolódó</w:t>
      </w:r>
      <w:r w:rsidR="000D27E7">
        <w:t xml:space="preserve"> portfólióját.</w:t>
      </w:r>
      <w:r>
        <w:t xml:space="preserve"> Miután talált egy szimpatikus szolgáltatót, elindíthatja az időpont foglalás folyamatát. Ehhez ki kell választania a szolgáltatást és az időpontot is.</w:t>
      </w:r>
      <w:r w:rsidR="00616EF0">
        <w:t xml:space="preserve"> Az időpont foglaláskor és az előtti este kap egy emlékeztető e-mailt a foglalás adataival.</w:t>
      </w:r>
      <w:r>
        <w:t xml:space="preserve"> Emellett képes megnézni a profilját, ezen módosításokat végezni</w:t>
      </w:r>
      <w:r w:rsidR="00616EF0">
        <w:t xml:space="preserve"> és </w:t>
      </w:r>
      <w:r w:rsidR="00026DC4">
        <w:t>menedzselni a már lefoglalt időpontjait</w:t>
      </w:r>
      <w:r w:rsidR="00616EF0">
        <w:t>.</w:t>
      </w:r>
    </w:p>
    <w:p w14:paraId="1F1D3AA9" w14:textId="5624BC37" w:rsidR="00884605" w:rsidRDefault="00884605" w:rsidP="00884605">
      <w:pPr>
        <w:pStyle w:val="Heading2"/>
      </w:pPr>
      <w:bookmarkStart w:id="33" w:name="_Toc184211987"/>
      <w:r>
        <w:lastRenderedPageBreak/>
        <w:t>Szolgáltató felhasználó</w:t>
      </w:r>
      <w:bookmarkEnd w:id="33"/>
    </w:p>
    <w:p w14:paraId="1D8131F8" w14:textId="5B7B3C31" w:rsidR="009513EE" w:rsidRPr="009513EE" w:rsidRDefault="009513EE" w:rsidP="009513EE">
      <w:pPr>
        <w:pStyle w:val="Kp"/>
        <w:rPr>
          <w:lang w:eastAsia="hu-HU"/>
        </w:rPr>
      </w:pPr>
      <w:r w:rsidRPr="009513EE">
        <w:rPr>
          <w:noProof/>
          <w:lang w:eastAsia="hu-HU"/>
        </w:rPr>
        <w:drawing>
          <wp:inline distT="0" distB="0" distL="0" distR="0" wp14:anchorId="3551C862" wp14:editId="5AF5B155">
            <wp:extent cx="2933700" cy="4630420"/>
            <wp:effectExtent l="0" t="0" r="0" b="0"/>
            <wp:docPr id="48273368" name="Picture 19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3368" name="Picture 19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13B7B" w14:textId="1EA0E00C" w:rsidR="00B67183" w:rsidRDefault="00B67183" w:rsidP="00B67183">
      <w:pPr>
        <w:pStyle w:val="Kp"/>
      </w:pPr>
    </w:p>
    <w:p w14:paraId="21FB21F3" w14:textId="7AC38767" w:rsidR="00884605" w:rsidRDefault="00A52F77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D2B31">
        <w:rPr>
          <w:noProof/>
        </w:rPr>
        <w:t>8</w:t>
      </w:r>
      <w:r>
        <w:rPr>
          <w:noProof/>
        </w:rPr>
        <w:fldChar w:fldCharType="end"/>
      </w:r>
      <w:r w:rsidR="00B67183">
        <w:t>. ábra Szolgáltató felhasználó</w:t>
      </w:r>
    </w:p>
    <w:p w14:paraId="0CAE18CD" w14:textId="2ED2DA9D" w:rsidR="00B67183" w:rsidRPr="00B67183" w:rsidRDefault="00B67183" w:rsidP="00B67183">
      <w:r>
        <w:t>A szolgáltatók</w:t>
      </w:r>
      <w:r w:rsidR="00CC0147">
        <w:t xml:space="preserve"> számára elérhető az összes általános felhasználói funkció</w:t>
      </w:r>
      <w:r w:rsidR="005C33DC">
        <w:t>, továbbá képesek felvenni és menedzselni általuk nyújtott szolgáltatásokat és ezeknek portfólióit. Meg tudják adni, hogy mikor elérhet</w:t>
      </w:r>
      <w:r w:rsidR="00D466C6">
        <w:t>ők időpont foglalásra. Ezt nem csak egyesével tudják felvinni, hanem képesek ismétlődő eseményeket készíteni szabályokkal. Például a következő hány hónapra legyenek kiírva ezek az események, mettől meddig tartsanak.</w:t>
      </w:r>
      <w:r w:rsidR="00CC0147">
        <w:t xml:space="preserve"> </w:t>
      </w:r>
      <w:r w:rsidR="00BD66CF">
        <w:t>A rendes felhasználókhoz képest a profiljuk szerkesztésekor megadhatják és módosíthatják üzleti profiljuk adatait, például a szolgáltatás helyét, és a saját foglalásaik mellett a hozzájuk lefoglalt időpontokat is kezelhetik.</w:t>
      </w:r>
    </w:p>
    <w:p w14:paraId="6CBE1739" w14:textId="47267442" w:rsidR="00884605" w:rsidRDefault="00884605" w:rsidP="00884605">
      <w:pPr>
        <w:pStyle w:val="Heading1"/>
      </w:pPr>
      <w:bookmarkStart w:id="34" w:name="_Ref168092189"/>
      <w:bookmarkStart w:id="35" w:name="_Toc184211988"/>
      <w:r>
        <w:lastRenderedPageBreak/>
        <w:t>Architektúra</w:t>
      </w:r>
      <w:bookmarkEnd w:id="34"/>
      <w:bookmarkEnd w:id="35"/>
    </w:p>
    <w:p w14:paraId="70977744" w14:textId="77777777" w:rsidR="005518F8" w:rsidRDefault="005518F8" w:rsidP="005518F8">
      <w:pPr>
        <w:pStyle w:val="Kp"/>
      </w:pPr>
      <w:r>
        <w:rPr>
          <w:noProof/>
        </w:rPr>
        <w:drawing>
          <wp:inline distT="0" distB="0" distL="0" distR="0" wp14:anchorId="0F6A47DA" wp14:editId="3911EFD0">
            <wp:extent cx="4305300" cy="4621744"/>
            <wp:effectExtent l="0" t="0" r="0" b="7620"/>
            <wp:docPr id="42026132" name="Kép 1" descr="A képen szöveg, képernyőkép, Betűtípus, Acélk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6132" name="Kép 1" descr="A képen szöveg, képernyőkép, Betűtípus, Acélkék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1624" cy="462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6" w:name="_Ref168083543"/>
    <w:p w14:paraId="5A7DE230" w14:textId="73CD2C13" w:rsidR="005518F8" w:rsidRDefault="005518F8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D2B31">
        <w:rPr>
          <w:noProof/>
        </w:rPr>
        <w:t>9</w:t>
      </w:r>
      <w:r>
        <w:fldChar w:fldCharType="end"/>
      </w:r>
      <w:r>
        <w:t>. ábra</w:t>
      </w:r>
      <w:bookmarkEnd w:id="36"/>
      <w:r>
        <w:t xml:space="preserve"> Architektúra</w:t>
      </w:r>
    </w:p>
    <w:p w14:paraId="5F1AE7B4" w14:textId="27A459F3" w:rsidR="005518F8" w:rsidRPr="005518F8" w:rsidRDefault="00616DF0" w:rsidP="00A10561">
      <w:r>
        <w:t xml:space="preserve">Webalkalmazásom </w:t>
      </w:r>
      <w:r w:rsidR="00B13E59">
        <w:t>három különböző részből épül fel</w:t>
      </w:r>
      <w:r>
        <w:t xml:space="preserve">. A </w:t>
      </w:r>
      <w:r>
        <w:fldChar w:fldCharType="begin"/>
      </w:r>
      <w:r>
        <w:instrText xml:space="preserve"> REF _Ref168083543 \h </w:instrText>
      </w:r>
      <w:r>
        <w:fldChar w:fldCharType="separate"/>
      </w:r>
      <w:r w:rsidR="002D2B31">
        <w:rPr>
          <w:noProof/>
        </w:rPr>
        <w:t>9</w:t>
      </w:r>
      <w:r w:rsidR="002D2B31">
        <w:t>. ábra</w:t>
      </w:r>
      <w:r>
        <w:fldChar w:fldCharType="end"/>
      </w:r>
      <w:r>
        <w:t xml:space="preserve"> tetején látható a </w:t>
      </w:r>
      <w:proofErr w:type="spellStart"/>
      <w:r>
        <w:t>React</w:t>
      </w:r>
      <w:proofErr w:type="spellEnd"/>
      <w:r>
        <w:t xml:space="preserve"> alapú frontend szerverem, mely biztosítja az oldal megjelenítését, a felhasználók </w:t>
      </w:r>
      <w:proofErr w:type="spellStart"/>
      <w:r>
        <w:t>autentikációját</w:t>
      </w:r>
      <w:proofErr w:type="spellEnd"/>
      <w:r>
        <w:t xml:space="preserve"> és a kérések delegálását a Spring </w:t>
      </w:r>
      <w:r w:rsidR="005B3332">
        <w:t>B</w:t>
      </w:r>
      <w:r>
        <w:t>oot backend szerverem felé. Ez a kommunikáció egy REST API interfészen keresztül megy. A backendre beérkező kérések átmennek az üzleti logikán, és a szükséges adatokat a JPA</w:t>
      </w:r>
      <w:r w:rsidR="005B3332">
        <w:t xml:space="preserve"> segítségével</w:t>
      </w:r>
      <w:r>
        <w:t xml:space="preserve"> elkéri az SQL adatbázis szervertől.</w:t>
      </w:r>
    </w:p>
    <w:p w14:paraId="559805B3" w14:textId="2F1DF11D" w:rsidR="00543D89" w:rsidRDefault="00543D89" w:rsidP="00543D89">
      <w:pPr>
        <w:pStyle w:val="Heading2"/>
      </w:pPr>
      <w:bookmarkStart w:id="37" w:name="_Toc184211989"/>
      <w:r>
        <w:t>Frontend architektúra</w:t>
      </w:r>
      <w:bookmarkEnd w:id="37"/>
    </w:p>
    <w:p w14:paraId="60AF62E2" w14:textId="1BC4694B" w:rsidR="003E0763" w:rsidRDefault="003E0763" w:rsidP="003E0763">
      <w:r>
        <w:t>A</w:t>
      </w:r>
      <w:r w:rsidR="00383703">
        <w:t xml:space="preserve">z alkalmazásom frontendjét </w:t>
      </w:r>
      <w:proofErr w:type="spellStart"/>
      <w:r w:rsidR="00383703">
        <w:t>React</w:t>
      </w:r>
      <w:proofErr w:type="spellEnd"/>
      <w:r w:rsidR="00383703">
        <w:t xml:space="preserve">-ban valósítottam meg. </w:t>
      </w:r>
      <w:r>
        <w:t xml:space="preserve">Azért választottam ezt a technológiát, mivel </w:t>
      </w:r>
      <w:r w:rsidR="00383703">
        <w:t xml:space="preserve">reaktív, </w:t>
      </w:r>
      <w:r>
        <w:t xml:space="preserve">nagyon népszerű és elterjedt, </w:t>
      </w:r>
      <w:r w:rsidR="00383703">
        <w:t>emellett</w:t>
      </w:r>
      <w:r>
        <w:t xml:space="preserve"> szakmailag sokat fejlődhetek megismerésével és elsajátításával.</w:t>
      </w:r>
    </w:p>
    <w:p w14:paraId="50D14EA1" w14:textId="77777777" w:rsidR="00510445" w:rsidRDefault="00510445" w:rsidP="00510445">
      <w:pPr>
        <w:pStyle w:val="Kp"/>
      </w:pPr>
      <w:r w:rsidRPr="00510445">
        <w:rPr>
          <w:noProof/>
        </w:rPr>
        <w:lastRenderedPageBreak/>
        <w:drawing>
          <wp:inline distT="0" distB="0" distL="0" distR="0" wp14:anchorId="034F5D0E" wp14:editId="3379215F">
            <wp:extent cx="1590897" cy="3553321"/>
            <wp:effectExtent l="0" t="0" r="9525" b="9525"/>
            <wp:docPr id="6415943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94380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8F78" w14:textId="000EE9ED" w:rsidR="00510445" w:rsidRDefault="00A52F77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D2B31">
        <w:rPr>
          <w:noProof/>
        </w:rPr>
        <w:t>10</w:t>
      </w:r>
      <w:r>
        <w:rPr>
          <w:noProof/>
        </w:rPr>
        <w:fldChar w:fldCharType="end"/>
      </w:r>
      <w:r w:rsidR="00510445">
        <w:t>. ábra Frontend mappastruktúra</w:t>
      </w:r>
    </w:p>
    <w:p w14:paraId="3FE66040" w14:textId="72A1464B" w:rsidR="00665983" w:rsidRDefault="005C394E" w:rsidP="00AE29FE">
      <w:r>
        <w:t xml:space="preserve">A fejlesztés során igyekeztem újra felhasználható, jól </w:t>
      </w:r>
      <w:proofErr w:type="spellStart"/>
      <w:r>
        <w:t>paraméterezhető</w:t>
      </w:r>
      <w:proofErr w:type="spellEnd"/>
      <w:r>
        <w:t xml:space="preserve"> komponenseket készíteni, hogy ne kelljen ugyanazt a feladatot újból megoldani. Ehhez</w:t>
      </w:r>
      <w:r w:rsidR="00665983">
        <w:t xml:space="preserve"> úgy strukturáltam a forráskódot, hogy a hasonló elemek egymás mellé kerüljenek. </w:t>
      </w:r>
      <w:r>
        <w:t>Az ábrán látható mappa szerkezetet alakítottam ki a fejlesztéshez.</w:t>
      </w:r>
      <w:r w:rsidR="00665983">
        <w:t xml:space="preserve"> Az </w:t>
      </w:r>
      <w:proofErr w:type="spellStart"/>
      <w:r w:rsidR="00665983">
        <w:t>index.tsx</w:t>
      </w:r>
      <w:proofErr w:type="spellEnd"/>
      <w:r w:rsidR="00665983">
        <w:t xml:space="preserve"> a frontend alkalmazásom belépési pontja. Ebben a komponensben adom hozzá az Auth0 konfigurációt a </w:t>
      </w:r>
      <w:proofErr w:type="spellStart"/>
      <w:r w:rsidR="00665983">
        <w:t>config</w:t>
      </w:r>
      <w:proofErr w:type="spellEnd"/>
      <w:r w:rsidR="00665983">
        <w:t xml:space="preserve"> mappában található fájlok segítségével. Az oldalakat a </w:t>
      </w:r>
      <w:proofErr w:type="spellStart"/>
      <w:r w:rsidR="00665983">
        <w:t>pages</w:t>
      </w:r>
      <w:proofErr w:type="spellEnd"/>
      <w:r w:rsidR="00665983">
        <w:t xml:space="preserve"> mappában tárolom, és az </w:t>
      </w:r>
      <w:proofErr w:type="spellStart"/>
      <w:r w:rsidR="00665983">
        <w:t>App.tsx</w:t>
      </w:r>
      <w:proofErr w:type="spellEnd"/>
      <w:r w:rsidR="00665983">
        <w:t xml:space="preserve"> írja le, hogy milyen útvonal esetén melyik oldalt töltse be. Ezt a </w:t>
      </w:r>
      <w:proofErr w:type="spellStart"/>
      <w:r w:rsidR="00665983">
        <w:t>React</w:t>
      </w:r>
      <w:proofErr w:type="spellEnd"/>
      <w:r w:rsidR="00665983">
        <w:t xml:space="preserve"> Router </w:t>
      </w:r>
      <w:r w:rsidR="00C1589A">
        <w:t xml:space="preserve">könyvtár </w:t>
      </w:r>
      <w:r w:rsidR="00665983">
        <w:t>segítségével tudtam megvalósítani.</w:t>
      </w:r>
    </w:p>
    <w:p w14:paraId="333A5134" w14:textId="5F49FF98" w:rsidR="00E268C9" w:rsidRDefault="00665983" w:rsidP="00E268C9">
      <w:r>
        <w:t xml:space="preserve">A </w:t>
      </w:r>
      <w:proofErr w:type="spellStart"/>
      <w:r>
        <w:t>components</w:t>
      </w:r>
      <w:proofErr w:type="spellEnd"/>
      <w:r>
        <w:t xml:space="preserve"> mappában találhatóak a közös és az oldal specifikus komponenseim. Az ezen belüli </w:t>
      </w:r>
      <w:proofErr w:type="spellStart"/>
      <w:r>
        <w:t>api</w:t>
      </w:r>
      <w:proofErr w:type="spellEnd"/>
      <w:r>
        <w:t xml:space="preserve"> mappában tárolom a </w:t>
      </w:r>
      <w:r w:rsidR="00C1589A">
        <w:t>b</w:t>
      </w:r>
      <w:r>
        <w:t>ackend</w:t>
      </w:r>
      <w:r w:rsidR="00C1589A">
        <w:t xml:space="preserve"> API modelleket, és a backend API</w:t>
      </w:r>
      <w:r>
        <w:t xml:space="preserve"> hívásához</w:t>
      </w:r>
      <w:r w:rsidR="00C1589A">
        <w:t xml:space="preserve"> szükséges függvényeket, melyet az </w:t>
      </w:r>
      <w:proofErr w:type="spellStart"/>
      <w:r w:rsidR="00C1589A">
        <w:t>Axios</w:t>
      </w:r>
      <w:proofErr w:type="spellEnd"/>
      <w:r w:rsidR="00C1589A">
        <w:t xml:space="preserve"> kliens segítségével tudok megtenni</w:t>
      </w:r>
      <w:r w:rsidR="00B96177">
        <w:t>.</w:t>
      </w:r>
    </w:p>
    <w:p w14:paraId="7B533C7B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const {</w:t>
      </w:r>
    </w:p>
    <w:p w14:paraId="43443830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user</w:t>
      </w:r>
      <w:proofErr w:type="spellEnd"/>
      <w:r>
        <w:t>,</w:t>
      </w:r>
    </w:p>
    <w:p w14:paraId="2B2C6CDE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isLoading</w:t>
      </w:r>
      <w:proofErr w:type="spellEnd"/>
      <w:r>
        <w:t>,</w:t>
      </w:r>
    </w:p>
    <w:p w14:paraId="62595BE9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isAuthenticated</w:t>
      </w:r>
      <w:proofErr w:type="spellEnd"/>
      <w:r>
        <w:t>,</w:t>
      </w:r>
    </w:p>
    <w:p w14:paraId="1927DCA1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loginWithRedirect</w:t>
      </w:r>
      <w:proofErr w:type="spellEnd"/>
      <w:r>
        <w:t>,</w:t>
      </w:r>
    </w:p>
    <w:p w14:paraId="2947BDF1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getAccessTokenSilently</w:t>
      </w:r>
      <w:proofErr w:type="spellEnd"/>
      <w:r>
        <w:t>,</w:t>
      </w:r>
    </w:p>
    <w:p w14:paraId="404E9BE5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logout,</w:t>
      </w:r>
    </w:p>
    <w:p w14:paraId="22BF75C3" w14:textId="77777777" w:rsidR="000525CE" w:rsidRDefault="000525CE" w:rsidP="000525C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} = useAuth0();</w:t>
      </w:r>
    </w:p>
    <w:bookmarkStart w:id="38" w:name="_Ref180499722"/>
    <w:p w14:paraId="38D68490" w14:textId="37646752" w:rsidR="000525CE" w:rsidRDefault="000525CE" w:rsidP="00032E1D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D2B31">
        <w:rPr>
          <w:noProof/>
        </w:rPr>
        <w:t>1</w:t>
      </w:r>
      <w:r>
        <w:fldChar w:fldCharType="end"/>
      </w:r>
      <w:r>
        <w:t>. kódrészlet</w:t>
      </w:r>
      <w:bookmarkEnd w:id="38"/>
      <w:r>
        <w:t xml:space="preserve"> Auth0 </w:t>
      </w:r>
      <w:proofErr w:type="spellStart"/>
      <w:r>
        <w:t>hook</w:t>
      </w:r>
      <w:proofErr w:type="spellEnd"/>
    </w:p>
    <w:p w14:paraId="79086E28" w14:textId="140F28C5" w:rsidR="00E268C9" w:rsidRDefault="00E268C9" w:rsidP="00E268C9">
      <w:r>
        <w:lastRenderedPageBreak/>
        <w:t xml:space="preserve">Az </w:t>
      </w:r>
      <w:proofErr w:type="spellStart"/>
      <w:r>
        <w:t>autentikációra</w:t>
      </w:r>
      <w:proofErr w:type="spellEnd"/>
      <w:r>
        <w:t xml:space="preserve"> az Auth0 szolgáltatót használom, melyet a weboldalukon felkonfiguráltam a frontend és backend alkalmazásomhoz.</w:t>
      </w:r>
      <w:r w:rsidR="000525CE">
        <w:t xml:space="preserve"> A </w:t>
      </w:r>
      <w:r w:rsidR="000525CE">
        <w:fldChar w:fldCharType="begin"/>
      </w:r>
      <w:r w:rsidR="000525CE">
        <w:instrText xml:space="preserve"> REF _Ref180499722 \h </w:instrText>
      </w:r>
      <w:r w:rsidR="000525CE">
        <w:fldChar w:fldCharType="separate"/>
      </w:r>
      <w:r w:rsidR="002D2B31">
        <w:rPr>
          <w:noProof/>
        </w:rPr>
        <w:t>1</w:t>
      </w:r>
      <w:r w:rsidR="002D2B31">
        <w:t>. kódrészlet</w:t>
      </w:r>
      <w:r w:rsidR="000525CE">
        <w:fldChar w:fldCharType="end"/>
      </w:r>
      <w:r w:rsidR="000525CE">
        <w:t xml:space="preserve"> mutatja be a </w:t>
      </w:r>
      <w:proofErr w:type="spellStart"/>
      <w:r w:rsidR="000525CE">
        <w:t>React</w:t>
      </w:r>
      <w:proofErr w:type="spellEnd"/>
      <w:r w:rsidR="000525CE">
        <w:t xml:space="preserve"> alkalmazásoknál használt Auth0 </w:t>
      </w:r>
      <w:proofErr w:type="spellStart"/>
      <w:r w:rsidR="000525CE">
        <w:t>hook</w:t>
      </w:r>
      <w:proofErr w:type="spellEnd"/>
      <w:r w:rsidR="000525CE">
        <w:t xml:space="preserve"> használatát. Ezt az auth0-react könyvtárral vehetjük igénybe. Megtekinthetjük vele a bejelentkezett felhasználó adatait</w:t>
      </w:r>
      <w:r w:rsidR="00EA116F">
        <w:t xml:space="preserve">, elkérhetjük a backend hívásokhoz szükséges </w:t>
      </w:r>
      <w:proofErr w:type="spellStart"/>
      <w:r w:rsidR="00EA116F">
        <w:t>access</w:t>
      </w:r>
      <w:proofErr w:type="spellEnd"/>
      <w:r w:rsidR="00EA116F">
        <w:t xml:space="preserve"> </w:t>
      </w:r>
      <w:proofErr w:type="spellStart"/>
      <w:r w:rsidR="00EA116F">
        <w:t>tokent</w:t>
      </w:r>
      <w:proofErr w:type="spellEnd"/>
      <w:r w:rsidR="00EA116F">
        <w:t xml:space="preserve"> és felhasználó kezelési műveleteket hajthatunk végre vele.</w:t>
      </w:r>
    </w:p>
    <w:p w14:paraId="59591408" w14:textId="6D322EDE" w:rsidR="002F1623" w:rsidRDefault="002F1623" w:rsidP="00E268C9">
      <w:r>
        <w:t xml:space="preserve">Mivel a felület lehetőséget ad adatok módosítására és új adatok felvételére, ezért ezek validációja is egy fontos feladat. </w:t>
      </w:r>
      <w:r w:rsidR="00507549">
        <w:t>Amikor egy mező nincs kitöltve,</w:t>
      </w:r>
      <w:r>
        <w:t xml:space="preserve"> az input validáció megakadályozza a felhasználót, hogy elmentse az adatokat</w:t>
      </w:r>
      <w:r w:rsidR="00507549">
        <w:t>.</w:t>
      </w:r>
      <w:r>
        <w:t xml:space="preserve"> </w:t>
      </w:r>
      <w:r w:rsidR="00507549">
        <w:t>A</w:t>
      </w:r>
      <w:r>
        <w:t xml:space="preserve"> speciális formátumú adatoknál</w:t>
      </w:r>
      <w:r w:rsidR="00507549">
        <w:t>, például e-mail cím és telefonszám validáció esetén</w:t>
      </w:r>
      <w:r>
        <w:t xml:space="preserve"> </w:t>
      </w:r>
      <w:proofErr w:type="spellStart"/>
      <w:r>
        <w:t>regex</w:t>
      </w:r>
      <w:proofErr w:type="spellEnd"/>
      <w:r>
        <w:t xml:space="preserve"> segítségével is ellenőr</w:t>
      </w:r>
      <w:r w:rsidR="00507549">
        <w:t>i</w:t>
      </w:r>
      <w:r>
        <w:t>z</w:t>
      </w:r>
      <w:r w:rsidR="00507549">
        <w:t>zük</w:t>
      </w:r>
      <w:r>
        <w:t xml:space="preserve"> a megadott adatot.</w:t>
      </w:r>
    </w:p>
    <w:p w14:paraId="504C8A67" w14:textId="64E9A6D3" w:rsidR="00B96177" w:rsidRPr="00BB2574" w:rsidRDefault="00383703" w:rsidP="00B96177">
      <w:r>
        <w:t xml:space="preserve">Mivel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tervezéssel még nem volt sok tapasztalatom, ezért fontosnak tartottam egy olyan könyvtár használatát, amellyel könnyen tudok egységes és stílusos komponenseket létrehozni.</w:t>
      </w:r>
      <w:r w:rsidR="00CD7719">
        <w:t xml:space="preserve"> A </w:t>
      </w:r>
      <w:proofErr w:type="spellStart"/>
      <w:r w:rsidR="00CD7719">
        <w:t>Material</w:t>
      </w:r>
      <w:proofErr w:type="spellEnd"/>
      <w:r w:rsidR="00CD7719">
        <w:t xml:space="preserve"> UI egy ennek megfelelő </w:t>
      </w:r>
      <w:r w:rsidR="00B96177">
        <w:t>könyvtár volt, melynek dokumentálhatósága és népszerűsége könnyebbé tette a fejlesztést.</w:t>
      </w:r>
    </w:p>
    <w:p w14:paraId="656530EC" w14:textId="3C2775A1" w:rsidR="00543D89" w:rsidRDefault="00543D89" w:rsidP="00543D89">
      <w:pPr>
        <w:pStyle w:val="Heading2"/>
      </w:pPr>
      <w:bookmarkStart w:id="39" w:name="_Toc184211990"/>
      <w:r>
        <w:t>Backend architektúra</w:t>
      </w:r>
      <w:bookmarkEnd w:id="39"/>
    </w:p>
    <w:p w14:paraId="6F246F6A" w14:textId="6CD2C6B0" w:rsidR="00504963" w:rsidRDefault="00B13E59" w:rsidP="00B13E59">
      <w:r>
        <w:t xml:space="preserve">A backend </w:t>
      </w:r>
      <w:r w:rsidRPr="008B402A">
        <w:t xml:space="preserve">alkalmazásom egy </w:t>
      </w:r>
      <w:proofErr w:type="spellStart"/>
      <w:r w:rsidR="00B858C4" w:rsidRPr="008B402A">
        <w:t>K</w:t>
      </w:r>
      <w:r w:rsidRPr="008B402A">
        <w:t>otlin</w:t>
      </w:r>
      <w:proofErr w:type="spellEnd"/>
      <w:r w:rsidRPr="008B402A">
        <w:t xml:space="preserve"> alapú Spring Boot alkalmazás</w:t>
      </w:r>
      <w:r w:rsidR="00453C0B" w:rsidRPr="008B402A">
        <w:t xml:space="preserve">, mely a </w:t>
      </w:r>
      <w:proofErr w:type="spellStart"/>
      <w:r w:rsidR="00453C0B" w:rsidRPr="008B402A">
        <w:t>Gradle</w:t>
      </w:r>
      <w:proofErr w:type="spellEnd"/>
      <w:r w:rsidR="00453C0B" w:rsidRPr="008B402A">
        <w:t xml:space="preserve"> </w:t>
      </w:r>
      <w:proofErr w:type="spellStart"/>
      <w:r w:rsidR="00453C0B" w:rsidRPr="008B402A">
        <w:t>build</w:t>
      </w:r>
      <w:proofErr w:type="spellEnd"/>
      <w:r w:rsidR="00453C0B" w:rsidRPr="008B402A">
        <w:t xml:space="preserve"> automatizáló eszközt használja</w:t>
      </w:r>
      <w:r w:rsidRPr="008B402A">
        <w:t>. A Spring keretrendszer</w:t>
      </w:r>
      <w:r w:rsidR="00453C0B" w:rsidRPr="008B402A">
        <w:t xml:space="preserve"> népszerűsége,</w:t>
      </w:r>
      <w:r w:rsidRPr="008B402A">
        <w:t xml:space="preserve"> széles körű funkciói és a Spring Boot adta egyszerű k</w:t>
      </w:r>
      <w:r w:rsidR="00453C0B" w:rsidRPr="008B402A">
        <w:t xml:space="preserve">onfigurálhatóság miatt döntöttem a technológia mellett. A </w:t>
      </w:r>
      <w:proofErr w:type="spellStart"/>
      <w:r w:rsidR="00B858C4" w:rsidRPr="008B402A">
        <w:t>K</w:t>
      </w:r>
      <w:r w:rsidR="00453C0B" w:rsidRPr="008B402A">
        <w:t>otlin</w:t>
      </w:r>
      <w:proofErr w:type="spellEnd"/>
      <w:r w:rsidR="00453C0B" w:rsidRPr="008B402A">
        <w:t xml:space="preserve"> a </w:t>
      </w:r>
      <w:r w:rsidR="00B858C4" w:rsidRPr="008B402A">
        <w:t>J</w:t>
      </w:r>
      <w:r w:rsidR="00453C0B" w:rsidRPr="008B402A">
        <w:t xml:space="preserve">ava programozási nyelvhez hasonlóan JVM (Java </w:t>
      </w:r>
      <w:proofErr w:type="spellStart"/>
      <w:r w:rsidR="00453C0B" w:rsidRPr="008B402A">
        <w:t>Virtual</w:t>
      </w:r>
      <w:proofErr w:type="spellEnd"/>
      <w:r w:rsidR="00453C0B" w:rsidRPr="008B402A">
        <w:t xml:space="preserve"> </w:t>
      </w:r>
      <w:proofErr w:type="spellStart"/>
      <w:r w:rsidR="00453C0B" w:rsidRPr="008B402A">
        <w:t>Machine</w:t>
      </w:r>
      <w:proofErr w:type="spellEnd"/>
      <w:r w:rsidR="00453C0B" w:rsidRPr="008B402A">
        <w:t>) alapú, azonban modernebb és használatakor</w:t>
      </w:r>
      <w:r w:rsidR="00453C0B">
        <w:t xml:space="preserve"> kevesebb programozási </w:t>
      </w:r>
      <w:proofErr w:type="spellStart"/>
      <w:r w:rsidR="00453C0B">
        <w:t>overhead</w:t>
      </w:r>
      <w:proofErr w:type="spellEnd"/>
      <w:r w:rsidR="00453C0B">
        <w:t>. Fejlett nyelvi funkcióival hatékonyabban megy a fejlesztés, rövidebb és olvashatóbb kódot írhatunk</w:t>
      </w:r>
      <w:r w:rsidR="00504963">
        <w:t xml:space="preserve"> és a nyelv alapértelmezetten megakadályozza a null pointer hibákat, így biztonságosabbá és kiszámíthatóbbá téve a programot</w:t>
      </w:r>
      <w:r w:rsidR="00453C0B">
        <w:t>.</w:t>
      </w:r>
      <w:r>
        <w:t xml:space="preserve"> </w:t>
      </w:r>
    </w:p>
    <w:p w14:paraId="3F97D59F" w14:textId="1DB5C21A" w:rsidR="00504963" w:rsidRDefault="00453C0B" w:rsidP="00504963">
      <w:r>
        <w:t>A</w:t>
      </w:r>
      <w:r w:rsidR="00504963">
        <w:t xml:space="preserve"> Spring</w:t>
      </w:r>
      <w:r>
        <w:t xml:space="preserve"> projektek esetén</w:t>
      </w:r>
      <w:r w:rsidR="00B13E59">
        <w:t xml:space="preserve"> </w:t>
      </w:r>
      <w:r w:rsidR="00504963">
        <w:t xml:space="preserve">a </w:t>
      </w:r>
      <w:proofErr w:type="spellStart"/>
      <w:r w:rsidR="00504963">
        <w:t>Gradle</w:t>
      </w:r>
      <w:proofErr w:type="spellEnd"/>
      <w:r w:rsidR="00504963">
        <w:t xml:space="preserve"> egy népszerű alternatívája a </w:t>
      </w:r>
      <w:proofErr w:type="spellStart"/>
      <w:r w:rsidR="00504963">
        <w:t>Maven</w:t>
      </w:r>
      <w:proofErr w:type="spellEnd"/>
      <w:r w:rsidR="00504963">
        <w:t xml:space="preserve">, amely XML alapú konfigurációs fájlokat használ. A </w:t>
      </w:r>
      <w:proofErr w:type="spellStart"/>
      <w:r w:rsidR="00504963">
        <w:t>Gradle</w:t>
      </w:r>
      <w:proofErr w:type="spellEnd"/>
      <w:r w:rsidR="00504963">
        <w:t xml:space="preserve"> </w:t>
      </w:r>
      <w:proofErr w:type="spellStart"/>
      <w:r w:rsidR="00504963">
        <w:t>build</w:t>
      </w:r>
      <w:proofErr w:type="spellEnd"/>
      <w:r w:rsidR="00504963">
        <w:t xml:space="preserve"> fájlok olvashatósága ehhez képest jobb, és a </w:t>
      </w:r>
      <w:proofErr w:type="spellStart"/>
      <w:r w:rsidR="00504963">
        <w:t>Gradle</w:t>
      </w:r>
      <w:proofErr w:type="spellEnd"/>
      <w:r w:rsidR="00504963">
        <w:t xml:space="preserve"> sokkal rugalmasabb újabb </w:t>
      </w:r>
      <w:proofErr w:type="spellStart"/>
      <w:r w:rsidR="00504963">
        <w:t>build</w:t>
      </w:r>
      <w:proofErr w:type="spellEnd"/>
      <w:r w:rsidR="00504963">
        <w:t xml:space="preserve"> feladatok írására, amelyek a jövőben például </w:t>
      </w:r>
      <w:proofErr w:type="spellStart"/>
      <w:r w:rsidR="00504963">
        <w:t>DevOps</w:t>
      </w:r>
      <w:proofErr w:type="spellEnd"/>
      <w:r w:rsidR="00504963">
        <w:t xml:space="preserve"> </w:t>
      </w:r>
      <w:r w:rsidR="00504963" w:rsidRPr="000C49FF">
        <w:t>feladatoknál jól</w:t>
      </w:r>
      <w:r w:rsidR="0041383D" w:rsidRPr="000C49FF">
        <w:t xml:space="preserve"> jöhetnek.</w:t>
      </w:r>
      <w:r w:rsidR="000C49FF" w:rsidRPr="000C49FF">
        <w:t xml:space="preserve"> </w:t>
      </w:r>
      <w:r w:rsidR="00504963" w:rsidRPr="000C49FF">
        <w:t>A</w:t>
      </w:r>
      <w:r w:rsidR="00504963">
        <w:t xml:space="preserve"> </w:t>
      </w:r>
      <w:proofErr w:type="spellStart"/>
      <w:r w:rsidR="00504963">
        <w:t>Maven</w:t>
      </w:r>
      <w:proofErr w:type="spellEnd"/>
      <w:r w:rsidR="00504963">
        <w:t xml:space="preserve"> esetén is lehet </w:t>
      </w:r>
      <w:proofErr w:type="spellStart"/>
      <w:r w:rsidR="00421BFD">
        <w:t>build</w:t>
      </w:r>
      <w:proofErr w:type="spellEnd"/>
      <w:r w:rsidR="00421BFD">
        <w:t xml:space="preserve"> feladatokat írni, azonban ez limitált és gyakran </w:t>
      </w:r>
      <w:proofErr w:type="spellStart"/>
      <w:r w:rsidR="00421BFD">
        <w:t>plugin</w:t>
      </w:r>
      <w:proofErr w:type="spellEnd"/>
      <w:r w:rsidR="00421BFD">
        <w:t xml:space="preserve"> használat szükséges hozzá.</w:t>
      </w:r>
      <w:r w:rsidR="00EF6603">
        <w:t xml:space="preserve"> Ezek a szempontok miatt végül a </w:t>
      </w:r>
      <w:proofErr w:type="spellStart"/>
      <w:r w:rsidR="00EF6603">
        <w:t>Gradle</w:t>
      </w:r>
      <w:proofErr w:type="spellEnd"/>
      <w:r w:rsidR="00EF6603">
        <w:t xml:space="preserve"> mellett döntöttem.</w:t>
      </w:r>
    </w:p>
    <w:p w14:paraId="1FD3D469" w14:textId="77777777" w:rsidR="00642B92" w:rsidRDefault="00434E0F" w:rsidP="00B13E59">
      <w:r>
        <w:lastRenderedPageBreak/>
        <w:t xml:space="preserve">Alkalmazásomat a korábban ismertetett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Design alapján terveztem meg, így az üzleti logika által használt </w:t>
      </w:r>
      <w:proofErr w:type="spellStart"/>
      <w:r>
        <w:t>domain</w:t>
      </w:r>
      <w:r w:rsidR="00725FDB">
        <w:t>t</w:t>
      </w:r>
      <w:proofErr w:type="spellEnd"/>
      <w:r w:rsidR="00725FDB">
        <w:t xml:space="preserve"> helyeztem a középpontba.</w:t>
      </w:r>
      <w:r w:rsidR="009C6372">
        <w:t xml:space="preserve"> Ehhez szükség volt az üzleti és adatbázis rétegek közti függőség megfordítására, amelyet a korábban bemutatott Spring Data JPA segítségével a </w:t>
      </w:r>
      <w:proofErr w:type="spellStart"/>
      <w:r w:rsidR="009C6372">
        <w:t>Repository</w:t>
      </w:r>
      <w:proofErr w:type="spellEnd"/>
      <w:r w:rsidR="009C6372">
        <w:t xml:space="preserve"> tervezési minta szerint valósítottam meg. </w:t>
      </w:r>
    </w:p>
    <w:p w14:paraId="51C032D7" w14:textId="77777777" w:rsidR="00642B92" w:rsidRDefault="00642B92" w:rsidP="00642B92">
      <w:pPr>
        <w:pStyle w:val="Kp"/>
      </w:pPr>
      <w:r w:rsidRPr="00642B92">
        <w:rPr>
          <w:noProof/>
        </w:rPr>
        <w:drawing>
          <wp:inline distT="0" distB="0" distL="0" distR="0" wp14:anchorId="271BB055" wp14:editId="1F1D5F1B">
            <wp:extent cx="5400040" cy="5323205"/>
            <wp:effectExtent l="0" t="0" r="0" b="0"/>
            <wp:docPr id="1076449304" name="Picture 2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49304" name="Picture 21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2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0" w:name="_Ref180497982"/>
    <w:bookmarkStart w:id="41" w:name="_Ref180497979"/>
    <w:p w14:paraId="3EBEF346" w14:textId="1A985402" w:rsidR="00642B92" w:rsidRDefault="00642B92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D2B31">
        <w:rPr>
          <w:noProof/>
        </w:rPr>
        <w:t>11</w:t>
      </w:r>
      <w:r>
        <w:fldChar w:fldCharType="end"/>
      </w:r>
      <w:r>
        <w:t>. ábra</w:t>
      </w:r>
      <w:bookmarkEnd w:id="40"/>
      <w:r>
        <w:t xml:space="preserve"> Backend architektúra vizualizáció</w:t>
      </w:r>
      <w:bookmarkEnd w:id="41"/>
    </w:p>
    <w:p w14:paraId="372DE01C" w14:textId="77777777" w:rsidR="00B96177" w:rsidRDefault="009C6372" w:rsidP="00B13E59">
      <w:r>
        <w:t xml:space="preserve">Az adatbázis </w:t>
      </w:r>
      <w:r w:rsidR="00A175CA">
        <w:t>táblák</w:t>
      </w:r>
      <w:r>
        <w:t xml:space="preserve"> a backenden definiált @Entity annotációval rendelkező </w:t>
      </w:r>
      <w:r w:rsidR="00A175CA">
        <w:t>entitások</w:t>
      </w:r>
      <w:r>
        <w:t>tól függenek, az adatbázis műveleteket pedig a @Repository annotációs előre definiált JPA interfészekkel végezhetőek.</w:t>
      </w:r>
      <w:r w:rsidR="00A175CA">
        <w:t xml:space="preserve"> Az entitások a </w:t>
      </w:r>
      <w:proofErr w:type="spellStart"/>
      <w:r w:rsidR="00A175CA">
        <w:t>bounded</w:t>
      </w:r>
      <w:proofErr w:type="spellEnd"/>
      <w:r w:rsidR="00A175CA">
        <w:t xml:space="preserve"> context elv szerint elkülönülnek az alkalmazás többi részéről. Például a Rest API kontrollerek más adatszerkezetű DTO objektumokat küldenek és fogadnak és nem az üzleti entitásokat használják erre.</w:t>
      </w:r>
      <w:r w:rsidR="00642B92">
        <w:t xml:space="preserve"> </w:t>
      </w:r>
    </w:p>
    <w:p w14:paraId="3F236855" w14:textId="5FD88536" w:rsidR="00FC15F6" w:rsidRDefault="00642B92" w:rsidP="00FC15F6">
      <w:r>
        <w:lastRenderedPageBreak/>
        <w:t xml:space="preserve">Erre mutat egy példát a </w:t>
      </w:r>
      <w:r>
        <w:fldChar w:fldCharType="begin"/>
      </w:r>
      <w:r>
        <w:instrText xml:space="preserve"> REF _Ref180497982 \h </w:instrText>
      </w:r>
      <w:r>
        <w:fldChar w:fldCharType="separate"/>
      </w:r>
      <w:r w:rsidR="002D2B31">
        <w:rPr>
          <w:noProof/>
        </w:rPr>
        <w:t>11</w:t>
      </w:r>
      <w:r w:rsidR="002D2B31">
        <w:t>. ábra</w:t>
      </w:r>
      <w:r>
        <w:fldChar w:fldCharType="end"/>
      </w:r>
      <w:r>
        <w:t xml:space="preserve">. A képen látható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fogadja a kéréseket, és delegálja a Spring keretrendszer által injektált </w:t>
      </w:r>
      <w:proofErr w:type="spellStart"/>
      <w:r>
        <w:t>AppointmentService</w:t>
      </w:r>
      <w:proofErr w:type="spellEnd"/>
      <w:r>
        <w:t xml:space="preserve"> osztálynak.</w:t>
      </w:r>
      <w:r w:rsidR="00B96177">
        <w:t xml:space="preserve"> Az </w:t>
      </w:r>
      <w:proofErr w:type="spellStart"/>
      <w:r w:rsidR="00B96177">
        <w:t>AppointmentService</w:t>
      </w:r>
      <w:proofErr w:type="spellEnd"/>
      <w:r w:rsidR="00B96177">
        <w:t xml:space="preserve"> lekérdezi az </w:t>
      </w:r>
      <w:proofErr w:type="spellStart"/>
      <w:r w:rsidR="00B96177">
        <w:t>AppointmentRepository</w:t>
      </w:r>
      <w:proofErr w:type="spellEnd"/>
      <w:r w:rsidR="00B96177">
        <w:t xml:space="preserve"> segítségével a keresett </w:t>
      </w:r>
      <w:proofErr w:type="spellStart"/>
      <w:r w:rsidR="00B96177">
        <w:t>Appointment</w:t>
      </w:r>
      <w:proofErr w:type="spellEnd"/>
      <w:r w:rsidR="00B96177">
        <w:t xml:space="preserve"> entitást, ezt átalakítja a DTO reprezentációra, majd visszaküldi az adatot a kontrollernek. </w:t>
      </w:r>
      <w:r w:rsidR="00B96177" w:rsidRPr="008B402A">
        <w:t xml:space="preserve">Mivel a </w:t>
      </w:r>
      <w:proofErr w:type="spellStart"/>
      <w:r w:rsidR="00452F89" w:rsidRPr="008B402A">
        <w:t>K</w:t>
      </w:r>
      <w:r w:rsidR="00B96177" w:rsidRPr="008B402A">
        <w:t>otlin</w:t>
      </w:r>
      <w:proofErr w:type="spellEnd"/>
      <w:r w:rsidR="00B96177" w:rsidRPr="008B402A">
        <w:t xml:space="preserve"> </w:t>
      </w:r>
      <w:proofErr w:type="spellStart"/>
      <w:r w:rsidR="00B96177" w:rsidRPr="008B402A">
        <w:t>data</w:t>
      </w:r>
      <w:proofErr w:type="spellEnd"/>
      <w:r w:rsidR="00B96177" w:rsidRPr="008B402A">
        <w:t xml:space="preserve"> </w:t>
      </w:r>
      <w:proofErr w:type="spellStart"/>
      <w:r w:rsidR="00B96177" w:rsidRPr="008B402A">
        <w:t>class</w:t>
      </w:r>
      <w:proofErr w:type="spellEnd"/>
      <w:r w:rsidR="00B96177" w:rsidRPr="008B402A">
        <w:t xml:space="preserve"> nyelvi</w:t>
      </w:r>
      <w:r w:rsidR="00B96177">
        <w:t xml:space="preserve"> eleme egyszerűvé teszi az adatok transzformációját, ezért nem használtam külön technológiát erre, a service osztályok maguk gondoskodnak erről.</w:t>
      </w:r>
    </w:p>
    <w:p w14:paraId="74E352E2" w14:textId="77777777" w:rsidR="00FC15F6" w:rsidRDefault="00FC15F6" w:rsidP="00FC15F6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@Repository</w:t>
      </w:r>
    </w:p>
    <w:p w14:paraId="4FEF9FE9" w14:textId="3A103D47" w:rsidR="00FC15F6" w:rsidRDefault="00FC15F6" w:rsidP="00FC15F6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interface</w:t>
      </w:r>
      <w:proofErr w:type="spellEnd"/>
      <w:r>
        <w:t xml:space="preserve"> </w:t>
      </w:r>
      <w:proofErr w:type="spellStart"/>
      <w:r w:rsidRPr="00FC15F6">
        <w:t>AppointmentRepository</w:t>
      </w:r>
      <w:proofErr w:type="spellEnd"/>
      <w:r>
        <w:t xml:space="preserve">: </w:t>
      </w:r>
      <w:proofErr w:type="spellStart"/>
      <w:r>
        <w:t>JpaRepository</w:t>
      </w:r>
      <w:proofErr w:type="spellEnd"/>
      <w:r>
        <w:t>&lt;</w:t>
      </w:r>
      <w:proofErr w:type="spellStart"/>
      <w:r>
        <w:t>Appointment</w:t>
      </w:r>
      <w:proofErr w:type="spellEnd"/>
      <w:r>
        <w:t>, Long&gt; {</w:t>
      </w:r>
    </w:p>
    <w:p w14:paraId="36D69891" w14:textId="1141F65A" w:rsidR="00FC15F6" w:rsidRDefault="00FC15F6" w:rsidP="00FC15F6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fun</w:t>
      </w:r>
      <w:proofErr w:type="spellEnd"/>
      <w:r>
        <w:t xml:space="preserve"> </w:t>
      </w:r>
      <w:proofErr w:type="spellStart"/>
      <w:proofErr w:type="gramStart"/>
      <w:r w:rsidRPr="00FC15F6">
        <w:t>findByCustomerId</w:t>
      </w:r>
      <w:proofErr w:type="spellEnd"/>
      <w:r>
        <w:t>(</w:t>
      </w:r>
      <w:proofErr w:type="spellStart"/>
      <w:proofErr w:type="gramEnd"/>
      <w:r>
        <w:t>customerId</w:t>
      </w:r>
      <w:proofErr w:type="spellEnd"/>
      <w:r>
        <w:t>: Long): List&lt;</w:t>
      </w:r>
      <w:proofErr w:type="spellStart"/>
      <w:r>
        <w:t>Appointment</w:t>
      </w:r>
      <w:proofErr w:type="spellEnd"/>
      <w:r>
        <w:t>&gt;</w:t>
      </w:r>
    </w:p>
    <w:p w14:paraId="61A7D43B" w14:textId="0AAA4ACE" w:rsidR="00FC15F6" w:rsidRDefault="00FC15F6" w:rsidP="00FC15F6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 w:rsidRPr="00F71D5E">
        <w:t>fun</w:t>
      </w:r>
      <w:proofErr w:type="spellEnd"/>
      <w:r w:rsidRPr="00F71D5E">
        <w:t xml:space="preserve"> </w:t>
      </w:r>
      <w:proofErr w:type="spellStart"/>
      <w:proofErr w:type="gramStart"/>
      <w:r w:rsidRPr="00FC15F6">
        <w:t>findByProviderIdAndDateGreaterThan</w:t>
      </w:r>
      <w:proofErr w:type="spellEnd"/>
      <w:r w:rsidRPr="00F71D5E">
        <w:t>(</w:t>
      </w:r>
      <w:proofErr w:type="spellStart"/>
      <w:proofErr w:type="gramEnd"/>
      <w:r>
        <w:t>providerId</w:t>
      </w:r>
      <w:proofErr w:type="spellEnd"/>
      <w:r>
        <w:t xml:space="preserve">: Long, </w:t>
      </w:r>
      <w:proofErr w:type="spellStart"/>
      <w:r w:rsidRPr="00F71D5E">
        <w:t>date</w:t>
      </w:r>
      <w:proofErr w:type="spellEnd"/>
      <w:r w:rsidRPr="00F71D5E">
        <w:t xml:space="preserve">: </w:t>
      </w:r>
      <w:proofErr w:type="spellStart"/>
      <w:r w:rsidRPr="00F71D5E">
        <w:t>Date</w:t>
      </w:r>
      <w:proofErr w:type="spellEnd"/>
      <w:r w:rsidRPr="00F71D5E">
        <w:t>): List&lt;</w:t>
      </w:r>
      <w:proofErr w:type="spellStart"/>
      <w:r>
        <w:t>Appointment</w:t>
      </w:r>
      <w:proofErr w:type="spellEnd"/>
      <w:r w:rsidRPr="00F71D5E">
        <w:t>&gt;</w:t>
      </w:r>
    </w:p>
    <w:p w14:paraId="3E4585E0" w14:textId="37226F5A" w:rsidR="00FC15F6" w:rsidRDefault="00FC15F6" w:rsidP="00FC15F6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…</w:t>
      </w:r>
    </w:p>
    <w:p w14:paraId="7E85C84D" w14:textId="77777777" w:rsidR="00FC15F6" w:rsidRDefault="00FC15F6" w:rsidP="00FC15F6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bookmarkStart w:id="42" w:name="_Ref180342513"/>
    <w:p w14:paraId="6D622F40" w14:textId="30574F7B" w:rsidR="00FC15F6" w:rsidRDefault="00FC15F6" w:rsidP="00032E1D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D2B31">
        <w:rPr>
          <w:noProof/>
        </w:rPr>
        <w:t>2</w:t>
      </w:r>
      <w:r>
        <w:fldChar w:fldCharType="end"/>
      </w:r>
      <w:r>
        <w:t>. kódrészlet</w:t>
      </w:r>
      <w:bookmarkEnd w:id="42"/>
      <w:r>
        <w:t xml:space="preserve"> Példa </w:t>
      </w:r>
      <w:proofErr w:type="spellStart"/>
      <w:r>
        <w:t>repository</w:t>
      </w:r>
      <w:proofErr w:type="spellEnd"/>
      <w:r>
        <w:t xml:space="preserve"> interfész</w:t>
      </w:r>
    </w:p>
    <w:p w14:paraId="7ECF61AE" w14:textId="775A8370" w:rsidR="00FC15F6" w:rsidRDefault="00FC15F6" w:rsidP="00FC15F6">
      <w:r>
        <w:t>A fenti példán (</w:t>
      </w:r>
      <w:r>
        <w:fldChar w:fldCharType="begin"/>
      </w:r>
      <w:r>
        <w:instrText xml:space="preserve"> REF _Ref180342513 \h </w:instrText>
      </w:r>
      <w:r>
        <w:fldChar w:fldCharType="separate"/>
      </w:r>
      <w:r w:rsidR="002D2B31">
        <w:rPr>
          <w:noProof/>
        </w:rPr>
        <w:t>2</w:t>
      </w:r>
      <w:r w:rsidR="002D2B31">
        <w:t>. kódrészlet</w:t>
      </w:r>
      <w:r>
        <w:fldChar w:fldCharType="end"/>
      </w:r>
      <w:r>
        <w:t xml:space="preserve">) látható </w:t>
      </w:r>
      <w:r w:rsidR="008544C0">
        <w:t>egy ilyen</w:t>
      </w:r>
      <w:r>
        <w:t xml:space="preserve"> </w:t>
      </w:r>
      <w:proofErr w:type="spellStart"/>
      <w:r>
        <w:t>AppointmentRepository</w:t>
      </w:r>
      <w:proofErr w:type="spellEnd"/>
      <w:r w:rsidR="008544C0">
        <w:t xml:space="preserve">, amivel az </w:t>
      </w:r>
      <w:proofErr w:type="spellStart"/>
      <w:r w:rsidR="008544C0">
        <w:t>Appointment</w:t>
      </w:r>
      <w:proofErr w:type="spellEnd"/>
      <w:r w:rsidR="008544C0">
        <w:t xml:space="preserve"> entitást kezelhetjük. Ez leszármazik a típusos </w:t>
      </w:r>
      <w:proofErr w:type="spellStart"/>
      <w:r>
        <w:t>JpaRepository</w:t>
      </w:r>
      <w:proofErr w:type="spellEnd"/>
      <w:r>
        <w:t xml:space="preserve"> interfészből</w:t>
      </w:r>
      <w:r w:rsidR="008544C0">
        <w:t>, így</w:t>
      </w:r>
      <w:r>
        <w:t xml:space="preserve"> </w:t>
      </w:r>
      <w:r w:rsidR="008544C0">
        <w:t>e</w:t>
      </w:r>
      <w:r>
        <w:t xml:space="preserve">zen már elérhetőek a </w:t>
      </w:r>
      <w:r>
        <w:fldChar w:fldCharType="begin"/>
      </w:r>
      <w:r>
        <w:instrText xml:space="preserve"> REF _Ref168091925 \h </w:instrText>
      </w:r>
      <w:r>
        <w:fldChar w:fldCharType="separate"/>
      </w:r>
      <w:r w:rsidR="002D2B31">
        <w:t>Felhasznált technológiák</w:t>
      </w:r>
      <w:r>
        <w:fldChar w:fldCharType="end"/>
      </w:r>
      <w:r>
        <w:t xml:space="preserve"> fejezetben említett műveletek, és egyedi lekérdezést is megfogalmaztunk függvény elnevezésével és paraméterezésével. A </w:t>
      </w:r>
      <w:proofErr w:type="spellStart"/>
      <w:r w:rsidRPr="00FC15F6">
        <w:t>findByCustomerId</w:t>
      </w:r>
      <w:proofErr w:type="spellEnd"/>
      <w:r w:rsidRPr="00FC15F6">
        <w:t xml:space="preserve"> </w:t>
      </w:r>
      <w:r>
        <w:t xml:space="preserve">függvény segítségével kereshetünk az </w:t>
      </w:r>
      <w:proofErr w:type="spellStart"/>
      <w:r>
        <w:t>Appointment</w:t>
      </w:r>
      <w:proofErr w:type="spellEnd"/>
      <w:r>
        <w:t xml:space="preserve"> példányok között a vevő azonosítója alapján. A </w:t>
      </w:r>
      <w:proofErr w:type="spellStart"/>
      <w:r w:rsidRPr="00FC15F6">
        <w:t>findByProviderIdAndDateGreaterThan</w:t>
      </w:r>
      <w:proofErr w:type="spellEnd"/>
      <w:r w:rsidRPr="00FC15F6">
        <w:t xml:space="preserve"> </w:t>
      </w:r>
      <w:r>
        <w:t>függvény azokat a foglalásokat találja meg, amiknél egy bizonyos azonosítójú felhasználó a szolgáltató, és egy bizonyos dátum után van a foglalt időpont.</w:t>
      </w:r>
    </w:p>
    <w:p w14:paraId="2B024100" w14:textId="68261A41" w:rsidR="00B13E59" w:rsidRDefault="00642B92" w:rsidP="00B13E59">
      <w:r>
        <w:t>Az entitásokat</w:t>
      </w:r>
      <w:r w:rsidR="008601FD">
        <w:t xml:space="preserve"> lekérdező REST végpontok és az őket</w:t>
      </w:r>
      <w:r>
        <w:t xml:space="preserve"> kezelő üzleti logikák</w:t>
      </w:r>
      <w:r w:rsidR="008601FD">
        <w:t xml:space="preserve"> gyakran</w:t>
      </w:r>
      <w:r>
        <w:t xml:space="preserve"> saját osztályokban</w:t>
      </w:r>
      <w:r w:rsidR="008601FD">
        <w:t>, egymástól elkülönült utat járnak be. Így a service osztályok kevés függőséggel és</w:t>
      </w:r>
      <w:r>
        <w:t xml:space="preserve"> decentralizált kiszolgálás</w:t>
      </w:r>
      <w:r w:rsidR="008601FD">
        <w:t>sal</w:t>
      </w:r>
      <w:r>
        <w:t xml:space="preserve"> </w:t>
      </w:r>
      <w:r w:rsidR="008601FD">
        <w:t>tudnak válaszolni</w:t>
      </w:r>
      <w:r>
        <w:t xml:space="preserve"> a frontend kéréseire.</w:t>
      </w:r>
    </w:p>
    <w:p w14:paraId="6894C8BC" w14:textId="34414401" w:rsidR="00281293" w:rsidRDefault="00281293" w:rsidP="0028129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281293">
        <w:t>@ControllerAdvice</w:t>
      </w:r>
      <w:r w:rsidRPr="00281293">
        <w:br/>
      </w:r>
      <w:proofErr w:type="spellStart"/>
      <w:r w:rsidRPr="00281293">
        <w:t>class</w:t>
      </w:r>
      <w:proofErr w:type="spellEnd"/>
      <w:r w:rsidRPr="00281293">
        <w:t xml:space="preserve"> </w:t>
      </w:r>
      <w:proofErr w:type="spellStart"/>
      <w:r w:rsidRPr="00281293">
        <w:t>ExceptionControllerAdvice</w:t>
      </w:r>
      <w:proofErr w:type="spellEnd"/>
      <w:r w:rsidRPr="00281293">
        <w:t xml:space="preserve"> {</w:t>
      </w:r>
      <w:r w:rsidRPr="00281293">
        <w:br/>
        <w:t xml:space="preserve">    @ExceptionHandler</w:t>
      </w:r>
      <w:r w:rsidRPr="00281293">
        <w:br/>
        <w:t xml:space="preserve">    </w:t>
      </w:r>
      <w:proofErr w:type="spellStart"/>
      <w:r w:rsidRPr="00281293">
        <w:t>fun</w:t>
      </w:r>
      <w:proofErr w:type="spellEnd"/>
      <w:r w:rsidRPr="00281293">
        <w:t xml:space="preserve"> </w:t>
      </w:r>
      <w:proofErr w:type="spellStart"/>
      <w:proofErr w:type="gramStart"/>
      <w:r w:rsidRPr="00281293">
        <w:t>handleIllegal</w:t>
      </w:r>
      <w:r>
        <w:t>Argument</w:t>
      </w:r>
      <w:r w:rsidRPr="00281293">
        <w:t>Exception</w:t>
      </w:r>
      <w:proofErr w:type="spellEnd"/>
      <w:r w:rsidRPr="00281293">
        <w:t>(</w:t>
      </w:r>
      <w:proofErr w:type="gramEnd"/>
      <w:r w:rsidRPr="00281293">
        <w:t xml:space="preserve">ex: </w:t>
      </w:r>
      <w:proofErr w:type="spellStart"/>
      <w:r w:rsidRPr="00281293">
        <w:t>IllegalArgumentException</w:t>
      </w:r>
      <w:proofErr w:type="spellEnd"/>
      <w:r w:rsidRPr="00281293">
        <w:t xml:space="preserve">): </w:t>
      </w:r>
      <w:proofErr w:type="spellStart"/>
      <w:r w:rsidRPr="00281293">
        <w:t>ResponseEntity</w:t>
      </w:r>
      <w:proofErr w:type="spellEnd"/>
      <w:r w:rsidRPr="00281293">
        <w:t>&lt;</w:t>
      </w:r>
      <w:proofErr w:type="spellStart"/>
      <w:r w:rsidRPr="00281293">
        <w:t>String</w:t>
      </w:r>
      <w:proofErr w:type="spellEnd"/>
      <w:r w:rsidRPr="00281293">
        <w:t>&gt; {</w:t>
      </w:r>
      <w:r w:rsidRPr="00281293">
        <w:br/>
        <w:t xml:space="preserve">        </w:t>
      </w:r>
      <w:proofErr w:type="spellStart"/>
      <w:r w:rsidRPr="00281293">
        <w:t>return</w:t>
      </w:r>
      <w:proofErr w:type="spellEnd"/>
      <w:r w:rsidRPr="00281293">
        <w:t xml:space="preserve"> </w:t>
      </w:r>
      <w:proofErr w:type="spellStart"/>
      <w:r w:rsidRPr="00281293">
        <w:t>ResponseEntity</w:t>
      </w:r>
      <w:proofErr w:type="spellEnd"/>
      <w:r w:rsidRPr="00281293">
        <w:t>("</w:t>
      </w:r>
      <w:proofErr w:type="spellStart"/>
      <w:r w:rsidRPr="00281293">
        <w:t>Illegal</w:t>
      </w:r>
      <w:proofErr w:type="spellEnd"/>
      <w:r w:rsidRPr="00281293">
        <w:t xml:space="preserve"> </w:t>
      </w:r>
      <w:proofErr w:type="spellStart"/>
      <w:r w:rsidRPr="00281293">
        <w:t>argument</w:t>
      </w:r>
      <w:proofErr w:type="spellEnd"/>
      <w:r w:rsidRPr="00281293">
        <w:t xml:space="preserve">: " + </w:t>
      </w:r>
      <w:proofErr w:type="spellStart"/>
      <w:r w:rsidRPr="00281293">
        <w:t>ex.message</w:t>
      </w:r>
      <w:proofErr w:type="spellEnd"/>
      <w:r w:rsidRPr="00281293">
        <w:t xml:space="preserve">, </w:t>
      </w:r>
      <w:proofErr w:type="spellStart"/>
      <w:r w:rsidRPr="00281293">
        <w:t>HttpStatus.</w:t>
      </w:r>
      <w:r w:rsidRPr="00281293">
        <w:rPr>
          <w:i/>
          <w:iCs/>
        </w:rPr>
        <w:t>BAD_REQUEST</w:t>
      </w:r>
      <w:proofErr w:type="spellEnd"/>
      <w:r w:rsidRPr="00281293">
        <w:t>)</w:t>
      </w:r>
      <w:r w:rsidRPr="00281293">
        <w:br/>
        <w:t xml:space="preserve">    }</w:t>
      </w:r>
    </w:p>
    <w:p w14:paraId="66A92087" w14:textId="580FC0F4" w:rsidR="00281293" w:rsidRPr="00281293" w:rsidRDefault="00281293" w:rsidP="0028129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  …</w:t>
      </w:r>
      <w:r w:rsidRPr="00281293">
        <w:br/>
        <w:t>}</w:t>
      </w:r>
    </w:p>
    <w:bookmarkStart w:id="43" w:name="_Ref182409161"/>
    <w:p w14:paraId="4EE333AD" w14:textId="7A0F1626" w:rsidR="00281293" w:rsidRDefault="00281293" w:rsidP="00032E1D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D2B31">
        <w:rPr>
          <w:noProof/>
        </w:rPr>
        <w:t>3</w:t>
      </w:r>
      <w:r>
        <w:fldChar w:fldCharType="end"/>
      </w:r>
      <w:r>
        <w:t>. kódrészlet</w:t>
      </w:r>
      <w:bookmarkEnd w:id="43"/>
      <w:r>
        <w:t xml:space="preserve"> REST végpontok hibakezelése</w:t>
      </w:r>
    </w:p>
    <w:p w14:paraId="1A5C0F95" w14:textId="77777777" w:rsidR="00651418" w:rsidRDefault="00281293" w:rsidP="00901DEB">
      <w:r>
        <w:lastRenderedPageBreak/>
        <w:t xml:space="preserve">A REST végpontok hibakezelése a @ControllerAdvice annotáció segítségével egy </w:t>
      </w:r>
      <w:r w:rsidR="004E3220">
        <w:t xml:space="preserve">központi helyen valósul meg. Ezáltal a többi kontrollernek nem szükséges kezelnie a hibás eseteknél a választ, HTTP státusz kódot. A kontrollerek visszatérési értéke lehet az elvárt típusú, nem kell kiegészíteni egy opcionális </w:t>
      </w:r>
      <w:proofErr w:type="spellStart"/>
      <w:r w:rsidR="004E3220">
        <w:t>error</w:t>
      </w:r>
      <w:proofErr w:type="spellEnd"/>
      <w:r w:rsidR="004E3220">
        <w:t xml:space="preserve"> típussal. Mivel a hibás esetek központilag vannak kezelve, </w:t>
      </w:r>
      <w:r w:rsidR="00901DEB">
        <w:t>azonos</w:t>
      </w:r>
      <w:r w:rsidR="004E3220">
        <w:t xml:space="preserve"> kódokkal és hibaüzenetekkel, így a kiajánlott interfész is</w:t>
      </w:r>
      <w:r w:rsidR="00901DEB">
        <w:t xml:space="preserve"> egységesebb lesz. </w:t>
      </w:r>
    </w:p>
    <w:p w14:paraId="68EE8F7F" w14:textId="379093C2" w:rsidR="002F1623" w:rsidRDefault="00901DEB" w:rsidP="00901DEB">
      <w:r>
        <w:t xml:space="preserve">Ilyen központi hibakezelő az </w:t>
      </w:r>
      <w:proofErr w:type="spellStart"/>
      <w:r w:rsidRPr="00281293">
        <w:t>ExceptionControllerAdvice</w:t>
      </w:r>
      <w:proofErr w:type="spellEnd"/>
      <w:r>
        <w:t xml:space="preserve"> metódus a </w:t>
      </w:r>
      <w:r>
        <w:fldChar w:fldCharType="begin"/>
      </w:r>
      <w:r>
        <w:instrText xml:space="preserve"> REF _Ref182409161 \h </w:instrText>
      </w:r>
      <w:r>
        <w:fldChar w:fldCharType="separate"/>
      </w:r>
      <w:r w:rsidR="002D2B31">
        <w:rPr>
          <w:noProof/>
        </w:rPr>
        <w:t>3</w:t>
      </w:r>
      <w:r w:rsidR="002D2B31">
        <w:t>. kódrészlet</w:t>
      </w:r>
      <w:r>
        <w:fldChar w:fldCharType="end"/>
      </w:r>
      <w:r>
        <w:t xml:space="preserve">ből. </w:t>
      </w:r>
      <w:r w:rsidR="002F1623">
        <w:t>Nem csak a frontenden, de a backenden is történik</w:t>
      </w:r>
      <w:r w:rsidR="00281293">
        <w:t xml:space="preserve"> input</w:t>
      </w:r>
      <w:r w:rsidR="002F1623">
        <w:t xml:space="preserve"> validáció</w:t>
      </w:r>
      <w:r w:rsidR="00281293">
        <w:t xml:space="preserve">. </w:t>
      </w:r>
      <w:r>
        <w:t xml:space="preserve">Amennyiben egy kontroller hibásnak találja a bemenetet, </w:t>
      </w:r>
      <w:proofErr w:type="spellStart"/>
      <w:r>
        <w:t>IllegalArgumentException</w:t>
      </w:r>
      <w:proofErr w:type="spellEnd"/>
      <w:r>
        <w:t xml:space="preserve"> típusú hibát dob, amelyet a korábban említett központi metódus kezel</w:t>
      </w:r>
      <w:r w:rsidR="00651418">
        <w:t xml:space="preserve"> majd le</w:t>
      </w:r>
      <w:r>
        <w:t>.</w:t>
      </w:r>
    </w:p>
    <w:p w14:paraId="7080CDEB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@Configuration</w:t>
      </w:r>
    </w:p>
    <w:p w14:paraId="1868ACFB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@EnableWebSecurity</w:t>
      </w:r>
    </w:p>
    <w:p w14:paraId="02C0CF5C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class</w:t>
      </w:r>
      <w:proofErr w:type="spellEnd"/>
      <w:r>
        <w:t xml:space="preserve"> </w:t>
      </w:r>
      <w:proofErr w:type="spellStart"/>
      <w:r>
        <w:t>SecurityConfig</w:t>
      </w:r>
      <w:proofErr w:type="spellEnd"/>
      <w:r>
        <w:t xml:space="preserve"> {</w:t>
      </w:r>
    </w:p>
    <w:p w14:paraId="39DFBC69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@Bean</w:t>
      </w:r>
    </w:p>
    <w:p w14:paraId="574BE6A1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fun</w:t>
      </w:r>
      <w:proofErr w:type="spellEnd"/>
      <w:r>
        <w:t xml:space="preserve"> </w:t>
      </w:r>
      <w:proofErr w:type="spellStart"/>
      <w:proofErr w:type="gramStart"/>
      <w:r>
        <w:t>filterChain</w:t>
      </w:r>
      <w:proofErr w:type="spellEnd"/>
      <w:r>
        <w:t>(</w:t>
      </w:r>
      <w:proofErr w:type="gramEnd"/>
      <w:r>
        <w:t xml:space="preserve">http: </w:t>
      </w:r>
      <w:proofErr w:type="spellStart"/>
      <w:r>
        <w:t>HttpSecurity</w:t>
      </w:r>
      <w:proofErr w:type="spellEnd"/>
      <w:r>
        <w:t xml:space="preserve">): </w:t>
      </w:r>
      <w:proofErr w:type="spellStart"/>
      <w:r>
        <w:t>SecurityFilterChain</w:t>
      </w:r>
      <w:proofErr w:type="spellEnd"/>
      <w:r>
        <w:t xml:space="preserve"> {</w:t>
      </w:r>
    </w:p>
    <w:p w14:paraId="15DBA135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http {</w:t>
      </w:r>
    </w:p>
    <w:p w14:paraId="25C42541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authorizeHttpRequests</w:t>
      </w:r>
      <w:proofErr w:type="spellEnd"/>
      <w:r>
        <w:t xml:space="preserve"> {</w:t>
      </w:r>
    </w:p>
    <w:p w14:paraId="70D5EE86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authorize</w:t>
      </w:r>
      <w:proofErr w:type="spellEnd"/>
      <w:r>
        <w:t>(</w:t>
      </w:r>
      <w:proofErr w:type="gramEnd"/>
      <w:r>
        <w:t xml:space="preserve">GET, "/**", </w:t>
      </w:r>
      <w:proofErr w:type="spellStart"/>
      <w:r>
        <w:t>permitAll</w:t>
      </w:r>
      <w:proofErr w:type="spellEnd"/>
      <w:r>
        <w:t>)</w:t>
      </w:r>
    </w:p>
    <w:p w14:paraId="5A2C888F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authorize</w:t>
      </w:r>
      <w:proofErr w:type="spellEnd"/>
      <w:r>
        <w:t>(</w:t>
      </w:r>
      <w:proofErr w:type="spellStart"/>
      <w:proofErr w:type="gramEnd"/>
      <w:r>
        <w:t>anyRequest</w:t>
      </w:r>
      <w:proofErr w:type="spellEnd"/>
      <w:r>
        <w:t xml:space="preserve">, </w:t>
      </w:r>
      <w:proofErr w:type="spellStart"/>
      <w:r>
        <w:t>authenticated</w:t>
      </w:r>
      <w:proofErr w:type="spellEnd"/>
      <w:r>
        <w:t>)</w:t>
      </w:r>
    </w:p>
    <w:p w14:paraId="797FB5C8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36D9FB6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cors</w:t>
      </w:r>
      <w:proofErr w:type="spellEnd"/>
      <w:r>
        <w:t xml:space="preserve"> </w:t>
      </w:r>
      <w:proofErr w:type="gramStart"/>
      <w:r>
        <w:t>{  }</w:t>
      </w:r>
      <w:proofErr w:type="gramEnd"/>
    </w:p>
    <w:p w14:paraId="0F94CBE2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oauth2ResourceServer {</w:t>
      </w:r>
    </w:p>
    <w:p w14:paraId="5A5E4A82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jwt</w:t>
      </w:r>
      <w:proofErr w:type="spellEnd"/>
      <w:r>
        <w:t xml:space="preserve"> </w:t>
      </w:r>
      <w:proofErr w:type="gramStart"/>
      <w:r>
        <w:t>{  }</w:t>
      </w:r>
      <w:proofErr w:type="gramEnd"/>
    </w:p>
    <w:p w14:paraId="6E5D39E9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98393F0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7CF0E12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http.build</w:t>
      </w:r>
      <w:proofErr w:type="spellEnd"/>
      <w:proofErr w:type="gramEnd"/>
      <w:r>
        <w:t>()</w:t>
      </w:r>
    </w:p>
    <w:p w14:paraId="7D5B7EA2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4115CBF4" w14:textId="3A161299" w:rsidR="00D60205" w:rsidRPr="00B13E59" w:rsidRDefault="007C42C9" w:rsidP="007C42C9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1480782B" w14:textId="69F618DD" w:rsidR="007C42C9" w:rsidRDefault="00A52F77" w:rsidP="00032E1D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D2B31">
        <w:rPr>
          <w:noProof/>
        </w:rPr>
        <w:t>4</w:t>
      </w:r>
      <w:r>
        <w:rPr>
          <w:noProof/>
        </w:rPr>
        <w:fldChar w:fldCharType="end"/>
      </w:r>
      <w:r w:rsidR="007C42C9">
        <w:t xml:space="preserve">. kódrészlet Auth0 </w:t>
      </w:r>
      <w:proofErr w:type="spellStart"/>
      <w:r w:rsidR="007C42C9">
        <w:t>security</w:t>
      </w:r>
      <w:proofErr w:type="spellEnd"/>
      <w:r w:rsidR="007C42C9">
        <w:t xml:space="preserve"> konfiguráció</w:t>
      </w:r>
    </w:p>
    <w:p w14:paraId="130ECBD8" w14:textId="739C3124" w:rsidR="007C42C9" w:rsidRPr="007C42C9" w:rsidRDefault="007C42C9" w:rsidP="007C42C9">
      <w:r>
        <w:t xml:space="preserve">A fenti kódrészletben látható </w:t>
      </w:r>
      <w:r w:rsidR="000D7288">
        <w:t xml:space="preserve">az alkalmazás </w:t>
      </w:r>
      <w:proofErr w:type="spellStart"/>
      <w:r w:rsidR="000D7288">
        <w:t>security</w:t>
      </w:r>
      <w:proofErr w:type="spellEnd"/>
      <w:r w:rsidR="000D7288">
        <w:t xml:space="preserve"> konfigurációja. A GET kérések kiszolgálására nincs szükség </w:t>
      </w:r>
      <w:proofErr w:type="spellStart"/>
      <w:r w:rsidR="000D7288">
        <w:t>authentikációra</w:t>
      </w:r>
      <w:proofErr w:type="spellEnd"/>
      <w:r w:rsidR="000D7288">
        <w:t xml:space="preserve">, azonban a módosító műveletekhez már szükséges a bejelentkezés. Az auth0 azonosítás használatához még szükség volt az </w:t>
      </w:r>
      <w:proofErr w:type="spellStart"/>
      <w:r w:rsidR="000D7288">
        <w:t>audience</w:t>
      </w:r>
      <w:proofErr w:type="spellEnd"/>
      <w:r w:rsidR="000D7288">
        <w:t xml:space="preserve"> és </w:t>
      </w:r>
      <w:proofErr w:type="spellStart"/>
      <w:r w:rsidR="000D7288">
        <w:t>issuer</w:t>
      </w:r>
      <w:proofErr w:type="spellEnd"/>
      <w:r w:rsidR="000D7288">
        <w:t xml:space="preserve"> beállítására az </w:t>
      </w:r>
      <w:proofErr w:type="spellStart"/>
      <w:proofErr w:type="gramStart"/>
      <w:r w:rsidR="000D7288">
        <w:t>application.properties</w:t>
      </w:r>
      <w:proofErr w:type="spellEnd"/>
      <w:proofErr w:type="gramEnd"/>
      <w:r w:rsidR="000D7288">
        <w:t xml:space="preserve"> fájlban. A bejelentkezett felhasználó auth0 adatait az </w:t>
      </w:r>
      <w:proofErr w:type="spellStart"/>
      <w:r w:rsidR="000D7288">
        <w:t>access</w:t>
      </w:r>
      <w:proofErr w:type="spellEnd"/>
      <w:r w:rsidR="000D7288">
        <w:t xml:space="preserve"> </w:t>
      </w:r>
      <w:proofErr w:type="spellStart"/>
      <w:r w:rsidR="000D7288">
        <w:t>tokenen</w:t>
      </w:r>
      <w:proofErr w:type="spellEnd"/>
      <w:r w:rsidR="000D7288">
        <w:t xml:space="preserve"> keresztül érhetjük el, melyet a </w:t>
      </w:r>
      <w:proofErr w:type="spellStart"/>
      <w:r w:rsidR="000D7288">
        <w:t>SecurityContextHolder</w:t>
      </w:r>
      <w:proofErr w:type="spellEnd"/>
      <w:r w:rsidR="000D7288">
        <w:t xml:space="preserve"> Spring osztálytól kérhetünk el.</w:t>
      </w:r>
    </w:p>
    <w:p w14:paraId="50DAED84" w14:textId="473FEEB3" w:rsidR="00543D89" w:rsidRDefault="00543D89" w:rsidP="00543D89">
      <w:pPr>
        <w:pStyle w:val="Heading2"/>
      </w:pPr>
      <w:bookmarkStart w:id="44" w:name="_Toc184211991"/>
      <w:r>
        <w:t>Adatbázis szerkezete</w:t>
      </w:r>
      <w:bookmarkEnd w:id="44"/>
    </w:p>
    <w:p w14:paraId="0693AE48" w14:textId="235F9951" w:rsidR="00B819E8" w:rsidRDefault="000413E1" w:rsidP="00F34207">
      <w:r>
        <w:t xml:space="preserve">A felhasználók, foglalások és szolgáltatók adatainak tárolására szükségem volt egy adatbázisra. </w:t>
      </w:r>
      <w:r w:rsidR="00F34207">
        <w:t xml:space="preserve">Eleinte a H2 relációs adatbázist használtam, mivel </w:t>
      </w:r>
      <w:r w:rsidR="00656823">
        <w:t xml:space="preserve">a </w:t>
      </w:r>
      <w:r w:rsidR="007B1140">
        <w:t>kiinduló Spring Boot projekt már konfigurálva</w:t>
      </w:r>
      <w:r w:rsidR="00656823">
        <w:t xml:space="preserve"> volt</w:t>
      </w:r>
      <w:r w:rsidR="007B1140">
        <w:t xml:space="preserve"> ennek használatára</w:t>
      </w:r>
      <w:r w:rsidR="00656823">
        <w:t xml:space="preserve">, ezzel felgyorsítva a projekt </w:t>
      </w:r>
      <w:r w:rsidR="00656823">
        <w:lastRenderedPageBreak/>
        <w:t>kezdetleges fejlesztését</w:t>
      </w:r>
      <w:r w:rsidR="007B1140">
        <w:t>.</w:t>
      </w:r>
      <w:r w:rsidR="00F34207">
        <w:t xml:space="preserve"> Ez egy könnyen használható memóri</w:t>
      </w:r>
      <w:r w:rsidR="00656823">
        <w:t>a</w:t>
      </w:r>
      <w:r w:rsidR="00F34207">
        <w:t xml:space="preserve"> adatbázis, azonban ezt főképp fejlesztő és tesztelő környezetekben használják. </w:t>
      </w:r>
      <w:r w:rsidR="00656823">
        <w:t>K</w:t>
      </w:r>
      <w:r w:rsidR="00F34207">
        <w:t>i akartam próbálni egy</w:t>
      </w:r>
      <w:r w:rsidR="00656823">
        <w:t xml:space="preserve"> olyan</w:t>
      </w:r>
      <w:r w:rsidR="00F34207">
        <w:t xml:space="preserve"> adatbázis konfigurációt, melyet az éles környezetben használnak</w:t>
      </w:r>
      <w:r w:rsidR="00656823">
        <w:t xml:space="preserve">. </w:t>
      </w:r>
      <w:r w:rsidR="007C20E0">
        <w:t xml:space="preserve">Mivel erősen strukturált adatokat szerettem volna tárolni, ezért a Spring keretrendszerrel gyakran használt relációs adatbázisokat hasonlítottam össze. </w:t>
      </w:r>
    </w:p>
    <w:p w14:paraId="4F529B57" w14:textId="37597AA1" w:rsidR="00F34207" w:rsidRDefault="007C20E0" w:rsidP="00F34207">
      <w:r>
        <w:t xml:space="preserve">A </w:t>
      </w:r>
      <w:proofErr w:type="spellStart"/>
      <w:r>
        <w:t>MySQL</w:t>
      </w:r>
      <w:proofErr w:type="spellEnd"/>
      <w:r>
        <w:t xml:space="preserve"> adatbázis</w:t>
      </w:r>
      <w:r w:rsidR="00F34207">
        <w:t xml:space="preserve"> mellett döntöttem</w:t>
      </w:r>
      <w:r w:rsidR="0098731B">
        <w:t>, mivel ez platform független, kiemelkedően hatékony</w:t>
      </w:r>
      <w:r w:rsidR="00B819E8">
        <w:t xml:space="preserve"> az</w:t>
      </w:r>
      <w:r w:rsidR="0098731B">
        <w:t xml:space="preserve"> olvasási műveletek esetén és</w:t>
      </w:r>
      <w:r w:rsidR="00B819E8">
        <w:t xml:space="preserve"> egy</w:t>
      </w:r>
      <w:r w:rsidR="0098731B">
        <w:t xml:space="preserve"> széles körben használt technológia</w:t>
      </w:r>
      <w:r w:rsidR="00F34207">
        <w:t>.</w:t>
      </w:r>
      <w:r w:rsidR="0098731B">
        <w:t xml:space="preserve"> Emellett nyílt forráskódú és egyszerűen konfigurálhat</w:t>
      </w:r>
      <w:r w:rsidR="00B819E8">
        <w:t xml:space="preserve">ó, ami kifejezetten alkalmassá teszi egy kis vagy közepes méretű webalkalmazás kiszolgálására. Az adatbázis váltáshoz egy függőséget kellett felvennem, és a JDBC kapcsolat paramétereit kellett konfigurálnom. Miután ezzel végeztem, néhány módosítást kellett végeznem a backend által definiált entitásokban és ismét gördülékenyen működött az összes JPA </w:t>
      </w:r>
      <w:proofErr w:type="spellStart"/>
      <w:r w:rsidR="00B819E8">
        <w:t>repository</w:t>
      </w:r>
      <w:proofErr w:type="spellEnd"/>
      <w:r w:rsidR="00B819E8">
        <w:t xml:space="preserve"> használata, így ez egy tényleg könnyen konfigurálható alternatíva volt.</w:t>
      </w:r>
    </w:p>
    <w:p w14:paraId="76249E64" w14:textId="544413B8" w:rsidR="009E6FEF" w:rsidRDefault="009E6FEF" w:rsidP="00F34207">
      <w:r>
        <w:t xml:space="preserve">Az adatbázis szerkezetét annotált osztályokból generáltam a Spring Data JPA segítségével. Az osztályokból táblák, az attribútumokból oszlopok keletkeztek. A végső adatstruktúrát a </w:t>
      </w:r>
      <w:r>
        <w:fldChar w:fldCharType="begin"/>
      </w:r>
      <w:r>
        <w:instrText xml:space="preserve"> REF _Ref180443787 \h </w:instrText>
      </w:r>
      <w:r>
        <w:fldChar w:fldCharType="separate"/>
      </w:r>
      <w:r w:rsidR="002D2B31">
        <w:rPr>
          <w:noProof/>
        </w:rPr>
        <w:t>12</w:t>
      </w:r>
      <w:r w:rsidR="002D2B31">
        <w:t>. ábra</w:t>
      </w:r>
      <w:r>
        <w:fldChar w:fldCharType="end"/>
      </w:r>
      <w:r>
        <w:t xml:space="preserve"> vizualizálja.</w:t>
      </w:r>
    </w:p>
    <w:p w14:paraId="5BA85CC0" w14:textId="44E5B4B3" w:rsidR="000B73CB" w:rsidRDefault="00F445BF" w:rsidP="00F445BF">
      <w:pPr>
        <w:pStyle w:val="Kp"/>
      </w:pPr>
      <w:r w:rsidRPr="00F445BF">
        <w:rPr>
          <w:noProof/>
        </w:rPr>
        <w:lastRenderedPageBreak/>
        <w:drawing>
          <wp:inline distT="0" distB="0" distL="0" distR="0" wp14:anchorId="5BF3E929" wp14:editId="40FF4367">
            <wp:extent cx="5400040" cy="5439410"/>
            <wp:effectExtent l="0" t="0" r="0" b="8890"/>
            <wp:docPr id="1378065506" name="Picture 6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65506" name="Picture 6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3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5" w:name="_Ref180443787"/>
    <w:p w14:paraId="27037D36" w14:textId="1700E836" w:rsidR="000B73CB" w:rsidRDefault="000B73CB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D2B31">
        <w:rPr>
          <w:noProof/>
        </w:rPr>
        <w:t>12</w:t>
      </w:r>
      <w:r>
        <w:fldChar w:fldCharType="end"/>
      </w:r>
      <w:r>
        <w:t>. ábra</w:t>
      </w:r>
      <w:bookmarkEnd w:id="45"/>
      <w:r>
        <w:t xml:space="preserve"> Adatbázis szerkezete</w:t>
      </w:r>
    </w:p>
    <w:p w14:paraId="78ACFBED" w14:textId="725C7042" w:rsidR="007C20E0" w:rsidRDefault="000413E1" w:rsidP="007C20E0">
      <w:r>
        <w:t>Az alábbiakban bemutatom az adatbázis fő</w:t>
      </w:r>
      <w:r w:rsidR="00452F89" w:rsidRPr="00C317DE">
        <w:t xml:space="preserve"> tábláit </w:t>
      </w:r>
      <w:r w:rsidRPr="00C317DE">
        <w:t>és</w:t>
      </w:r>
      <w:r>
        <w:t xml:space="preserve"> azok kapcsolatát.</w:t>
      </w:r>
    </w:p>
    <w:p w14:paraId="0325281C" w14:textId="3CC6E1A9" w:rsidR="005B365C" w:rsidRDefault="005B365C" w:rsidP="005B365C">
      <w:pPr>
        <w:pStyle w:val="ListParagraph"/>
        <w:numPr>
          <w:ilvl w:val="0"/>
          <w:numId w:val="28"/>
        </w:numPr>
      </w:pPr>
      <w:proofErr w:type="spellStart"/>
      <w:r w:rsidRPr="005B365C">
        <w:rPr>
          <w:b/>
          <w:bCs/>
        </w:rPr>
        <w:t>user_data</w:t>
      </w:r>
      <w:proofErr w:type="spellEnd"/>
      <w:r>
        <w:t xml:space="preserve">: </w:t>
      </w:r>
      <w:r w:rsidRPr="005B365C">
        <w:t>Ez a tábla tárolja a rendszer felhasználóinak alapvető adatait</w:t>
      </w:r>
      <w:r>
        <w:t>, mint például a nevüket, e-mail címüket és telefon számukat.</w:t>
      </w:r>
    </w:p>
    <w:p w14:paraId="63C7C7AD" w14:textId="3AFBD317" w:rsidR="00825B00" w:rsidRDefault="00825B00" w:rsidP="005B365C">
      <w:pPr>
        <w:pStyle w:val="ListParagraph"/>
        <w:numPr>
          <w:ilvl w:val="0"/>
          <w:numId w:val="28"/>
        </w:numPr>
      </w:pPr>
      <w:r>
        <w:rPr>
          <w:b/>
          <w:bCs/>
        </w:rPr>
        <w:t>auth0_user_mapping</w:t>
      </w:r>
      <w:r w:rsidRPr="00825B00">
        <w:t>:</w:t>
      </w:r>
      <w:r>
        <w:t xml:space="preserve"> </w:t>
      </w:r>
      <w:r w:rsidR="00CC3385">
        <w:t xml:space="preserve">A felhasználók regisztrálásakor létrejött azonosítókat fordítja le az adatbázisunkban használt </w:t>
      </w:r>
      <w:proofErr w:type="spellStart"/>
      <w:r w:rsidR="00A945F3" w:rsidRPr="00A945F3">
        <w:rPr>
          <w:b/>
          <w:bCs/>
        </w:rPr>
        <w:t>user_data</w:t>
      </w:r>
      <w:proofErr w:type="spellEnd"/>
      <w:r w:rsidR="00A945F3">
        <w:t xml:space="preserve"> </w:t>
      </w:r>
      <w:r w:rsidR="00CC3385">
        <w:t>azonosítókra.</w:t>
      </w:r>
      <w:r w:rsidR="00B37C40">
        <w:t xml:space="preserve"> Ez lehetőséget ad a felhasználók különböző bejelentkezési módú fiókjainak összekötésére.</w:t>
      </w:r>
    </w:p>
    <w:p w14:paraId="0EE885D5" w14:textId="370EBE9B" w:rsidR="005B365C" w:rsidRDefault="005B365C" w:rsidP="005B365C">
      <w:pPr>
        <w:pStyle w:val="ListParagraph"/>
        <w:numPr>
          <w:ilvl w:val="0"/>
          <w:numId w:val="28"/>
        </w:numPr>
      </w:pPr>
      <w:proofErr w:type="spellStart"/>
      <w:r>
        <w:rPr>
          <w:b/>
          <w:bCs/>
        </w:rPr>
        <w:t>providers</w:t>
      </w:r>
      <w:proofErr w:type="spellEnd"/>
      <w:r w:rsidRPr="005B365C">
        <w:t>:</w:t>
      </w:r>
      <w:r>
        <w:t xml:space="preserve"> A szolgáltatók szolgáltatással kapcsolatos adatait tárolja. Ez </w:t>
      </w:r>
      <w:r w:rsidR="00825B00">
        <w:t>jelenleg</w:t>
      </w:r>
      <w:r>
        <w:t xml:space="preserve"> a </w:t>
      </w:r>
      <w:r w:rsidR="00825B00">
        <w:t>szolgáltatás címe, és egy preferencia opció, hogy szeretne-e e-</w:t>
      </w:r>
      <w:r w:rsidR="00825B00">
        <w:lastRenderedPageBreak/>
        <w:t>mail értesítést kapni.</w:t>
      </w:r>
      <w:r w:rsidR="005A003A">
        <w:t xml:space="preserve"> Ezen kívül tárolja, hogy melyik felhasználóra vonatkoznak ezek a szolgáltatói adatok.</w:t>
      </w:r>
    </w:p>
    <w:p w14:paraId="608E6D3B" w14:textId="1286D0A7" w:rsidR="004E3DFF" w:rsidRDefault="004E3DFF" w:rsidP="005B365C">
      <w:pPr>
        <w:pStyle w:val="ListParagraph"/>
        <w:numPr>
          <w:ilvl w:val="0"/>
          <w:numId w:val="28"/>
        </w:numPr>
      </w:pPr>
      <w:proofErr w:type="spellStart"/>
      <w:r>
        <w:rPr>
          <w:b/>
          <w:bCs/>
        </w:rPr>
        <w:t>provider_availability_rule</w:t>
      </w:r>
      <w:proofErr w:type="spellEnd"/>
      <w:r w:rsidRPr="004E3DFF">
        <w:t>:</w:t>
      </w:r>
      <w:r>
        <w:t xml:space="preserve"> </w:t>
      </w:r>
      <w:r w:rsidR="002B7371">
        <w:t xml:space="preserve">A foglalható idősávok ismétlődő szabályait tartalmazza az egyes szolgáltatókhoz. Ehhez kapcsolódó adat, </w:t>
      </w:r>
      <w:proofErr w:type="gramStart"/>
      <w:r w:rsidR="002B7371">
        <w:t>például</w:t>
      </w:r>
      <w:proofErr w:type="gramEnd"/>
      <w:r w:rsidR="002B7371">
        <w:t xml:space="preserve"> hogy hány következő hónapra írja ki az idősávokat, ezek mettől meddig legyenek.</w:t>
      </w:r>
    </w:p>
    <w:p w14:paraId="236E3AE3" w14:textId="6B0AA295" w:rsidR="00825B00" w:rsidRDefault="005A003A" w:rsidP="005B365C">
      <w:pPr>
        <w:pStyle w:val="ListParagraph"/>
        <w:numPr>
          <w:ilvl w:val="0"/>
          <w:numId w:val="28"/>
        </w:numPr>
      </w:pPr>
      <w:proofErr w:type="spellStart"/>
      <w:r w:rsidRPr="002B7371">
        <w:rPr>
          <w:b/>
          <w:bCs/>
        </w:rPr>
        <w:t>provider_availability</w:t>
      </w:r>
      <w:proofErr w:type="spellEnd"/>
      <w:r>
        <w:t>:</w:t>
      </w:r>
      <w:r w:rsidR="004E3DFF">
        <w:t xml:space="preserve"> A szolgáltatókhoz tárolja azokat az idősávokat, amikben lehet hozzájuk időpontot foglalni. Ehhez szükség van a dátumra, az idősáv kezdetére és végére.</w:t>
      </w:r>
      <w:r w:rsidR="002B7371">
        <w:t xml:space="preserve"> Egy </w:t>
      </w:r>
      <w:proofErr w:type="spellStart"/>
      <w:r w:rsidR="002B7371" w:rsidRPr="002B7371">
        <w:rPr>
          <w:b/>
          <w:bCs/>
        </w:rPr>
        <w:t>provider_availability</w:t>
      </w:r>
      <w:proofErr w:type="spellEnd"/>
      <w:r w:rsidR="002B7371">
        <w:t xml:space="preserve"> sor lehet egy visszatérő esemény része, vagy egy önálló. Ezt onnan tudhatjuk meg, hogy van-e kulcsa a </w:t>
      </w:r>
      <w:proofErr w:type="spellStart"/>
      <w:r w:rsidR="002B7371">
        <w:rPr>
          <w:b/>
          <w:bCs/>
        </w:rPr>
        <w:t>provider_availability_rule</w:t>
      </w:r>
      <w:proofErr w:type="spellEnd"/>
      <w:r w:rsidR="002B7371">
        <w:t xml:space="preserve"> táblára, vagy nem. Ez a tulajdonság különösen az esemény módosításnál vagy törlésnél lényeges.</w:t>
      </w:r>
    </w:p>
    <w:p w14:paraId="068A626D" w14:textId="21EBAFC5" w:rsidR="000413E1" w:rsidRDefault="001B0FAE" w:rsidP="00FD027E">
      <w:pPr>
        <w:pStyle w:val="ListParagraph"/>
        <w:numPr>
          <w:ilvl w:val="0"/>
          <w:numId w:val="28"/>
        </w:numPr>
      </w:pPr>
      <w:proofErr w:type="spellStart"/>
      <w:r w:rsidRPr="00C61A8D">
        <w:rPr>
          <w:b/>
          <w:bCs/>
        </w:rPr>
        <w:t>global_services</w:t>
      </w:r>
      <w:proofErr w:type="spellEnd"/>
      <w:r w:rsidRPr="001B0FAE">
        <w:t>:</w:t>
      </w:r>
      <w:r>
        <w:t xml:space="preserve"> A szolgáltatások fő kategóriái, amelyeket a szolgáltatók nem módosíthatnak, csak választhatnak közülük. Például fodrászat vagy kozmetika. </w:t>
      </w:r>
      <w:r w:rsidR="00C61A8D">
        <w:t>Erre azért volt szükség, hogy részben egységesítse a szolgáltatókat. Így amikor szolgáltatást keres a felhasználó, ne jelenjen meg több máshogy fogalmazott szolgáltatás, amelyek ugyanarra a fő szolgáltatásra vonatkoznak, például fodrászat és fodrász módon.</w:t>
      </w:r>
    </w:p>
    <w:p w14:paraId="1F1DBBD3" w14:textId="54C670E0" w:rsidR="00C61A8D" w:rsidRDefault="00C61A8D" w:rsidP="00FD027E">
      <w:pPr>
        <w:pStyle w:val="ListParagraph"/>
        <w:numPr>
          <w:ilvl w:val="0"/>
          <w:numId w:val="28"/>
        </w:numPr>
      </w:pPr>
      <w:proofErr w:type="spellStart"/>
      <w:r>
        <w:rPr>
          <w:b/>
          <w:bCs/>
        </w:rPr>
        <w:t>services</w:t>
      </w:r>
      <w:proofErr w:type="spellEnd"/>
      <w:r w:rsidRPr="00C61A8D">
        <w:t>:</w:t>
      </w:r>
      <w:r>
        <w:t xml:space="preserve"> A szolgáltató által nyújtott fő kategóriákat tárolja, melyekre készíthetnek egyéni leírást.</w:t>
      </w:r>
    </w:p>
    <w:p w14:paraId="3D7F61FA" w14:textId="24265A70" w:rsidR="000B73CB" w:rsidRPr="00F34207" w:rsidRDefault="00C61A8D" w:rsidP="00510445">
      <w:pPr>
        <w:pStyle w:val="ListParagraph"/>
        <w:numPr>
          <w:ilvl w:val="0"/>
          <w:numId w:val="28"/>
        </w:numPr>
      </w:pPr>
      <w:proofErr w:type="spellStart"/>
      <w:r>
        <w:rPr>
          <w:b/>
          <w:bCs/>
        </w:rPr>
        <w:t>sub_services</w:t>
      </w:r>
      <w:proofErr w:type="spellEnd"/>
      <w:r w:rsidRPr="00C61A8D">
        <w:t>:</w:t>
      </w:r>
      <w:r>
        <w:t xml:space="preserve"> A szolgáltatók által nyújtott fő szolgáltatáson belüli alszolgáltatások adatait tároló tábla. Ezek teljesen személyre szabhatók. Tartalmazzák az alszolgáltatás nevét, árát és idejét percben.</w:t>
      </w:r>
    </w:p>
    <w:p w14:paraId="358A7052" w14:textId="664557F6" w:rsidR="00884605" w:rsidRDefault="00884605" w:rsidP="00884605">
      <w:pPr>
        <w:pStyle w:val="Heading1"/>
      </w:pPr>
      <w:bookmarkStart w:id="46" w:name="_Ref168092197"/>
      <w:bookmarkStart w:id="47" w:name="_Toc184211992"/>
      <w:r>
        <w:lastRenderedPageBreak/>
        <w:t>Megvalósítás</w:t>
      </w:r>
      <w:bookmarkEnd w:id="46"/>
      <w:bookmarkEnd w:id="47"/>
    </w:p>
    <w:p w14:paraId="270C4E08" w14:textId="243D91F6" w:rsidR="00E01E9F" w:rsidRDefault="004E7EDA" w:rsidP="00F767B7">
      <w:pPr>
        <w:pStyle w:val="Heading2"/>
      </w:pPr>
      <w:bookmarkStart w:id="48" w:name="_Toc184211993"/>
      <w:r>
        <w:t>Bejelentkezés és regisztráció</w:t>
      </w:r>
      <w:bookmarkEnd w:id="48"/>
    </w:p>
    <w:p w14:paraId="074B5A37" w14:textId="062EF9FF" w:rsidR="002C0EC5" w:rsidRPr="002C0EC5" w:rsidRDefault="002C0EC5" w:rsidP="002C0EC5">
      <w:r>
        <w:t>Ugyan a nem bejelentkezett felhasználók is látogathatnak egyes oldalakat, sok funkciót nem érnek el, amíg nem azonosítják magukat. A bejelentkezési felület elérhető bármely oldalon, ha a felhasználó rákattint az oldal jobb felén felül található „Log In” feliratú gombra.</w:t>
      </w:r>
    </w:p>
    <w:p w14:paraId="73E37B2B" w14:textId="77777777" w:rsidR="002C0EC5" w:rsidRDefault="00E01E9F" w:rsidP="002C0EC5">
      <w:pPr>
        <w:pStyle w:val="Kp"/>
      </w:pPr>
      <w:r w:rsidRPr="00E01E9F">
        <w:rPr>
          <w:noProof/>
        </w:rPr>
        <w:drawing>
          <wp:inline distT="0" distB="0" distL="0" distR="0" wp14:anchorId="71C3A7E1" wp14:editId="04578C1D">
            <wp:extent cx="2295525" cy="4127248"/>
            <wp:effectExtent l="0" t="0" r="0" b="6985"/>
            <wp:docPr id="1105971684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71684" name="Picture 1" descr="A screenshot of a login for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9653" cy="413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6D3A" w14:textId="3B12CFD3" w:rsidR="00E01E9F" w:rsidRDefault="00A52F77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D2B31">
        <w:rPr>
          <w:noProof/>
        </w:rPr>
        <w:t>13</w:t>
      </w:r>
      <w:r>
        <w:rPr>
          <w:noProof/>
        </w:rPr>
        <w:fldChar w:fldCharType="end"/>
      </w:r>
      <w:r w:rsidR="002C0EC5">
        <w:t>. ábra Bejelentkező és regisztrációs felület</w:t>
      </w:r>
    </w:p>
    <w:p w14:paraId="4B177083" w14:textId="07F42A68" w:rsidR="004E7EDA" w:rsidRPr="002C0EC5" w:rsidRDefault="002C0EC5" w:rsidP="004E7EDA">
      <w:r>
        <w:t>A gombra rákattintva az alkalmazás átnavigálja a felhasználót az Auth0 által nyújtott regisztrációs és bejelentkezési felülethez</w:t>
      </w:r>
      <w:r w:rsidR="004E7EDA">
        <w:t>, amit a fenti kép ábrázol.</w:t>
      </w:r>
      <w:r>
        <w:t xml:space="preserve"> A bejelentkezési módok</w:t>
      </w:r>
      <w:r w:rsidR="004E7EDA">
        <w:t xml:space="preserve"> kezelését</w:t>
      </w:r>
      <w:r>
        <w:t xml:space="preserve"> és azonosítást az Auth0 komponens végzi, majd </w:t>
      </w:r>
      <w:r w:rsidR="004E7EDA">
        <w:t xml:space="preserve">sikeres bejelentkezés után </w:t>
      </w:r>
      <w:r>
        <w:t>visszairányít az alkalmazásom kezdőoldalára.</w:t>
      </w:r>
      <w:r w:rsidR="004E7EDA">
        <w:t xml:space="preserve"> Ennek következtében a frontend alkalmazás képes elkérni a backend API hívásokhoz szükséges </w:t>
      </w:r>
      <w:proofErr w:type="spellStart"/>
      <w:r w:rsidR="004E7EDA">
        <w:t>access</w:t>
      </w:r>
      <w:proofErr w:type="spellEnd"/>
      <w:r w:rsidR="004E7EDA">
        <w:t xml:space="preserve"> </w:t>
      </w:r>
      <w:proofErr w:type="spellStart"/>
      <w:r w:rsidR="004E7EDA">
        <w:t>token</w:t>
      </w:r>
      <w:proofErr w:type="spellEnd"/>
      <w:r w:rsidR="004E7EDA">
        <w:t xml:space="preserve">-t. A „Log In” feliratú gomb helyett a jobb felső sarokban egy profil ikon lesz, melyre </w:t>
      </w:r>
      <w:proofErr w:type="spellStart"/>
      <w:r w:rsidR="004E7EDA">
        <w:t>rákattinva</w:t>
      </w:r>
      <w:proofErr w:type="spellEnd"/>
      <w:r w:rsidR="004E7EDA">
        <w:t xml:space="preserve"> egy legördülő menü nyílik meg. Itt lehetőségünk van kijelentkezni a „Log Out” opcióra kattintva.</w:t>
      </w:r>
    </w:p>
    <w:p w14:paraId="4704292C" w14:textId="1B5BAD19" w:rsidR="00F767B7" w:rsidRDefault="00521F9E" w:rsidP="00F767B7">
      <w:pPr>
        <w:pStyle w:val="Heading2"/>
      </w:pPr>
      <w:bookmarkStart w:id="49" w:name="_Toc184211994"/>
      <w:r>
        <w:lastRenderedPageBreak/>
        <w:t>Profil</w:t>
      </w:r>
      <w:bookmarkEnd w:id="49"/>
    </w:p>
    <w:p w14:paraId="0DD53CC6" w14:textId="002357C8" w:rsidR="00F767B7" w:rsidRDefault="0038592A" w:rsidP="004F7394">
      <w:r>
        <w:t xml:space="preserve">A profil megtekintéséhez </w:t>
      </w:r>
      <w:r w:rsidR="005019D7">
        <w:t xml:space="preserve">először </w:t>
      </w:r>
      <w:r>
        <w:t>a bejelentkezett fel</w:t>
      </w:r>
      <w:r w:rsidR="005019D7">
        <w:t>használónak a jobb felül található a profil ikonra kell kattintania. A legördülő menüből</w:t>
      </w:r>
      <w:r w:rsidR="00F767B7">
        <w:t xml:space="preserve"> </w:t>
      </w:r>
      <w:r w:rsidR="005019D7">
        <w:t>a profil menüpontot kiválasztva tud navigálni saját profil oldalára.</w:t>
      </w:r>
    </w:p>
    <w:p w14:paraId="5AE59813" w14:textId="10910454" w:rsidR="00897286" w:rsidRDefault="00F812B2" w:rsidP="00897286">
      <w:pPr>
        <w:pStyle w:val="Kp"/>
      </w:pPr>
      <w:r w:rsidRPr="00F812B2">
        <w:rPr>
          <w:noProof/>
        </w:rPr>
        <w:drawing>
          <wp:inline distT="0" distB="0" distL="0" distR="0" wp14:anchorId="106E825E" wp14:editId="075986B2">
            <wp:extent cx="5400040" cy="3789680"/>
            <wp:effectExtent l="0" t="0" r="0" b="1270"/>
            <wp:docPr id="509590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9088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12B2">
        <w:t xml:space="preserve"> </w:t>
      </w:r>
      <w:r w:rsidR="00F767B7" w:rsidRPr="00F767B7">
        <w:t xml:space="preserve"> </w:t>
      </w:r>
    </w:p>
    <w:bookmarkStart w:id="50" w:name="_Ref182413641"/>
    <w:p w14:paraId="163C8904" w14:textId="018CACCA" w:rsidR="00897286" w:rsidRDefault="00897286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D2B31">
        <w:rPr>
          <w:noProof/>
        </w:rPr>
        <w:t>14</w:t>
      </w:r>
      <w:r>
        <w:fldChar w:fldCharType="end"/>
      </w:r>
      <w:r>
        <w:t>. ábra</w:t>
      </w:r>
      <w:bookmarkEnd w:id="50"/>
      <w:r>
        <w:t xml:space="preserve"> Profil oldal</w:t>
      </w:r>
    </w:p>
    <w:p w14:paraId="3E541408" w14:textId="2F0EF620" w:rsidR="001A1BF9" w:rsidRDefault="00F767B7" w:rsidP="00F767B7">
      <w:r>
        <w:t xml:space="preserve">A </w:t>
      </w:r>
      <w:r>
        <w:fldChar w:fldCharType="begin"/>
      </w:r>
      <w:r>
        <w:instrText xml:space="preserve"> REF _Ref182413641 \h </w:instrText>
      </w:r>
      <w:r>
        <w:fldChar w:fldCharType="separate"/>
      </w:r>
      <w:r w:rsidR="002D2B31">
        <w:rPr>
          <w:noProof/>
        </w:rPr>
        <w:t>14</w:t>
      </w:r>
      <w:r w:rsidR="002D2B31">
        <w:t>. ábra</w:t>
      </w:r>
      <w:r>
        <w:fldChar w:fldCharType="end"/>
      </w:r>
      <w:r>
        <w:t xml:space="preserve"> </w:t>
      </w:r>
      <w:r w:rsidR="007952B1">
        <w:t>egy módosítás alatt álló profil oldalt mutat be.</w:t>
      </w:r>
      <w:r w:rsidR="001A1BF9">
        <w:t xml:space="preserve"> A felhasználó a profilja módosításakor módosíthatja nevét, e-mail címét, telefonszámát és beállíthatja preferenciáit. A módosításokat az alsó gombokkal elvetheti vagy elmentheti. Mentés esetén</w:t>
      </w:r>
      <w:r w:rsidR="002C786C">
        <w:t xml:space="preserve"> az oldal</w:t>
      </w:r>
      <w:r w:rsidR="001A1BF9">
        <w:t xml:space="preserve"> </w:t>
      </w:r>
      <w:r w:rsidR="002C786C">
        <w:t>ellenőrzi</w:t>
      </w:r>
      <w:r w:rsidR="00F812B2">
        <w:t xml:space="preserve">, hogy egyik megadott mező sem üres, emellett </w:t>
      </w:r>
      <w:proofErr w:type="spellStart"/>
      <w:r w:rsidR="00F812B2">
        <w:t>regex</w:t>
      </w:r>
      <w:proofErr w:type="spellEnd"/>
      <w:r w:rsidR="00F812B2">
        <w:t xml:space="preserve"> kifejezéssel </w:t>
      </w:r>
      <w:proofErr w:type="spellStart"/>
      <w:r w:rsidR="00F812B2">
        <w:t>validálja</w:t>
      </w:r>
      <w:proofErr w:type="spellEnd"/>
      <w:r w:rsidR="00F812B2">
        <w:t xml:space="preserve"> az e-mail és telefonszám helyes-e. Ha valamelyik adat nem megfelelő, akkor azt az ábrán látható piros hibaüzenettel jelzi. </w:t>
      </w:r>
      <w:r w:rsidR="002F6C61">
        <w:t>A hibák javítása után a felület sikeresnek tekinti az adatok javítását, és egy PUT HTTP üzenetet küld a backend számára. A backend is ellenőrzi a kapott adatokat, és elmenti a módosításokat az adatbázisba, amennyiben ez sikeres volt</w:t>
      </w:r>
      <w:r w:rsidR="004F7394">
        <w:t>, majd visszaküldi a frissített adatokat.</w:t>
      </w:r>
    </w:p>
    <w:p w14:paraId="685CFD22" w14:textId="1E86F9DE" w:rsidR="002F6C61" w:rsidRDefault="004F7394" w:rsidP="00F767B7">
      <w:r>
        <w:t xml:space="preserve">Az adatokon kívül preferenciáit is beállíthatja, jelenleg csak egy </w:t>
      </w:r>
      <w:r w:rsidR="0046700D">
        <w:t xml:space="preserve">ilyen van. Megadhatja, hogy szeretne-e emlékeztető e-mail értesítést kapni a foglalása előtti napon. </w:t>
      </w:r>
      <w:r w:rsidR="0047308E">
        <w:t xml:space="preserve">Az értesítéseket az </w:t>
      </w:r>
      <w:r w:rsidR="0047308E">
        <w:fldChar w:fldCharType="begin"/>
      </w:r>
      <w:r w:rsidR="0047308E">
        <w:instrText xml:space="preserve"> REF _Ref182417226 \h </w:instrText>
      </w:r>
      <w:r w:rsidR="0047308E">
        <w:fldChar w:fldCharType="separate"/>
      </w:r>
      <w:r w:rsidR="002D2B31">
        <w:t>Értesítések és ütemezett feladatok</w:t>
      </w:r>
      <w:r w:rsidR="0047308E">
        <w:fldChar w:fldCharType="end"/>
      </w:r>
      <w:r w:rsidR="0047308E">
        <w:t xml:space="preserve"> fejezetben fejtem ki bővebben.</w:t>
      </w:r>
    </w:p>
    <w:p w14:paraId="4E9C1383" w14:textId="3F6436C4" w:rsidR="00F767B7" w:rsidRPr="00F767B7" w:rsidRDefault="001A1BF9" w:rsidP="0047308E">
      <w:r>
        <w:lastRenderedPageBreak/>
        <w:t>A</w:t>
      </w:r>
      <w:r w:rsidR="002F6C61">
        <w:t xml:space="preserve"> profil oldal a</w:t>
      </w:r>
      <w:r>
        <w:t xml:space="preserve"> kezdő állapotában nem módosított állapotban van. Ilyenkor alul egy </w:t>
      </w:r>
      <w:r w:rsidR="00EF6092">
        <w:t>E</w:t>
      </w:r>
      <w:r>
        <w:t xml:space="preserve">dit </w:t>
      </w:r>
      <w:proofErr w:type="spellStart"/>
      <w:r>
        <w:t>profile</w:t>
      </w:r>
      <w:proofErr w:type="spellEnd"/>
      <w:r>
        <w:t xml:space="preserve"> gomb található, és az adatok </w:t>
      </w:r>
      <w:r w:rsidR="00EF6092">
        <w:t>szövegdoboz</w:t>
      </w:r>
      <w:r>
        <w:t xml:space="preserve"> helyett </w:t>
      </w:r>
      <w:r w:rsidR="00EF6092">
        <w:t>felirat</w:t>
      </w:r>
      <w:r>
        <w:t xml:space="preserve"> formájában jelennek meg, ezen felül nem jelenik az e-mail értesítés preferencia sor.</w:t>
      </w:r>
    </w:p>
    <w:p w14:paraId="19813032" w14:textId="3008A9EF" w:rsidR="00543D89" w:rsidRDefault="00543D89" w:rsidP="00521F9E">
      <w:pPr>
        <w:pStyle w:val="Heading2"/>
      </w:pPr>
      <w:bookmarkStart w:id="51" w:name="_Ref182501265"/>
      <w:bookmarkStart w:id="52" w:name="_Toc184211995"/>
      <w:r>
        <w:t>Szolgáltatók listája</w:t>
      </w:r>
      <w:bookmarkEnd w:id="51"/>
      <w:bookmarkEnd w:id="52"/>
    </w:p>
    <w:p w14:paraId="75B874C4" w14:textId="08A7EE19" w:rsidR="00EF6092" w:rsidRPr="00EF6092" w:rsidRDefault="00EF6092" w:rsidP="00EF6092">
      <w:r>
        <w:t>Az időpont foglaló webalkalmazásnak a célja, hogy a felhasználó megtalálja a számára legideálisabb szolgáltatást és szolgáltat</w:t>
      </w:r>
      <w:r w:rsidR="007E02E8">
        <w:t>ót</w:t>
      </w:r>
      <w:r>
        <w:t>. Egy felhasználónak fontos lehet, hogy mennyibe kerül a kívánt szolgáltatás, milyen messze van tőle, és mennyire szimpatikus a szolgáltató.</w:t>
      </w:r>
      <w:r w:rsidR="00A32DC1">
        <w:t xml:space="preserve"> Az alkalmazás </w:t>
      </w:r>
      <w:r w:rsidR="007E02E8">
        <w:t>kezdőoldala ezt a feladatot látja el</w:t>
      </w:r>
      <w:r w:rsidR="00745077">
        <w:t>. Itt</w:t>
      </w:r>
      <w:r w:rsidR="007E02E8">
        <w:t xml:space="preserve"> a </w:t>
      </w:r>
      <w:r w:rsidR="00745077">
        <w:t xml:space="preserve">regisztrált </w:t>
      </w:r>
      <w:r w:rsidR="007E02E8">
        <w:t>szolgáltatók</w:t>
      </w:r>
      <w:r w:rsidR="00745077">
        <w:t xml:space="preserve"> közt van lehetőségünk keresni, igényeink szerint szűrhetjük és sor</w:t>
      </w:r>
      <w:r w:rsidR="00F90F91">
        <w:t xml:space="preserve">ba </w:t>
      </w:r>
      <w:r w:rsidR="00745077">
        <w:t>rendezhetjük ezt a listát.</w:t>
      </w:r>
    </w:p>
    <w:p w14:paraId="20A76443" w14:textId="77777777" w:rsidR="000D14C0" w:rsidRDefault="000D14C0" w:rsidP="000D14C0">
      <w:pPr>
        <w:pStyle w:val="Kp"/>
      </w:pPr>
      <w:r w:rsidRPr="000D14C0">
        <w:rPr>
          <w:noProof/>
        </w:rPr>
        <w:drawing>
          <wp:inline distT="0" distB="0" distL="0" distR="0" wp14:anchorId="093C8CB1" wp14:editId="44FE585F">
            <wp:extent cx="5400040" cy="2875280"/>
            <wp:effectExtent l="0" t="0" r="0" b="1270"/>
            <wp:docPr id="1114003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0341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3" w:name="_Ref183965350"/>
    <w:p w14:paraId="0578013E" w14:textId="29D95527" w:rsidR="000D14C0" w:rsidRDefault="000D14C0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D2B31">
        <w:rPr>
          <w:noProof/>
        </w:rPr>
        <w:t>15</w:t>
      </w:r>
      <w:r>
        <w:fldChar w:fldCharType="end"/>
      </w:r>
      <w:r>
        <w:t>. ábra</w:t>
      </w:r>
      <w:bookmarkEnd w:id="53"/>
      <w:r>
        <w:t xml:space="preserve"> Szolgáltatók listája</w:t>
      </w:r>
    </w:p>
    <w:p w14:paraId="7501BA79" w14:textId="07E2660D" w:rsidR="00A32DC1" w:rsidRDefault="00BB04C9" w:rsidP="00A32DC1">
      <w:r>
        <w:t xml:space="preserve">A </w:t>
      </w:r>
      <w:r>
        <w:fldChar w:fldCharType="begin"/>
      </w:r>
      <w:r>
        <w:instrText xml:space="preserve"> REF _Ref183965350 \h </w:instrText>
      </w:r>
      <w:r>
        <w:fldChar w:fldCharType="separate"/>
      </w:r>
      <w:r w:rsidR="002D2B31">
        <w:rPr>
          <w:noProof/>
        </w:rPr>
        <w:t>15</w:t>
      </w:r>
      <w:r w:rsidR="002D2B31">
        <w:t>. ábra</w:t>
      </w:r>
      <w:r>
        <w:fldChar w:fldCharType="end"/>
      </w:r>
      <w:r>
        <w:t xml:space="preserve"> mutatja be a szolgáltatók listázására szolgáló kezdőoldalt. Ide a frontend alkalmazás </w:t>
      </w:r>
      <w:proofErr w:type="spellStart"/>
      <w:r>
        <w:t>root</w:t>
      </w:r>
      <w:proofErr w:type="spellEnd"/>
      <w:r>
        <w:t xml:space="preserve"> URL-</w:t>
      </w:r>
      <w:proofErr w:type="spellStart"/>
      <w:r>
        <w:t>jével</w:t>
      </w:r>
      <w:proofErr w:type="spellEnd"/>
      <w:r>
        <w:t xml:space="preserve"> juthatunk ide, illetve a bal fenti sarokban található a </w:t>
      </w:r>
      <w:proofErr w:type="spellStart"/>
      <w:r>
        <w:t>Book</w:t>
      </w:r>
      <w:proofErr w:type="spellEnd"/>
      <w:r>
        <w:t xml:space="preserve"> gomb megnyomásával navigálhatunk ide az alkalmazás bármely pontjáról.</w:t>
      </w:r>
    </w:p>
    <w:p w14:paraId="6A8151AC" w14:textId="77777777" w:rsidR="004F2025" w:rsidRDefault="00BB04C9" w:rsidP="00A32DC1">
      <w:r>
        <w:t>Bal oldalt található a szolgáltatók keresésére alkalmas</w:t>
      </w:r>
      <w:r w:rsidR="000269B2">
        <w:t xml:space="preserve"> </w:t>
      </w:r>
      <w:proofErr w:type="spellStart"/>
      <w:r w:rsidR="000269B2">
        <w:t>form</w:t>
      </w:r>
      <w:proofErr w:type="spellEnd"/>
      <w:r w:rsidR="000269B2">
        <w:t>, jobb oldalt pedig az eredményül kapott szolgáltatók listája.</w:t>
      </w:r>
      <w:r w:rsidR="004D0AB0">
        <w:t xml:space="preserve"> A </w:t>
      </w:r>
      <w:proofErr w:type="spellStart"/>
      <w:r w:rsidR="004D0AB0">
        <w:t>form</w:t>
      </w:r>
      <w:proofErr w:type="spellEnd"/>
      <w:r w:rsidR="004F2025">
        <w:t xml:space="preserve"> egyik mezőjét sem kötelező kitölteni, azonban a sorrendezés mindig ki van töltve egy alapértelmezett értékkel. A </w:t>
      </w:r>
      <w:proofErr w:type="spellStart"/>
      <w:r w:rsidR="004F2025">
        <w:t>Search</w:t>
      </w:r>
      <w:proofErr w:type="spellEnd"/>
      <w:r w:rsidR="004F2025">
        <w:t xml:space="preserve"> gombra nyomással frissíthetjük a jobb oldalon található listát a megadott paraméterek alapján.</w:t>
      </w:r>
      <w:r w:rsidR="004D0AB0">
        <w:t xml:space="preserve"> </w:t>
      </w:r>
    </w:p>
    <w:p w14:paraId="4657A1DA" w14:textId="330BE5F2" w:rsidR="00BB04C9" w:rsidRDefault="004F2025" w:rsidP="00A32DC1">
      <w:r>
        <w:lastRenderedPageBreak/>
        <w:t>Az e</w:t>
      </w:r>
      <w:r w:rsidR="004D0AB0">
        <w:t>lső mező a név alapján szűri a megjelenített szolgáltatókat.</w:t>
      </w:r>
      <w:r w:rsidR="00DF0491">
        <w:t xml:space="preserve"> A beírt kifejezést tartalmazás alapján nézi, és nem veszi figyelembe a kis- és nagybetűket. Tehát, ha </w:t>
      </w:r>
      <w:r w:rsidR="0043187E">
        <w:t>a keresett névnek „</w:t>
      </w:r>
      <w:proofErr w:type="spellStart"/>
      <w:r w:rsidR="0043187E">
        <w:t>berg</w:t>
      </w:r>
      <w:proofErr w:type="spellEnd"/>
      <w:r w:rsidR="0043187E">
        <w:t>” van megadva, akkor a találatokban</w:t>
      </w:r>
      <w:r>
        <w:t xml:space="preserve"> a</w:t>
      </w:r>
      <w:r w:rsidR="0043187E">
        <w:t xml:space="preserve"> „Max</w:t>
      </w:r>
      <w:r>
        <w:t xml:space="preserve"> Berger</w:t>
      </w:r>
      <w:r w:rsidR="0043187E">
        <w:t>”</w:t>
      </w:r>
      <w:r>
        <w:t xml:space="preserve"> nevű szolgáltatót is megjeleníti.</w:t>
      </w:r>
    </w:p>
    <w:p w14:paraId="71FB4C17" w14:textId="4E96300C" w:rsidR="00F5549D" w:rsidRDefault="00F5549D" w:rsidP="00A32DC1">
      <w:r>
        <w:t>A más</w:t>
      </w:r>
      <w:r w:rsidR="00A53BA0">
        <w:t>o</w:t>
      </w:r>
      <w:r>
        <w:t>dik mező</w:t>
      </w:r>
      <w:r w:rsidR="00A53BA0">
        <w:t xml:space="preserve">ben egy </w:t>
      </w:r>
      <w:proofErr w:type="spellStart"/>
      <w:r w:rsidR="00A53BA0">
        <w:t>Select</w:t>
      </w:r>
      <w:proofErr w:type="spellEnd"/>
      <w:r w:rsidR="00A53BA0">
        <w:t xml:space="preserve"> </w:t>
      </w:r>
      <w:r w:rsidR="004A1DF0">
        <w:t>komponens</w:t>
      </w:r>
      <w:r w:rsidR="00A53BA0">
        <w:t xml:space="preserve"> segítségével kiválaszthatjuk melyik fő szolgáltatást szeretnénk igénybe venni. Jelenleg a </w:t>
      </w:r>
      <w:r w:rsidR="006E722E">
        <w:t>„</w:t>
      </w:r>
      <w:proofErr w:type="spellStart"/>
      <w:r w:rsidR="00A53BA0">
        <w:t>Hairdressing</w:t>
      </w:r>
      <w:proofErr w:type="spellEnd"/>
      <w:r w:rsidR="006E722E">
        <w:t>”</w:t>
      </w:r>
      <w:r w:rsidR="00A53BA0">
        <w:t xml:space="preserve">, </w:t>
      </w:r>
      <w:r w:rsidR="006E722E">
        <w:t>„</w:t>
      </w:r>
      <w:proofErr w:type="spellStart"/>
      <w:r w:rsidR="00A53BA0">
        <w:t>Cosmeticts</w:t>
      </w:r>
      <w:proofErr w:type="spellEnd"/>
      <w:r w:rsidR="006E722E">
        <w:t>”</w:t>
      </w:r>
      <w:r w:rsidR="00A53BA0">
        <w:t xml:space="preserve"> és </w:t>
      </w:r>
      <w:r w:rsidR="006E722E">
        <w:t>„</w:t>
      </w:r>
      <w:proofErr w:type="spellStart"/>
      <w:r w:rsidR="00A53BA0">
        <w:t>Manicure</w:t>
      </w:r>
      <w:proofErr w:type="spellEnd"/>
      <w:r w:rsidR="006E722E">
        <w:t>”</w:t>
      </w:r>
      <w:r w:rsidR="00A53BA0">
        <w:t xml:space="preserve"> a lehetséges fő szolgáltatási ágak. A harmadik mező</w:t>
      </w:r>
      <w:r w:rsidR="004A1DF0">
        <w:t xml:space="preserve"> szintén </w:t>
      </w:r>
      <w:proofErr w:type="spellStart"/>
      <w:r w:rsidR="004A1DF0">
        <w:t>Select</w:t>
      </w:r>
      <w:proofErr w:type="spellEnd"/>
      <w:r w:rsidR="004A1DF0">
        <w:t xml:space="preserve"> típusú, azonban ez a mező le van tiltva, amíg nem választunk fő szolgáltatást. </w:t>
      </w:r>
      <w:r w:rsidR="00041212">
        <w:t xml:space="preserve">Ennek megválasztása után a harmadik mezőben megjelenik az összes szolgáltató beregisztrált alszolgáltatása ebben a szolgáltatási ágban. Ezek név alapján </w:t>
      </w:r>
      <w:proofErr w:type="spellStart"/>
      <w:r w:rsidR="00041212">
        <w:t>aggregálva</w:t>
      </w:r>
      <w:proofErr w:type="spellEnd"/>
      <w:r w:rsidR="00041212">
        <w:t xml:space="preserve"> jelennek meg. Ez azért szükséges, mivel lehetséges, hogy egynél több szolgáltató nyújt „</w:t>
      </w:r>
      <w:proofErr w:type="spellStart"/>
      <w:r w:rsidR="00041212">
        <w:t>hair</w:t>
      </w:r>
      <w:proofErr w:type="spellEnd"/>
      <w:r w:rsidR="00041212">
        <w:t xml:space="preserve"> </w:t>
      </w:r>
      <w:proofErr w:type="spellStart"/>
      <w:r w:rsidR="00041212">
        <w:t>coloring</w:t>
      </w:r>
      <w:proofErr w:type="spellEnd"/>
      <w:r w:rsidR="00041212">
        <w:t>” szolgáltatást, de ezeknek az ára és időtartama különbözhet, mégis ugyanarra a szolgáltatásra vonatkozik. Így a szolgáltatók listáját az alapján szűri, hogy kik nyújtanak ilyen nevű alszolgáltatást.</w:t>
      </w:r>
    </w:p>
    <w:p w14:paraId="0E24467A" w14:textId="75DBC255" w:rsidR="006E722E" w:rsidRDefault="00DF7E91" w:rsidP="00A32DC1">
      <w:r>
        <w:t xml:space="preserve">A negyedik mező </w:t>
      </w:r>
      <w:r w:rsidR="00F90F91">
        <w:t xml:space="preserve">az eredmény lista sorrendjét befolyásolja. Jelenleg három szempont alapján tudjuk sorba rendezni a szolgáltatókat. Az alapértelmezett érték a </w:t>
      </w:r>
      <w:r w:rsidR="006E722E">
        <w:t>„</w:t>
      </w:r>
      <w:proofErr w:type="spellStart"/>
      <w:r w:rsidR="00F90F91">
        <w:t>Popularity</w:t>
      </w:r>
      <w:proofErr w:type="spellEnd"/>
      <w:r w:rsidR="006E722E">
        <w:t>”</w:t>
      </w:r>
      <w:r w:rsidR="00F90F91">
        <w:t>, ami a legnépszerűbb szolgáltatókat helyezi előre, és a kevésbé népszerűeket a lista végére. A népszerűség meghatározására a mai nap és az az utáni foglalások számát választottam. Az ezelőtti foglalások számának bevétel</w:t>
      </w:r>
      <w:r w:rsidR="006E722E">
        <w:t>ével nem a jelenlegi népszerűséget mutatná, és nehezebbé tenné a vevő bázis építését az újabb szolgáltatók számára.</w:t>
      </w:r>
    </w:p>
    <w:p w14:paraId="404F2128" w14:textId="77777777" w:rsidR="009E6FEF" w:rsidRDefault="006E722E" w:rsidP="009E6FEF">
      <w:r>
        <w:t>A két másik sorrendezés a „Price (</w:t>
      </w:r>
      <w:proofErr w:type="spellStart"/>
      <w:r>
        <w:t>avg</w:t>
      </w:r>
      <w:proofErr w:type="spellEnd"/>
      <w:r>
        <w:t>)” és „Price (</w:t>
      </w:r>
      <w:proofErr w:type="spellStart"/>
      <w:r>
        <w:t>lowest</w:t>
      </w:r>
      <w:proofErr w:type="spellEnd"/>
      <w:r>
        <w:t>)”. Ezek a szolgáltatások ára alapján rendezik az eredmény listát. A „Price (</w:t>
      </w:r>
      <w:proofErr w:type="spellStart"/>
      <w:r>
        <w:t>avg</w:t>
      </w:r>
      <w:proofErr w:type="spellEnd"/>
      <w:r>
        <w:t>)” azokat a szolgáltatókat helyezi előre, akiknek a nyújtott szolgáltatásaik árának átlaga a legalacsonyabb.</w:t>
      </w:r>
      <w:r w:rsidR="00477F4A">
        <w:t xml:space="preserve"> A „Price (</w:t>
      </w:r>
      <w:proofErr w:type="spellStart"/>
      <w:r w:rsidR="00477F4A">
        <w:t>lowest</w:t>
      </w:r>
      <w:proofErr w:type="spellEnd"/>
      <w:r w:rsidR="00477F4A">
        <w:t xml:space="preserve">)” az </w:t>
      </w:r>
      <w:proofErr w:type="spellStart"/>
      <w:r w:rsidR="00477F4A">
        <w:t>előzőhöz</w:t>
      </w:r>
      <w:proofErr w:type="spellEnd"/>
      <w:r w:rsidR="00477F4A">
        <w:t xml:space="preserve"> hasonlóan legalacsonyabb ár alapján rendez, azonban nem az átlagot, hanem legalacsonyabb szolgáltatás árát veszi figyelembe. Az egyes szolgáltatókra kijött ár eredmény függ a többi keresési feltételtől. Például, ha nem adunk meg fő szolgáltatást, akkor a szolgáltatók összes alszolgáltatását aggregálja átlagár alapján, azonban ennek megadásával csak az adott fő szolgáltatáson belül számolja az átlag árat.</w:t>
      </w:r>
    </w:p>
    <w:p w14:paraId="212A57EC" w14:textId="6A6859EF" w:rsidR="00F8469B" w:rsidRDefault="00F366E9" w:rsidP="009E6FEF">
      <w:pPr>
        <w:ind w:firstLine="0"/>
      </w:pPr>
      <w:r w:rsidRPr="00F366E9">
        <w:rPr>
          <w:shd w:val="clear" w:color="auto" w:fill="FFFF00"/>
        </w:rPr>
        <w:br w:type="page"/>
      </w:r>
    </w:p>
    <w:p w14:paraId="1370FA05" w14:textId="77777777" w:rsidR="00F8469B" w:rsidRPr="00F8469B" w:rsidRDefault="00F8469B" w:rsidP="00F8469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080808"/>
          <w:lang w:eastAsia="hu-HU"/>
        </w:rPr>
      </w:pPr>
      <w:r w:rsidRPr="00F8469B">
        <w:rPr>
          <w:color w:val="9E880D"/>
          <w:lang w:eastAsia="hu-HU"/>
        </w:rPr>
        <w:lastRenderedPageBreak/>
        <w:t>@Query</w:t>
      </w:r>
      <w:r w:rsidRPr="00F8469B">
        <w:rPr>
          <w:color w:val="080808"/>
          <w:lang w:eastAsia="hu-HU"/>
        </w:rPr>
        <w:t>(</w:t>
      </w:r>
      <w:r w:rsidRPr="00F8469B">
        <w:rPr>
          <w:lang w:eastAsia="hu-HU"/>
        </w:rPr>
        <w:t>"""</w:t>
      </w:r>
      <w:r w:rsidRPr="00F8469B">
        <w:rPr>
          <w:lang w:eastAsia="hu-HU"/>
        </w:rPr>
        <w:br/>
        <w:t xml:space="preserve">    SELECT p FROM </w:t>
      </w:r>
      <w:proofErr w:type="spellStart"/>
      <w:r w:rsidRPr="00F8469B">
        <w:rPr>
          <w:lang w:eastAsia="hu-HU"/>
        </w:rPr>
        <w:t>Provider</w:t>
      </w:r>
      <w:proofErr w:type="spellEnd"/>
      <w:r w:rsidRPr="00F8469B">
        <w:rPr>
          <w:lang w:eastAsia="hu-HU"/>
        </w:rPr>
        <w:t xml:space="preserve"> p</w:t>
      </w:r>
      <w:r w:rsidRPr="00F8469B">
        <w:rPr>
          <w:lang w:eastAsia="hu-HU"/>
        </w:rPr>
        <w:br/>
        <w:t xml:space="preserve">    JOIN </w:t>
      </w:r>
      <w:proofErr w:type="spellStart"/>
      <w:r w:rsidRPr="00F8469B">
        <w:rPr>
          <w:lang w:eastAsia="hu-HU"/>
        </w:rPr>
        <w:t>p.user</w:t>
      </w:r>
      <w:proofErr w:type="spellEnd"/>
      <w:r w:rsidRPr="00F8469B">
        <w:rPr>
          <w:lang w:eastAsia="hu-HU"/>
        </w:rPr>
        <w:t xml:space="preserve"> u</w:t>
      </w:r>
      <w:r w:rsidRPr="00F8469B">
        <w:rPr>
          <w:lang w:eastAsia="hu-HU"/>
        </w:rPr>
        <w:br/>
        <w:t xml:space="preserve">    JOIN </w:t>
      </w:r>
      <w:proofErr w:type="spellStart"/>
      <w:r w:rsidRPr="00F8469B">
        <w:rPr>
          <w:lang w:eastAsia="hu-HU"/>
        </w:rPr>
        <w:t>p.mainServices</w:t>
      </w:r>
      <w:proofErr w:type="spellEnd"/>
      <w:r w:rsidRPr="00F8469B">
        <w:rPr>
          <w:lang w:eastAsia="hu-HU"/>
        </w:rPr>
        <w:t xml:space="preserve"> </w:t>
      </w:r>
      <w:proofErr w:type="spellStart"/>
      <w:r w:rsidRPr="00F8469B">
        <w:rPr>
          <w:lang w:eastAsia="hu-HU"/>
        </w:rPr>
        <w:t>ms</w:t>
      </w:r>
      <w:proofErr w:type="spellEnd"/>
      <w:r w:rsidRPr="00F8469B">
        <w:rPr>
          <w:lang w:eastAsia="hu-HU"/>
        </w:rPr>
        <w:br/>
        <w:t xml:space="preserve">    JOIN </w:t>
      </w:r>
      <w:proofErr w:type="spellStart"/>
      <w:r w:rsidRPr="00F8469B">
        <w:rPr>
          <w:lang w:eastAsia="hu-HU"/>
        </w:rPr>
        <w:t>ms.subServices</w:t>
      </w:r>
      <w:proofErr w:type="spellEnd"/>
      <w:r w:rsidRPr="00F8469B">
        <w:rPr>
          <w:lang w:eastAsia="hu-HU"/>
        </w:rPr>
        <w:t xml:space="preserve"> ss</w:t>
      </w:r>
      <w:r w:rsidRPr="00F8469B">
        <w:rPr>
          <w:lang w:eastAsia="hu-HU"/>
        </w:rPr>
        <w:br/>
        <w:t xml:space="preserve">    LEFT JOIN </w:t>
      </w:r>
      <w:proofErr w:type="spellStart"/>
      <w:r w:rsidRPr="00F8469B">
        <w:rPr>
          <w:lang w:eastAsia="hu-HU"/>
        </w:rPr>
        <w:t>p.appointments</w:t>
      </w:r>
      <w:proofErr w:type="spellEnd"/>
      <w:r w:rsidRPr="00F8469B">
        <w:rPr>
          <w:lang w:eastAsia="hu-HU"/>
        </w:rPr>
        <w:t xml:space="preserve"> a ON </w:t>
      </w:r>
      <w:proofErr w:type="spellStart"/>
      <w:r w:rsidRPr="00F8469B">
        <w:rPr>
          <w:lang w:eastAsia="hu-HU"/>
        </w:rPr>
        <w:t>a.date</w:t>
      </w:r>
      <w:proofErr w:type="spellEnd"/>
      <w:r w:rsidRPr="00F8469B">
        <w:rPr>
          <w:lang w:eastAsia="hu-HU"/>
        </w:rPr>
        <w:t xml:space="preserve"> &gt;= CURRENT_DATE</w:t>
      </w:r>
      <w:r w:rsidRPr="00F8469B">
        <w:rPr>
          <w:lang w:eastAsia="hu-HU"/>
        </w:rPr>
        <w:br/>
        <w:t xml:space="preserve">    WHERE LOWER(u.name) LIKE LOWER(CONCAT('%', :</w:t>
      </w:r>
      <w:proofErr w:type="spellStart"/>
      <w:r w:rsidRPr="00F8469B">
        <w:rPr>
          <w:lang w:eastAsia="hu-HU"/>
        </w:rPr>
        <w:t>namePart</w:t>
      </w:r>
      <w:proofErr w:type="spellEnd"/>
      <w:r w:rsidRPr="00F8469B">
        <w:rPr>
          <w:lang w:eastAsia="hu-HU"/>
        </w:rPr>
        <w:t>, '%'))</w:t>
      </w:r>
      <w:r w:rsidRPr="00F8469B">
        <w:rPr>
          <w:lang w:eastAsia="hu-HU"/>
        </w:rPr>
        <w:br/>
        <w:t xml:space="preserve">      AND ms.globalService.id = :</w:t>
      </w:r>
      <w:proofErr w:type="spellStart"/>
      <w:r w:rsidRPr="00F8469B">
        <w:rPr>
          <w:lang w:eastAsia="hu-HU"/>
        </w:rPr>
        <w:t>globalServiceId</w:t>
      </w:r>
      <w:proofErr w:type="spellEnd"/>
      <w:r w:rsidRPr="00F8469B">
        <w:rPr>
          <w:lang w:eastAsia="hu-HU"/>
        </w:rPr>
        <w:br/>
        <w:t xml:space="preserve">      AND LOWER(ss.name) = LOWER(:</w:t>
      </w:r>
      <w:proofErr w:type="spellStart"/>
      <w:r w:rsidRPr="00F8469B">
        <w:rPr>
          <w:lang w:eastAsia="hu-HU"/>
        </w:rPr>
        <w:t>subServiceName</w:t>
      </w:r>
      <w:proofErr w:type="spellEnd"/>
      <w:r w:rsidRPr="00F8469B">
        <w:rPr>
          <w:lang w:eastAsia="hu-HU"/>
        </w:rPr>
        <w:t>)</w:t>
      </w:r>
      <w:r w:rsidRPr="00F8469B">
        <w:rPr>
          <w:lang w:eastAsia="hu-HU"/>
        </w:rPr>
        <w:br/>
        <w:t xml:space="preserve">    GROUP BY p.id</w:t>
      </w:r>
      <w:r w:rsidRPr="00F8469B">
        <w:rPr>
          <w:lang w:eastAsia="hu-HU"/>
        </w:rPr>
        <w:br/>
        <w:t xml:space="preserve">    ORDER BY COUNT(a.id) DESC</w:t>
      </w:r>
      <w:r w:rsidRPr="00F8469B">
        <w:rPr>
          <w:lang w:eastAsia="hu-HU"/>
        </w:rPr>
        <w:br/>
        <w:t>"""</w:t>
      </w:r>
      <w:r w:rsidRPr="00F8469B">
        <w:rPr>
          <w:color w:val="080808"/>
          <w:lang w:eastAsia="hu-HU"/>
        </w:rPr>
        <w:t>)</w:t>
      </w:r>
      <w:r w:rsidRPr="00F8469B">
        <w:rPr>
          <w:color w:val="080808"/>
          <w:lang w:eastAsia="hu-HU"/>
        </w:rPr>
        <w:br/>
      </w:r>
      <w:proofErr w:type="spellStart"/>
      <w:r w:rsidRPr="00F8469B">
        <w:rPr>
          <w:color w:val="0033B3"/>
          <w:lang w:eastAsia="hu-HU"/>
        </w:rPr>
        <w:t>fun</w:t>
      </w:r>
      <w:proofErr w:type="spellEnd"/>
      <w:r w:rsidRPr="00F8469B">
        <w:rPr>
          <w:color w:val="0033B3"/>
          <w:lang w:eastAsia="hu-HU"/>
        </w:rPr>
        <w:t xml:space="preserve"> </w:t>
      </w:r>
      <w:bookmarkStart w:id="54" w:name="_Hlk183972468"/>
      <w:proofErr w:type="spellStart"/>
      <w:r w:rsidRPr="00F8469B">
        <w:rPr>
          <w:color w:val="00627A"/>
          <w:lang w:eastAsia="hu-HU"/>
        </w:rPr>
        <w:t>findAllByFormOrderedByPopularity</w:t>
      </w:r>
      <w:bookmarkEnd w:id="54"/>
      <w:proofErr w:type="spellEnd"/>
      <w:r w:rsidRPr="00F8469B">
        <w:rPr>
          <w:color w:val="080808"/>
          <w:lang w:eastAsia="hu-HU"/>
        </w:rPr>
        <w:t>(</w:t>
      </w:r>
      <w:r w:rsidRPr="00F8469B">
        <w:rPr>
          <w:color w:val="080808"/>
          <w:lang w:eastAsia="hu-HU"/>
        </w:rPr>
        <w:br/>
        <w:t xml:space="preserve">    </w:t>
      </w:r>
      <w:r w:rsidRPr="00F8469B">
        <w:rPr>
          <w:color w:val="9E880D"/>
          <w:lang w:eastAsia="hu-HU"/>
        </w:rPr>
        <w:t>@Param</w:t>
      </w:r>
      <w:r w:rsidRPr="00F8469B">
        <w:rPr>
          <w:color w:val="080808"/>
          <w:lang w:eastAsia="hu-HU"/>
        </w:rPr>
        <w:t>(</w:t>
      </w:r>
      <w:r w:rsidRPr="00F8469B">
        <w:rPr>
          <w:lang w:eastAsia="hu-HU"/>
        </w:rPr>
        <w:t>"namePart"</w:t>
      </w:r>
      <w:r w:rsidRPr="00F8469B">
        <w:rPr>
          <w:color w:val="080808"/>
          <w:lang w:eastAsia="hu-HU"/>
        </w:rPr>
        <w:t xml:space="preserve">) </w:t>
      </w:r>
      <w:proofErr w:type="spellStart"/>
      <w:r w:rsidRPr="00F8469B">
        <w:rPr>
          <w:color w:val="000000"/>
          <w:lang w:eastAsia="hu-HU"/>
        </w:rPr>
        <w:t>namePart</w:t>
      </w:r>
      <w:proofErr w:type="spellEnd"/>
      <w:r w:rsidRPr="00F8469B">
        <w:rPr>
          <w:color w:val="080808"/>
          <w:lang w:eastAsia="hu-HU"/>
        </w:rPr>
        <w:t xml:space="preserve">: </w:t>
      </w:r>
      <w:proofErr w:type="spellStart"/>
      <w:r w:rsidRPr="00F8469B">
        <w:rPr>
          <w:color w:val="000000"/>
          <w:lang w:eastAsia="hu-HU"/>
        </w:rPr>
        <w:t>String</w:t>
      </w:r>
      <w:proofErr w:type="spellEnd"/>
      <w:r w:rsidRPr="00F8469B">
        <w:rPr>
          <w:color w:val="080808"/>
          <w:lang w:eastAsia="hu-HU"/>
        </w:rPr>
        <w:t>,</w:t>
      </w:r>
      <w:r w:rsidRPr="00F8469B">
        <w:rPr>
          <w:color w:val="080808"/>
          <w:lang w:eastAsia="hu-HU"/>
        </w:rPr>
        <w:br/>
        <w:t xml:space="preserve">    </w:t>
      </w:r>
      <w:r w:rsidRPr="00F8469B">
        <w:rPr>
          <w:color w:val="9E880D"/>
          <w:lang w:eastAsia="hu-HU"/>
        </w:rPr>
        <w:t>@Param</w:t>
      </w:r>
      <w:r w:rsidRPr="00F8469B">
        <w:rPr>
          <w:color w:val="080808"/>
          <w:lang w:eastAsia="hu-HU"/>
        </w:rPr>
        <w:t>(</w:t>
      </w:r>
      <w:r w:rsidRPr="00F8469B">
        <w:rPr>
          <w:lang w:eastAsia="hu-HU"/>
        </w:rPr>
        <w:t>"globalServiceId"</w:t>
      </w:r>
      <w:r w:rsidRPr="00F8469B">
        <w:rPr>
          <w:color w:val="080808"/>
          <w:lang w:eastAsia="hu-HU"/>
        </w:rPr>
        <w:t xml:space="preserve">) </w:t>
      </w:r>
      <w:proofErr w:type="spellStart"/>
      <w:r w:rsidRPr="00F8469B">
        <w:rPr>
          <w:color w:val="000000"/>
          <w:lang w:eastAsia="hu-HU"/>
        </w:rPr>
        <w:t>globalServiceId</w:t>
      </w:r>
      <w:proofErr w:type="spellEnd"/>
      <w:r w:rsidRPr="00F8469B">
        <w:rPr>
          <w:color w:val="080808"/>
          <w:lang w:eastAsia="hu-HU"/>
        </w:rPr>
        <w:t xml:space="preserve">: </w:t>
      </w:r>
      <w:r w:rsidRPr="00F8469B">
        <w:rPr>
          <w:color w:val="000000"/>
          <w:lang w:eastAsia="hu-HU"/>
        </w:rPr>
        <w:t>Long</w:t>
      </w:r>
      <w:r w:rsidRPr="00F8469B">
        <w:rPr>
          <w:color w:val="080808"/>
          <w:lang w:eastAsia="hu-HU"/>
        </w:rPr>
        <w:t>,</w:t>
      </w:r>
      <w:r w:rsidRPr="00F8469B">
        <w:rPr>
          <w:color w:val="080808"/>
          <w:lang w:eastAsia="hu-HU"/>
        </w:rPr>
        <w:br/>
        <w:t xml:space="preserve">    </w:t>
      </w:r>
      <w:r w:rsidRPr="00F8469B">
        <w:rPr>
          <w:color w:val="9E880D"/>
          <w:lang w:eastAsia="hu-HU"/>
        </w:rPr>
        <w:t>@Param</w:t>
      </w:r>
      <w:r w:rsidRPr="00F8469B">
        <w:rPr>
          <w:color w:val="080808"/>
          <w:lang w:eastAsia="hu-HU"/>
        </w:rPr>
        <w:t>(</w:t>
      </w:r>
      <w:r w:rsidRPr="00F8469B">
        <w:rPr>
          <w:lang w:eastAsia="hu-HU"/>
        </w:rPr>
        <w:t>"subServiceName"</w:t>
      </w:r>
      <w:r w:rsidRPr="00F8469B">
        <w:rPr>
          <w:color w:val="080808"/>
          <w:lang w:eastAsia="hu-HU"/>
        </w:rPr>
        <w:t xml:space="preserve">) </w:t>
      </w:r>
      <w:proofErr w:type="spellStart"/>
      <w:r w:rsidRPr="00F8469B">
        <w:rPr>
          <w:color w:val="000000"/>
          <w:lang w:eastAsia="hu-HU"/>
        </w:rPr>
        <w:t>subServiceName</w:t>
      </w:r>
      <w:proofErr w:type="spellEnd"/>
      <w:r w:rsidRPr="00F8469B">
        <w:rPr>
          <w:color w:val="080808"/>
          <w:lang w:eastAsia="hu-HU"/>
        </w:rPr>
        <w:t xml:space="preserve">: </w:t>
      </w:r>
      <w:proofErr w:type="spellStart"/>
      <w:r w:rsidRPr="00F8469B">
        <w:rPr>
          <w:color w:val="000000"/>
          <w:lang w:eastAsia="hu-HU"/>
        </w:rPr>
        <w:t>String</w:t>
      </w:r>
      <w:proofErr w:type="spellEnd"/>
      <w:r w:rsidRPr="00F8469B">
        <w:rPr>
          <w:color w:val="000000"/>
          <w:lang w:eastAsia="hu-HU"/>
        </w:rPr>
        <w:br/>
      </w:r>
      <w:r w:rsidRPr="00F8469B">
        <w:rPr>
          <w:color w:val="080808"/>
          <w:lang w:eastAsia="hu-HU"/>
        </w:rPr>
        <w:t xml:space="preserve">): </w:t>
      </w:r>
      <w:r w:rsidRPr="00F8469B">
        <w:rPr>
          <w:color w:val="000000"/>
          <w:lang w:eastAsia="hu-HU"/>
        </w:rPr>
        <w:t>List</w:t>
      </w:r>
      <w:r w:rsidRPr="00F8469B">
        <w:rPr>
          <w:color w:val="080808"/>
          <w:lang w:eastAsia="hu-HU"/>
        </w:rPr>
        <w:t>&lt;</w:t>
      </w:r>
      <w:proofErr w:type="spellStart"/>
      <w:r w:rsidRPr="00F8469B">
        <w:rPr>
          <w:color w:val="000000"/>
          <w:lang w:eastAsia="hu-HU"/>
        </w:rPr>
        <w:t>Provider</w:t>
      </w:r>
      <w:proofErr w:type="spellEnd"/>
      <w:r w:rsidRPr="00F8469B">
        <w:rPr>
          <w:color w:val="080808"/>
          <w:lang w:eastAsia="hu-HU"/>
        </w:rPr>
        <w:t>&gt;</w:t>
      </w:r>
    </w:p>
    <w:bookmarkStart w:id="55" w:name="_Ref183972456"/>
    <w:p w14:paraId="6F08AAA6" w14:textId="70DE6801" w:rsidR="00F8469B" w:rsidRDefault="00F8469B" w:rsidP="00032E1D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D2B31">
        <w:rPr>
          <w:noProof/>
        </w:rPr>
        <w:t>5</w:t>
      </w:r>
      <w:r>
        <w:fldChar w:fldCharType="end"/>
      </w:r>
      <w:r>
        <w:t>. kódrészlet</w:t>
      </w:r>
      <w:bookmarkEnd w:id="55"/>
      <w:r>
        <w:t xml:space="preserve"> Népszerűség alapján szűrés</w:t>
      </w:r>
    </w:p>
    <w:p w14:paraId="067CFBCB" w14:textId="2D04E090" w:rsidR="00F90F91" w:rsidRDefault="00983473" w:rsidP="00983473">
      <w:r>
        <w:t>A szolgáltatók szűrésére és rendezésére a</w:t>
      </w:r>
      <w:r w:rsidR="00BB2ADB">
        <w:t>z SQL adatbázist használtam, ehhez</w:t>
      </w:r>
      <w:r>
        <w:t xml:space="preserve"> </w:t>
      </w:r>
      <w:r w:rsidR="00BB2ADB">
        <w:t>a</w:t>
      </w:r>
      <w:r w:rsidR="00F8469B">
        <w:t xml:space="preserve"> lekérdezést a</w:t>
      </w:r>
      <w:r w:rsidR="00BB2ADB">
        <w:t xml:space="preserve"> </w:t>
      </w:r>
      <w:r>
        <w:fldChar w:fldCharType="begin"/>
      </w:r>
      <w:r>
        <w:instrText xml:space="preserve"> REF _Ref183971344 \h </w:instrText>
      </w:r>
      <w:r>
        <w:fldChar w:fldCharType="separate"/>
      </w:r>
      <w:r w:rsidR="002D2B31">
        <w:t xml:space="preserve">JPA és </w:t>
      </w:r>
      <w:proofErr w:type="spellStart"/>
      <w:r w:rsidR="002D2B31">
        <w:t>Hibernate</w:t>
      </w:r>
      <w:proofErr w:type="spellEnd"/>
      <w:r>
        <w:fldChar w:fldCharType="end"/>
      </w:r>
      <w:r>
        <w:t xml:space="preserve"> alfejezetben említett JPA </w:t>
      </w:r>
      <w:proofErr w:type="spellStart"/>
      <w:r>
        <w:t>repository</w:t>
      </w:r>
      <w:proofErr w:type="spellEnd"/>
      <w:r>
        <w:t xml:space="preserve"> interfés</w:t>
      </w:r>
      <w:r w:rsidR="00F8469B">
        <w:t xml:space="preserve">szel definiáltam. A </w:t>
      </w:r>
      <w:r w:rsidR="00F8469B">
        <w:fldChar w:fldCharType="begin"/>
      </w:r>
      <w:r w:rsidR="00F8469B">
        <w:instrText xml:space="preserve"> REF _Ref183972456 \h </w:instrText>
      </w:r>
      <w:r w:rsidR="00F8469B">
        <w:fldChar w:fldCharType="separate"/>
      </w:r>
      <w:r w:rsidR="002D2B31">
        <w:rPr>
          <w:noProof/>
        </w:rPr>
        <w:t>5</w:t>
      </w:r>
      <w:r w:rsidR="002D2B31">
        <w:t>. kódrészlet</w:t>
      </w:r>
      <w:r w:rsidR="00F8469B">
        <w:fldChar w:fldCharType="end"/>
      </w:r>
      <w:r w:rsidR="00F8469B">
        <w:t>ben látható metódussal a @Query annotáció segítségével egy JPA entitásokkal definiált lekérdezést írtam</w:t>
      </w:r>
      <w:r w:rsidR="00AE6E98">
        <w:t>. Ezt a lekérdezést a háttérben lefordítja SQL nyelvre és</w:t>
      </w:r>
      <w:r w:rsidR="00F8469B">
        <w:t xml:space="preserve"> a megadott paraméterek alapján </w:t>
      </w:r>
      <w:r w:rsidR="00AE6E98">
        <w:t xml:space="preserve">visszaadja a szolgáltatók listáját népszerűség szerint rendezve. </w:t>
      </w:r>
    </w:p>
    <w:p w14:paraId="388E1B2C" w14:textId="6123A23A" w:rsidR="000269B2" w:rsidRDefault="000269B2" w:rsidP="00A32DC1">
      <w:r>
        <w:t>A szolgáltatók listája keresés nélkül az összes szolgáltatót megjeleníti. Oldalanként jeleníti meg őket, és a megjelenített oldalon 10 szolgáltatót tüntet fel egy görgethető listában. Lapozni az alatta található nyilakkal tudunk. Egy-egy szolgáltató profil képét és adatait MUI kártyákon jeleníti meg. Ilyen feltüntetett adat a név, a</w:t>
      </w:r>
      <w:r w:rsidR="001B73A1">
        <w:t>z elérhetőségek</w:t>
      </w:r>
      <w:r>
        <w:t xml:space="preserve"> és a szolgáltatás helyszíne.</w:t>
      </w:r>
    </w:p>
    <w:p w14:paraId="4ADAAEEB" w14:textId="116F2054" w:rsidR="00F366E9" w:rsidRDefault="000269B2" w:rsidP="009E6FEF">
      <w:r>
        <w:t xml:space="preserve">A kártyák jobb alsó sarkában található a </w:t>
      </w:r>
      <w:proofErr w:type="spellStart"/>
      <w:r>
        <w:t>Book</w:t>
      </w:r>
      <w:proofErr w:type="spellEnd"/>
      <w:r>
        <w:t xml:space="preserve"> </w:t>
      </w:r>
      <w:proofErr w:type="spellStart"/>
      <w:r>
        <w:t>Appointment</w:t>
      </w:r>
      <w:proofErr w:type="spellEnd"/>
      <w:r>
        <w:t xml:space="preserve"> gomb, ami segítségével navigálhatunk a</w:t>
      </w:r>
      <w:r w:rsidR="00FD53E5">
        <w:t xml:space="preserve">z időpont foglalási felületre. Mivel a be nem jelentkezett felhasználók is megtekinthetik ezt az oldalt, és kereshetnek rajta, ezért ez a gomb nekik nem jelenik meg. A kártyákra kattintva a szolgáltatók szolgáltatások felületére navigálhatunk, ahol a felhasználó részletesebben megismerheti a kívánt szolgáltatás adatait. </w:t>
      </w:r>
    </w:p>
    <w:p w14:paraId="0D9DFF3B" w14:textId="427550CD" w:rsidR="00F366E9" w:rsidRDefault="00F366E9">
      <w:pPr>
        <w:spacing w:after="0" w:line="240" w:lineRule="auto"/>
        <w:ind w:firstLine="0"/>
        <w:jc w:val="left"/>
      </w:pPr>
      <w:r>
        <w:br w:type="page"/>
      </w:r>
    </w:p>
    <w:p w14:paraId="75FE591E" w14:textId="31EA5BD7" w:rsidR="00521F9E" w:rsidRDefault="00521F9E" w:rsidP="00521F9E">
      <w:pPr>
        <w:pStyle w:val="Heading2"/>
      </w:pPr>
      <w:bookmarkStart w:id="56" w:name="_Toc184211996"/>
      <w:r>
        <w:lastRenderedPageBreak/>
        <w:t>Időpont foglalás</w:t>
      </w:r>
      <w:bookmarkEnd w:id="56"/>
    </w:p>
    <w:p w14:paraId="289BB1E9" w14:textId="484CBFE3" w:rsidR="001B7E37" w:rsidRPr="001B7E37" w:rsidRDefault="000D14C0" w:rsidP="000D14C0">
      <w:r>
        <w:t xml:space="preserve">Időpont foglalást a bejelentkezett felhasználó képes kezdeményezni. Nem csak a </w:t>
      </w:r>
      <w:proofErr w:type="spellStart"/>
      <w:r>
        <w:t>React</w:t>
      </w:r>
      <w:proofErr w:type="spellEnd"/>
      <w:r>
        <w:t xml:space="preserve"> frontenden és backenden van korlátozva ez az út, de maga a gomb sem jelenik meg egy nem bejelentkezett felhasználó számára. </w:t>
      </w:r>
      <w:r w:rsidR="001B7E37">
        <w:t>Az időpont foglaláshoz a felhasználónak először ki kell választania egy szolgáltatót a szolgáltatók listája oldalról, vagy egy szolgáltató áttekintő oldaláról tud ide navigálni.</w:t>
      </w:r>
    </w:p>
    <w:p w14:paraId="605ED104" w14:textId="77777777" w:rsidR="00C9407A" w:rsidRDefault="00F64F85" w:rsidP="00C9407A">
      <w:pPr>
        <w:pStyle w:val="Kp"/>
      </w:pPr>
      <w:r w:rsidRPr="00F64F85">
        <w:rPr>
          <w:noProof/>
        </w:rPr>
        <w:drawing>
          <wp:inline distT="0" distB="0" distL="0" distR="0" wp14:anchorId="4F87E3E5" wp14:editId="3F3A43F6">
            <wp:extent cx="5400040" cy="2437130"/>
            <wp:effectExtent l="0" t="0" r="0" b="1270"/>
            <wp:docPr id="745095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9579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7" w:name="_Ref183021337"/>
    <w:p w14:paraId="2D41084C" w14:textId="2FC8EC8A" w:rsidR="00F64F85" w:rsidRDefault="00C9407A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D2B31">
        <w:rPr>
          <w:noProof/>
        </w:rPr>
        <w:t>16</w:t>
      </w:r>
      <w:r>
        <w:fldChar w:fldCharType="end"/>
      </w:r>
      <w:r>
        <w:t>. ábra</w:t>
      </w:r>
      <w:bookmarkEnd w:id="57"/>
      <w:r>
        <w:t xml:space="preserve"> Időpont foglalás oldal</w:t>
      </w:r>
    </w:p>
    <w:p w14:paraId="467AA8DF" w14:textId="71C5BF93" w:rsidR="00885945" w:rsidRDefault="00C9407A" w:rsidP="00885945">
      <w:r>
        <w:t xml:space="preserve">Az időpont foglalás oldal összképét a </w:t>
      </w:r>
      <w:r>
        <w:fldChar w:fldCharType="begin"/>
      </w:r>
      <w:r>
        <w:instrText xml:space="preserve"> REF _Ref183021337 \h </w:instrText>
      </w:r>
      <w:r>
        <w:fldChar w:fldCharType="separate"/>
      </w:r>
      <w:r w:rsidR="002D2B31">
        <w:rPr>
          <w:noProof/>
        </w:rPr>
        <w:t>16</w:t>
      </w:r>
      <w:r w:rsidR="002D2B31">
        <w:t>. ábra</w:t>
      </w:r>
      <w:r>
        <w:fldChar w:fldCharType="end"/>
      </w:r>
      <w:r>
        <w:t xml:space="preserve"> mutatja be. Itt láthatjuk a szolgáltató elérhetőségi adatait és profil képét. Alatta található egy folyamatjelző sáv lépésekkel. Az első lépés a szolgáltatás kiválasztása, a második az időpont kiválasztása, és végül az adatok </w:t>
      </w:r>
      <w:r w:rsidR="005747F7">
        <w:t>megerősítése és foglalás.</w:t>
      </w:r>
    </w:p>
    <w:p w14:paraId="5715C795" w14:textId="4EE8726D" w:rsidR="0038592A" w:rsidRDefault="005747F7" w:rsidP="00885945">
      <w:r>
        <w:t>Jelenleg a szolgáltatók csak általánosságban tudják megadni elérhetőségeiket. Ezt a felületet úgy terveztem, hogyha a jövőben szolgáltatásra specifikusan tudnak elérhetőséget megadni, akkor ezt ezen az oldalon is kényelmesen tudjuk kezelni.</w:t>
      </w:r>
    </w:p>
    <w:p w14:paraId="29B28EF1" w14:textId="149ADE8F" w:rsidR="00885945" w:rsidRDefault="00885945" w:rsidP="009E3BEB">
      <w:r>
        <w:t xml:space="preserve">A képen látható felső </w:t>
      </w:r>
      <w:proofErr w:type="spellStart"/>
      <w:r>
        <w:t>select</w:t>
      </w:r>
      <w:proofErr w:type="spellEnd"/>
      <w:r>
        <w:t xml:space="preserve"> mezővel kiválaszthatjuk, hogy a szolgáltató melyik fő szolgáltatását szeretnénk igénybe venni. Amint kiválasztottunk egyet, lehetőségünk van alszolgáltatást választani. Ha mindkettőt kiválasztottuk, akkor a </w:t>
      </w:r>
      <w:proofErr w:type="spellStart"/>
      <w:r>
        <w:t>next</w:t>
      </w:r>
      <w:proofErr w:type="spellEnd"/>
      <w:r>
        <w:t xml:space="preserve"> gomb engedélyezve lesz, és áttérhetünk a következő lépésre.</w:t>
      </w:r>
    </w:p>
    <w:p w14:paraId="12B812D1" w14:textId="77777777" w:rsidR="00C9407A" w:rsidRDefault="00F64F85" w:rsidP="00C9407A">
      <w:pPr>
        <w:pStyle w:val="Kp"/>
      </w:pPr>
      <w:r w:rsidRPr="00F64F85">
        <w:rPr>
          <w:noProof/>
        </w:rPr>
        <w:lastRenderedPageBreak/>
        <w:drawing>
          <wp:inline distT="0" distB="0" distL="0" distR="0" wp14:anchorId="2A552DEB" wp14:editId="4D67BDF1">
            <wp:extent cx="5400040" cy="2942590"/>
            <wp:effectExtent l="0" t="0" r="0" b="0"/>
            <wp:docPr id="255197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9703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3D7C" w14:textId="7FC6A213" w:rsidR="001734F5" w:rsidRDefault="00A52F77" w:rsidP="00032E1D">
      <w:pPr>
        <w:pStyle w:val="Caption"/>
        <w:rPr>
          <w:noProof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D2B31">
        <w:rPr>
          <w:noProof/>
        </w:rPr>
        <w:t>17</w:t>
      </w:r>
      <w:r>
        <w:rPr>
          <w:noProof/>
        </w:rPr>
        <w:fldChar w:fldCharType="end"/>
      </w:r>
      <w:r w:rsidR="00C9407A">
        <w:t>. ábra Időpont foglalás oldal dátum</w:t>
      </w:r>
      <w:r w:rsidR="00C9407A">
        <w:rPr>
          <w:noProof/>
        </w:rPr>
        <w:t xml:space="preserve"> kiválasztás</w:t>
      </w:r>
    </w:p>
    <w:p w14:paraId="5D462DB4" w14:textId="1794CBDC" w:rsidR="00180B4D" w:rsidRDefault="00C245AC" w:rsidP="00772026">
      <w:r>
        <w:t>A foglalás időpontjának kiválasztásánál a fenti ábrán látható baloldali dátum választó komponenssel tudjuk kiválasztani a napot. Csak azok a napok vannak engedélyezve, amikre a szolgáltatónak van elérhető időpontja. Ez után az időpont választó komponenssel választunk az engedélyezett opciókból, és mehetünk a következő lépésre.</w:t>
      </w:r>
    </w:p>
    <w:p w14:paraId="6FB0653B" w14:textId="7EB870F3" w:rsidR="00FB0370" w:rsidRPr="00180B4D" w:rsidRDefault="00FB0370" w:rsidP="00772026">
      <w:r>
        <w:t xml:space="preserve">A szolgáltató az elérhető időpontjait egy külön felületen adhatja meg, melyről a </w:t>
      </w:r>
      <w:r>
        <w:fldChar w:fldCharType="begin"/>
      </w:r>
      <w:r>
        <w:instrText xml:space="preserve"> REF _Ref184147418 \h </w:instrText>
      </w:r>
      <w:r>
        <w:fldChar w:fldCharType="separate"/>
      </w:r>
      <w:r w:rsidR="002D2B31">
        <w:t>Foglalható időpontok kezelése</w:t>
      </w:r>
      <w:r>
        <w:fldChar w:fldCharType="end"/>
      </w:r>
      <w:r>
        <w:t xml:space="preserve"> fejezetben írok részletesebben. Az időpont foglalása felületen nem csak a szolgáltató elérhetőségét kell figyelembe venni, hanem a korábbi foglalásait is, hiszen nem tud egyszerre két ügyfelet kiszolgálni. A backend először</w:t>
      </w:r>
      <w:r w:rsidR="00171B05">
        <w:t xml:space="preserve"> lekérdezi a megadott napra az elérhetőségét időintervallum formájában. Ezután kivonja ezekből azokat, amikor foglalása van a szolgáltatónak, akár saját, akár ő hozzá foglaltak. Ez több kisebb időintervallumot eredményez, amikor tud ügyfeleket fogadni. Ezekből az intervallumokból visszaküldi a frontendnek azokat az időpontokat, amikortól elérhető egészen a megadott alszolgáltatás várható idejéig. A képen látható, hogy ezek a foglalható időpontok leggyakrabban negyed óránként lehetségesek. </w:t>
      </w:r>
    </w:p>
    <w:p w14:paraId="1085BB26" w14:textId="77777777" w:rsidR="00C9407A" w:rsidRDefault="001734F5" w:rsidP="00C9407A">
      <w:pPr>
        <w:pStyle w:val="Kp"/>
      </w:pPr>
      <w:r w:rsidRPr="001734F5">
        <w:rPr>
          <w:noProof/>
        </w:rPr>
        <w:lastRenderedPageBreak/>
        <w:drawing>
          <wp:inline distT="0" distB="0" distL="0" distR="0" wp14:anchorId="5796A0FB" wp14:editId="4E9DD6A5">
            <wp:extent cx="5400040" cy="2862580"/>
            <wp:effectExtent l="0" t="0" r="0" b="0"/>
            <wp:docPr id="77134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480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B8F9" w14:textId="5A9585F2" w:rsidR="009E3BEB" w:rsidRDefault="00A52F77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D2B31">
        <w:rPr>
          <w:noProof/>
        </w:rPr>
        <w:t>18</w:t>
      </w:r>
      <w:r>
        <w:rPr>
          <w:noProof/>
        </w:rPr>
        <w:fldChar w:fldCharType="end"/>
      </w:r>
      <w:r w:rsidR="00C9407A">
        <w:t xml:space="preserve">. ábra </w:t>
      </w:r>
      <w:r w:rsidR="00C9407A" w:rsidRPr="008B6284">
        <w:t xml:space="preserve">Időpont foglalás oldal </w:t>
      </w:r>
      <w:r w:rsidR="00C9407A">
        <w:t>adat összegzés</w:t>
      </w:r>
    </w:p>
    <w:p w14:paraId="750BDAE9" w14:textId="036345FE" w:rsidR="00C245AC" w:rsidRPr="00C245AC" w:rsidRDefault="00C245AC" w:rsidP="00C245AC">
      <w:r>
        <w:t xml:space="preserve">Az utolsó lépésben ellenőrizhetjük a foglalásunk adatait, és a </w:t>
      </w:r>
      <w:proofErr w:type="spellStart"/>
      <w:r w:rsidR="000162C5">
        <w:t>S</w:t>
      </w:r>
      <w:r>
        <w:t>ubmit</w:t>
      </w:r>
      <w:proofErr w:type="spellEnd"/>
      <w:r>
        <w:t xml:space="preserve"> gombbal elküldhetjük.</w:t>
      </w:r>
      <w:r w:rsidRPr="00C245AC">
        <w:t xml:space="preserve"> </w:t>
      </w:r>
      <w:r w:rsidR="00032069">
        <w:t>Csak akkor tudunk foglalást leadni, ha teljes a</w:t>
      </w:r>
      <w:r w:rsidR="000162C5">
        <w:t xml:space="preserve"> felhasználói profilunk. Amennyiben ez nem teljes, a </w:t>
      </w:r>
      <w:proofErr w:type="spellStart"/>
      <w:r w:rsidR="000162C5">
        <w:t>Submit</w:t>
      </w:r>
      <w:proofErr w:type="spellEnd"/>
      <w:r w:rsidR="000162C5">
        <w:t xml:space="preserve"> gomb nincs engedélyezve, és egy </w:t>
      </w:r>
      <w:proofErr w:type="spellStart"/>
      <w:r w:rsidR="000162C5">
        <w:t>Tooltip</w:t>
      </w:r>
      <w:proofErr w:type="spellEnd"/>
      <w:r w:rsidR="000162C5">
        <w:t xml:space="preserve"> komponens értesít minket.</w:t>
      </w:r>
      <w:r w:rsidR="00032069">
        <w:t xml:space="preserve"> </w:t>
      </w:r>
      <w:r>
        <w:t xml:space="preserve">A lépések között visszafele is lehet menni. Az eddig megadott adatokat megjegyzi az oldal. </w:t>
      </w:r>
    </w:p>
    <w:p w14:paraId="4632967E" w14:textId="7EC86F61" w:rsidR="00521F9E" w:rsidRDefault="00521F9E" w:rsidP="00521F9E">
      <w:pPr>
        <w:pStyle w:val="Heading2"/>
      </w:pPr>
      <w:bookmarkStart w:id="58" w:name="_Toc184211997"/>
      <w:r>
        <w:t>Foglalt időpontok kezelése</w:t>
      </w:r>
      <w:bookmarkEnd w:id="58"/>
    </w:p>
    <w:p w14:paraId="5F82DBE4" w14:textId="46EF5669" w:rsidR="00EA32E7" w:rsidRDefault="00EA32E7" w:rsidP="00C00DF5">
      <w:r>
        <w:t>A foglalt időpontok kezeléséhez a bejelentkezett felhasználónak a jobb</w:t>
      </w:r>
      <w:r w:rsidR="004E1B3E">
        <w:t xml:space="preserve"> oldalt felül található</w:t>
      </w:r>
      <w:r>
        <w:t xml:space="preserve"> profil</w:t>
      </w:r>
      <w:r w:rsidR="004E1B3E">
        <w:t xml:space="preserve"> gombot kell megnyomnia és a legördülő menüből kiválasztania az „</w:t>
      </w:r>
      <w:proofErr w:type="spellStart"/>
      <w:r w:rsidR="004E1B3E">
        <w:t>Appointments</w:t>
      </w:r>
      <w:proofErr w:type="spellEnd"/>
      <w:r w:rsidR="004E1B3E">
        <w:t>” opciót</w:t>
      </w:r>
      <w:r w:rsidR="00E86934">
        <w:t xml:space="preserve">. Ez átirányítja </w:t>
      </w:r>
      <w:proofErr w:type="gramStart"/>
      <w:r w:rsidR="00E86934">
        <w:t>az ”</w:t>
      </w:r>
      <w:proofErr w:type="gramEnd"/>
      <w:r w:rsidR="00E86934">
        <w:t>/</w:t>
      </w:r>
      <w:proofErr w:type="spellStart"/>
      <w:r w:rsidR="00E86934">
        <w:t>appointments</w:t>
      </w:r>
      <w:proofErr w:type="spellEnd"/>
      <w:r w:rsidR="00E86934">
        <w:t xml:space="preserve">” végpontra, ahol a </w:t>
      </w:r>
      <w:r w:rsidR="004E1B3E">
        <w:t>felület</w:t>
      </w:r>
      <w:r w:rsidR="00E86934">
        <w:t xml:space="preserve"> az</w:t>
      </w:r>
      <w:r w:rsidR="004E1B3E">
        <w:t xml:space="preserve"> egyszerű felhasználóknak és szolgáltatóknak máshogy jelenik meg.</w:t>
      </w:r>
    </w:p>
    <w:p w14:paraId="3BACD983" w14:textId="60740F7B" w:rsidR="008117AD" w:rsidRDefault="006175F9" w:rsidP="00C00DF5">
      <w:r>
        <w:t xml:space="preserve">A foglalt időpontok kezelésére egy vizuális nézetet akartam használni, ami naptár </w:t>
      </w:r>
      <w:proofErr w:type="spellStart"/>
      <w:r>
        <w:t>szerűen</w:t>
      </w:r>
      <w:proofErr w:type="spellEnd"/>
      <w:r>
        <w:t xml:space="preserve"> </w:t>
      </w:r>
      <w:r w:rsidR="00757D7C">
        <w:t xml:space="preserve">egy hetes intervallumokban </w:t>
      </w:r>
      <w:r>
        <w:t>jeleníti meg a foglalt időpontokat.</w:t>
      </w:r>
      <w:r w:rsidR="00757D7C">
        <w:t xml:space="preserve"> Az oldal készítésekor elsősorban MUI komponenst kerestem, amellyel esztétikusan vizualizálhatom a felületet, azonban sok keresés után arra jutottam, hogy nincs ilyen beépített elem.</w:t>
      </w:r>
      <w:r w:rsidR="008117AD">
        <w:t xml:space="preserve"> Ezután tágabb körben kerestem ilyen megoldásokat. </w:t>
      </w:r>
    </w:p>
    <w:p w14:paraId="618271E7" w14:textId="322E9D65" w:rsidR="006175F9" w:rsidRDefault="008117AD" w:rsidP="00C00DF5">
      <w:r>
        <w:t xml:space="preserve">Fontos volt számomra, hogy ne töltsem az időmet egy olyan általános komponens írásával, amit már sokan előttem megcsináltak, azonban legyen személyre szabható. A Google </w:t>
      </w:r>
      <w:proofErr w:type="spellStart"/>
      <w:r>
        <w:t>Calendar</w:t>
      </w:r>
      <w:proofErr w:type="spellEnd"/>
      <w:r>
        <w:t xml:space="preserve"> beágyazott, illetve API-</w:t>
      </w:r>
      <w:proofErr w:type="spellStart"/>
      <w:r>
        <w:t>val</w:t>
      </w:r>
      <w:proofErr w:type="spellEnd"/>
      <w:r>
        <w:t xml:space="preserve"> integrált változatait néztem ki először, </w:t>
      </w:r>
      <w:r>
        <w:lastRenderedPageBreak/>
        <w:t xml:space="preserve">azonban ezeknek a megoldásoknak az eseményeit és állapotát </w:t>
      </w:r>
      <w:r w:rsidR="001E0A95">
        <w:t>nem tudtam az igényeim szerint</w:t>
      </w:r>
      <w:r>
        <w:t xml:space="preserve"> kontrollálni</w:t>
      </w:r>
      <w:r w:rsidR="001E0A95">
        <w:t>, nem volt eléggé személyre szabható.</w:t>
      </w:r>
    </w:p>
    <w:p w14:paraId="5880E3BA" w14:textId="1C978D8C" w:rsidR="00EA32E7" w:rsidRPr="00C00DF5" w:rsidRDefault="001E0A95" w:rsidP="00EA32E7">
      <w:r>
        <w:t>A</w:t>
      </w:r>
      <w:r w:rsidR="00EA32E7">
        <w:t xml:space="preserve"> </w:t>
      </w:r>
      <w:r w:rsidR="00EA32E7">
        <w:fldChar w:fldCharType="begin"/>
      </w:r>
      <w:r w:rsidR="00EA32E7">
        <w:instrText xml:space="preserve"> REF _Ref183975842 \h </w:instrText>
      </w:r>
      <w:r w:rsidR="00EA32E7">
        <w:fldChar w:fldCharType="separate"/>
      </w:r>
      <w:proofErr w:type="spellStart"/>
      <w:r w:rsidR="002D2B31">
        <w:t>DayPilot</w:t>
      </w:r>
      <w:proofErr w:type="spellEnd"/>
      <w:r w:rsidR="002D2B31">
        <w:t xml:space="preserve"> – </w:t>
      </w:r>
      <w:proofErr w:type="spellStart"/>
      <w:r w:rsidR="002D2B31">
        <w:t>React</w:t>
      </w:r>
      <w:proofErr w:type="spellEnd"/>
      <w:r w:rsidR="002D2B31">
        <w:t xml:space="preserve"> </w:t>
      </w:r>
      <w:proofErr w:type="spellStart"/>
      <w:r w:rsidR="002D2B31">
        <w:t>Event</w:t>
      </w:r>
      <w:proofErr w:type="spellEnd"/>
      <w:r w:rsidR="002D2B31">
        <w:t xml:space="preserve"> </w:t>
      </w:r>
      <w:proofErr w:type="spellStart"/>
      <w:r w:rsidR="002D2B31">
        <w:t>Calendar</w:t>
      </w:r>
      <w:proofErr w:type="spellEnd"/>
      <w:r w:rsidR="00EA32E7">
        <w:fldChar w:fldCharType="end"/>
      </w:r>
      <w:r>
        <w:t xml:space="preserve"> </w:t>
      </w:r>
      <w:r w:rsidR="00EA32E7">
        <w:t xml:space="preserve">fejezetben bemutatott </w:t>
      </w:r>
      <w:proofErr w:type="spellStart"/>
      <w:r w:rsidR="00EA32E7">
        <w:t>React</w:t>
      </w:r>
      <w:proofErr w:type="spellEnd"/>
      <w:r w:rsidR="00EA32E7">
        <w:t xml:space="preserve"> </w:t>
      </w:r>
      <w:proofErr w:type="spellStart"/>
      <w:r w:rsidR="00EA32E7">
        <w:t>Event</w:t>
      </w:r>
      <w:proofErr w:type="spellEnd"/>
      <w:r w:rsidR="00EA32E7">
        <w:t xml:space="preserve"> </w:t>
      </w:r>
      <w:proofErr w:type="spellStart"/>
      <w:r w:rsidR="00EA32E7">
        <w:t>Calendar</w:t>
      </w:r>
      <w:proofErr w:type="spellEnd"/>
      <w:r w:rsidR="00EA32E7">
        <w:t xml:space="preserve"> komponensét választottam az időpontok vizualizációjára. A legfőbb szempont a személyre szabhatóság és a könnyű integráció volt, azonban a sok </w:t>
      </w:r>
      <w:proofErr w:type="spellStart"/>
      <w:r w:rsidR="00EA32E7">
        <w:t>open-source</w:t>
      </w:r>
      <w:proofErr w:type="spellEnd"/>
      <w:r w:rsidR="00EA32E7">
        <w:t xml:space="preserve"> példa és a letisztult részletes dokumentáció is hozzá tett a választáshoz.</w:t>
      </w:r>
    </w:p>
    <w:p w14:paraId="628C6C3D" w14:textId="4C8B480B" w:rsidR="00EA32E7" w:rsidRPr="00EA32E7" w:rsidRDefault="00521F9E" w:rsidP="00E86934">
      <w:pPr>
        <w:pStyle w:val="Heading3"/>
      </w:pPr>
      <w:bookmarkStart w:id="59" w:name="_Toc184211998"/>
      <w:r>
        <w:t>Általános felhasználó</w:t>
      </w:r>
      <w:bookmarkEnd w:id="59"/>
    </w:p>
    <w:p w14:paraId="5C3CC93E" w14:textId="77777777" w:rsidR="007224C6" w:rsidRDefault="007224C6" w:rsidP="007224C6">
      <w:pPr>
        <w:pStyle w:val="Kp"/>
      </w:pPr>
      <w:r w:rsidRPr="007224C6">
        <w:rPr>
          <w:noProof/>
        </w:rPr>
        <w:drawing>
          <wp:inline distT="0" distB="0" distL="0" distR="0" wp14:anchorId="10968E77" wp14:editId="3FCB617A">
            <wp:extent cx="5400040" cy="2325370"/>
            <wp:effectExtent l="0" t="0" r="0" b="0"/>
            <wp:docPr id="1800732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3294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4A12" w14:textId="1618FAA4" w:rsidR="007224C6" w:rsidRDefault="00A52F77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D2B31">
        <w:rPr>
          <w:noProof/>
        </w:rPr>
        <w:t>19</w:t>
      </w:r>
      <w:r>
        <w:rPr>
          <w:noProof/>
        </w:rPr>
        <w:fldChar w:fldCharType="end"/>
      </w:r>
      <w:r w:rsidR="007224C6">
        <w:t>. ábra Foglalás felület általános felhasználónak</w:t>
      </w:r>
    </w:p>
    <w:p w14:paraId="24AF0B1C" w14:textId="77777777" w:rsidR="00CC34A8" w:rsidRDefault="00E86934" w:rsidP="00E86934">
      <w:r>
        <w:t xml:space="preserve">Az általános felhasználónak csak az ő általa foglalt időpontokat kell megjeleníteni, mivel nála nem foglalhatnak időpontokat. Az oldal </w:t>
      </w:r>
      <w:r w:rsidR="00F124F6">
        <w:t xml:space="preserve">egy kisebb, navigációra szolgáló naptárt tartalmaz a bal oldalon, és egy nagyobb heti nézetes naptárt a foglalások vizualizációjára. </w:t>
      </w:r>
      <w:r w:rsidR="00CC34A8">
        <w:t>A bal oldali havi nézetes naptárral kiválaszthatjuk, hogy melyik hetet szeretnénk látni. A központi naptár alapértelmezetten a világos színnel jelzett általános munka órákat mutatja, azonban ez a nézet görgethető, így akár késő esti és kora reggeli foglalásainkat is át tudjuk tekinteni.</w:t>
      </w:r>
    </w:p>
    <w:p w14:paraId="3E976E57" w14:textId="4CCB068E" w:rsidR="00E86934" w:rsidRPr="00E86934" w:rsidRDefault="002F56BE" w:rsidP="00E86934">
      <w:r>
        <w:t>Az ábrán k</w:t>
      </w:r>
      <w:r w:rsidR="00CC34A8">
        <w:t>ét foglalása</w:t>
      </w:r>
      <w:r>
        <w:t xml:space="preserve"> látható</w:t>
      </w:r>
      <w:r w:rsidR="00CC34A8">
        <w:t xml:space="preserve"> a felhasználónak</w:t>
      </w:r>
      <w:r>
        <w:t>. Ezek az események szürke dobozokként jelennek meg és a szolgáltatások nevét mutatják a bal felső sarokban. A felhasználó lemondhatja a foglalást az esemény jobb felső sarkában található X jellel. A</w:t>
      </w:r>
      <w:r w:rsidR="005C4CB1">
        <w:t>z eseményen</w:t>
      </w:r>
      <w:r>
        <w:t xml:space="preserve"> résztvevő</w:t>
      </w:r>
      <w:r w:rsidR="005C4CB1">
        <w:t xml:space="preserve"> felhasználók profilképeit a jobb alsó sarokban láthatjuk. Ezekre rákattintva az adott felhasználó profiljához navigál az alkalmazás. Mivel ezek foglalások, két résztvevője van mindegyiknek, egyik a jelenlegi felhasználó, a másik pedig a szolgáltató.</w:t>
      </w:r>
    </w:p>
    <w:p w14:paraId="441F4F0F" w14:textId="7916568F" w:rsidR="00521F9E" w:rsidRDefault="00521F9E" w:rsidP="00521F9E">
      <w:pPr>
        <w:pStyle w:val="Heading3"/>
      </w:pPr>
      <w:bookmarkStart w:id="60" w:name="_Toc184211999"/>
      <w:r>
        <w:lastRenderedPageBreak/>
        <w:t>Szolgáltató</w:t>
      </w:r>
      <w:bookmarkEnd w:id="60"/>
    </w:p>
    <w:p w14:paraId="77CE7D21" w14:textId="77777777" w:rsidR="00086A56" w:rsidRDefault="00086A56" w:rsidP="00086A56">
      <w:pPr>
        <w:pStyle w:val="Kp"/>
      </w:pPr>
      <w:r w:rsidRPr="00086A56">
        <w:drawing>
          <wp:inline distT="0" distB="0" distL="0" distR="0" wp14:anchorId="621A6E77" wp14:editId="48B00D6D">
            <wp:extent cx="5400040" cy="2326640"/>
            <wp:effectExtent l="0" t="0" r="0" b="0"/>
            <wp:docPr id="192564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417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4210" w14:textId="46B56B62" w:rsidR="00086A56" w:rsidRDefault="00086A56" w:rsidP="00086A56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D2B31">
        <w:rPr>
          <w:noProof/>
        </w:rPr>
        <w:t>20</w:t>
      </w:r>
      <w:r>
        <w:fldChar w:fldCharType="end"/>
      </w:r>
      <w:r>
        <w:t>. ábra Foglalás felület szolgáltatóknak</w:t>
      </w:r>
    </w:p>
    <w:p w14:paraId="3B85F40E" w14:textId="3A8A2246" w:rsidR="00086A56" w:rsidRDefault="00086A56" w:rsidP="00086A56">
      <w:r>
        <w:t>A szolgáltatók a fenti ábrán látható felületet látják, amikor az „/</w:t>
      </w:r>
      <w:proofErr w:type="spellStart"/>
      <w:r>
        <w:t>appointments</w:t>
      </w:r>
      <w:proofErr w:type="spellEnd"/>
      <w:r>
        <w:t>” végpontra navigálnak. Az általános felhasználókkal ellentétben lehetőségük van kiválasztani milyen típusú foglalásokat szeretnének látni. Az ő általuk nyújtott szolgáltatások kék színnel vannak megjelenítve a naptárban. Ezeket az eseményeket lehetőségük van szerkeszteni az eseményre való kattintással. Ekkor a dialógus ablakban megjelenik az esemény kezdési ideje, és a végének az ideje, melyet módosíthatnak.</w:t>
      </w:r>
    </w:p>
    <w:p w14:paraId="37192C1D" w14:textId="37D9BFDD" w:rsidR="00086A56" w:rsidRPr="00086A56" w:rsidRDefault="00086A56" w:rsidP="00086A56">
      <w:r>
        <w:t>Bal oldalt a navigációs naptár alatt található két kapcsoló. Az egyikkel beállíthatja, hogy látszódjanak a szolgáltatóhoz foglalt események, a másikkal pedig a személyes foglalásainak megjelenítését állíthatja.</w:t>
      </w:r>
    </w:p>
    <w:p w14:paraId="72DA862B" w14:textId="5E681A51" w:rsidR="00521F9E" w:rsidRDefault="00521F9E" w:rsidP="00521F9E">
      <w:pPr>
        <w:pStyle w:val="Heading2"/>
      </w:pPr>
      <w:bookmarkStart w:id="61" w:name="_Toc184212000"/>
      <w:r>
        <w:t>Szolgáltatások kezelése</w:t>
      </w:r>
      <w:bookmarkEnd w:id="61"/>
    </w:p>
    <w:p w14:paraId="4C12A326" w14:textId="299045F8" w:rsidR="00BF2B22" w:rsidRPr="00BF2B22" w:rsidRDefault="00BF2B22" w:rsidP="00BF2B22">
      <w:r>
        <w:t xml:space="preserve">A szolgáltató a </w:t>
      </w:r>
      <w:r w:rsidR="00660903">
        <w:t>„</w:t>
      </w:r>
      <w:proofErr w:type="spellStart"/>
      <w:r>
        <w:t>My</w:t>
      </w:r>
      <w:proofErr w:type="spellEnd"/>
      <w:r>
        <w:t xml:space="preserve"> </w:t>
      </w:r>
      <w:proofErr w:type="spellStart"/>
      <w:r>
        <w:t>Services</w:t>
      </w:r>
      <w:proofErr w:type="spellEnd"/>
      <w:r w:rsidR="00660903">
        <w:t>”</w:t>
      </w:r>
      <w:r>
        <w:t xml:space="preserve"> menüpontra kattintva éri el a szolgáltatásai kezelőfelületét. Itt lehetősége van az általa nyújtott összes szolgáltatást megtekinteni, módosítani és törölni, illetve frissíteni az üzleti profilját.</w:t>
      </w:r>
      <w:r w:rsidR="00DB180B">
        <w:t xml:space="preserve"> Ezt az oldalt a többi bejelentkezett vagy nem bejelentkezett felhasználó is megtekintheti, azonban az adatokat nem tudják szerkeszteni.</w:t>
      </w:r>
    </w:p>
    <w:p w14:paraId="659B9717" w14:textId="7EB801F1" w:rsidR="00BF2B22" w:rsidRDefault="00DB180B" w:rsidP="00BF2B22">
      <w:pPr>
        <w:pStyle w:val="Kp"/>
      </w:pPr>
      <w:r w:rsidRPr="00DB180B">
        <w:rPr>
          <w:noProof/>
        </w:rPr>
        <w:lastRenderedPageBreak/>
        <w:drawing>
          <wp:inline distT="0" distB="0" distL="0" distR="0" wp14:anchorId="629535F9" wp14:editId="1F46EB27">
            <wp:extent cx="5400040" cy="2605405"/>
            <wp:effectExtent l="0" t="0" r="0" b="4445"/>
            <wp:docPr id="1332136983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36983" name="Picture 1" descr="A screenshot of a social media pos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2" w:name="_Ref182500486"/>
    <w:p w14:paraId="0E7E3850" w14:textId="68A71C54" w:rsidR="00BF2B22" w:rsidRDefault="00BF2B22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D2B31">
        <w:rPr>
          <w:noProof/>
        </w:rPr>
        <w:t>21</w:t>
      </w:r>
      <w:r>
        <w:fldChar w:fldCharType="end"/>
      </w:r>
      <w:r>
        <w:t>. ábra</w:t>
      </w:r>
      <w:bookmarkEnd w:id="62"/>
      <w:r>
        <w:t xml:space="preserve"> Szolgáltatás kezelés felület</w:t>
      </w:r>
    </w:p>
    <w:p w14:paraId="45EE9F55" w14:textId="3619F7C0" w:rsidR="00BF2B22" w:rsidRDefault="00BF2B22" w:rsidP="00BF2B22">
      <w:r>
        <w:t xml:space="preserve">A </w:t>
      </w:r>
      <w:r>
        <w:fldChar w:fldCharType="begin"/>
      </w:r>
      <w:r>
        <w:instrText xml:space="preserve"> REF _Ref182500486 \h </w:instrText>
      </w:r>
      <w:r>
        <w:fldChar w:fldCharType="separate"/>
      </w:r>
      <w:r w:rsidR="002D2B31">
        <w:rPr>
          <w:noProof/>
        </w:rPr>
        <w:t>21</w:t>
      </w:r>
      <w:r w:rsidR="002D2B31">
        <w:t>. ábra</w:t>
      </w:r>
      <w:r>
        <w:fldChar w:fldCharType="end"/>
      </w:r>
      <w:r w:rsidR="00DB180B">
        <w:t xml:space="preserve"> mutatja be a szolgáltatások oldalt. Az oldal tetején található az üzleti profilja a szolgáltatónak. Itt röviden írhat életrajzáról, tapasztalatairól, és megadhatja a címet, ahol a szolgáltatást nyújtja. </w:t>
      </w:r>
      <w:r w:rsidR="00493DCC">
        <w:t xml:space="preserve">A modul jobb alsó sarkában található a </w:t>
      </w:r>
      <w:proofErr w:type="spellStart"/>
      <w:r w:rsidR="00493DCC">
        <w:t>manage</w:t>
      </w:r>
      <w:proofErr w:type="spellEnd"/>
      <w:r w:rsidR="00493DCC">
        <w:t xml:space="preserve"> </w:t>
      </w:r>
      <w:proofErr w:type="spellStart"/>
      <w:r w:rsidR="00493DCC">
        <w:t>availability</w:t>
      </w:r>
      <w:proofErr w:type="spellEnd"/>
      <w:r w:rsidR="00493DCC">
        <w:t xml:space="preserve"> gomb, amellyel a foglalható időpontok kezelése oldalra navigálhat, melyet a következő fejezetben fejtek ki.</w:t>
      </w:r>
    </w:p>
    <w:p w14:paraId="0DE6A261" w14:textId="6794705D" w:rsidR="00241FD9" w:rsidRDefault="00DB180B" w:rsidP="00241FD9">
      <w:r>
        <w:t xml:space="preserve">Az üzleti profil alatt található a szolgáltatásainak listája. Egy szolgáltatás a </w:t>
      </w:r>
      <w:r>
        <w:fldChar w:fldCharType="begin"/>
      </w:r>
      <w:r>
        <w:instrText xml:space="preserve"> REF _Ref182501265 \h </w:instrText>
      </w:r>
      <w:r>
        <w:fldChar w:fldCharType="separate"/>
      </w:r>
      <w:r w:rsidR="002D2B31">
        <w:t>Szolgáltatók listája</w:t>
      </w:r>
      <w:r>
        <w:fldChar w:fldCharType="end"/>
      </w:r>
      <w:r>
        <w:t xml:space="preserve"> fejezetben említett módon 2 részből épül fel: a fő</w:t>
      </w:r>
      <w:r w:rsidRPr="008B402A">
        <w:t>- és a</w:t>
      </w:r>
      <w:r w:rsidR="00206F9D" w:rsidRPr="008B402A">
        <w:t>z</w:t>
      </w:r>
      <w:r w:rsidRPr="008B402A">
        <w:t xml:space="preserve"> </w:t>
      </w:r>
      <w:r w:rsidR="00425256" w:rsidRPr="008B402A">
        <w:t>al</w:t>
      </w:r>
      <w:r w:rsidRPr="008B402A">
        <w:t>szolgáltatás</w:t>
      </w:r>
      <w:r>
        <w:t xml:space="preserve">. Fő szolgáltatás egyelőre csak 3 van: Fodrászat, Kozmetika és Manikűr. A szolgáltató a jobb oldalon található </w:t>
      </w:r>
      <w:r w:rsidR="007419E3">
        <w:t>plusz</w:t>
      </w:r>
      <w:r>
        <w:t xml:space="preserve"> gombbal tud felvenni új főszolgáltatást a legördülő menüből. Ezu</w:t>
      </w:r>
      <w:r w:rsidR="00425256">
        <w:t xml:space="preserve">tán egy új fül megjelenik a kiválasztott főszolgáltatás nevével, és alatta üres tartalommal. Ilyen fül például a képen látható </w:t>
      </w:r>
      <w:proofErr w:type="spellStart"/>
      <w:r w:rsidR="00425256">
        <w:t>Hairdressing</w:t>
      </w:r>
      <w:proofErr w:type="spellEnd"/>
      <w:r w:rsidR="00425256">
        <w:t xml:space="preserve"> és Cosmetics.</w:t>
      </w:r>
    </w:p>
    <w:p w14:paraId="076FCC8B" w14:textId="7462DF28" w:rsidR="002B355E" w:rsidRDefault="002B355E" w:rsidP="00BF2B22">
      <w:r>
        <w:t xml:space="preserve">A </w:t>
      </w:r>
      <w:r>
        <w:fldChar w:fldCharType="begin"/>
      </w:r>
      <w:r>
        <w:instrText xml:space="preserve"> REF _Ref182500486 \h </w:instrText>
      </w:r>
      <w:r>
        <w:fldChar w:fldCharType="separate"/>
      </w:r>
      <w:r w:rsidR="002D2B31">
        <w:rPr>
          <w:noProof/>
        </w:rPr>
        <w:t>21</w:t>
      </w:r>
      <w:r w:rsidR="002D2B31">
        <w:t>. ábra</w:t>
      </w:r>
      <w:r>
        <w:fldChar w:fldCharType="end"/>
      </w:r>
      <w:r>
        <w:t xml:space="preserve"> jobb oldalán a szolgáltató portfóliója van feltüntetve az éppen kiválasztott szolgáltatáshoz. </w:t>
      </w:r>
      <w:r w:rsidR="0007528E">
        <w:t>Általában e</w:t>
      </w:r>
      <w:r>
        <w:t>gyszerre 6 kép látható egy oldalon</w:t>
      </w:r>
      <w:r w:rsidR="00F60456">
        <w:t>, e</w:t>
      </w:r>
      <w:r w:rsidR="0007528E">
        <w:t>ttől az első és utolsó oldal térhet el.</w:t>
      </w:r>
      <w:r w:rsidR="00F60456">
        <w:t xml:space="preserve"> Amikor az utolsó oldalon kevesebb van, mint 6 kép, akkor a maradék helyek</w:t>
      </w:r>
      <w:r w:rsidR="00021498">
        <w:t>en</w:t>
      </w:r>
      <w:r w:rsidR="00F60456">
        <w:t xml:space="preserve"> azonos méretű</w:t>
      </w:r>
      <w:r w:rsidR="00021498">
        <w:t>,</w:t>
      </w:r>
      <w:r w:rsidR="00F60456">
        <w:t xml:space="preserve"> fekete szélű dobozok jelképezik a </w:t>
      </w:r>
      <w:r w:rsidR="00021498">
        <w:t>hiányzó</w:t>
      </w:r>
      <w:r w:rsidR="00F60456">
        <w:t xml:space="preserve"> képek</w:t>
      </w:r>
      <w:r w:rsidR="00021498">
        <w:t>et</w:t>
      </w:r>
      <w:r w:rsidR="00F60456">
        <w:t>.</w:t>
      </w:r>
      <w:r w:rsidR="0007528E">
        <w:t xml:space="preserve"> </w:t>
      </w:r>
      <w:r w:rsidR="00F60456">
        <w:t>M</w:t>
      </w:r>
      <w:r>
        <w:t>ivel lehet, hogy sok kép van a portfólióban, így a frontend lapozással kéri el</w:t>
      </w:r>
      <w:r w:rsidR="00F60456">
        <w:t xml:space="preserve"> ezeket</w:t>
      </w:r>
      <w:r>
        <w:t xml:space="preserve"> a backendtől. Ehhez először </w:t>
      </w:r>
      <w:r w:rsidR="00241FD9">
        <w:t>a backendtől megkérdezi</w:t>
      </w:r>
      <w:r>
        <w:t>, hogy mennyi kép tartozik ehhez a szolgáltatáshoz</w:t>
      </w:r>
      <w:r w:rsidR="00241FD9">
        <w:t>.</w:t>
      </w:r>
      <w:r>
        <w:t xml:space="preserve"> </w:t>
      </w:r>
      <w:r w:rsidR="00241FD9">
        <w:t>Ezután</w:t>
      </w:r>
      <w:r>
        <w:t xml:space="preserve"> </w:t>
      </w:r>
      <w:r w:rsidR="002C7C7B">
        <w:t xml:space="preserve">az oldalszám függvényében </w:t>
      </w:r>
      <w:r w:rsidR="00241FD9">
        <w:t>kéri</w:t>
      </w:r>
      <w:r w:rsidR="00772026">
        <w:t xml:space="preserve"> el</w:t>
      </w:r>
      <w:r w:rsidR="00B47F7A">
        <w:t xml:space="preserve"> annyi kép nevét, </w:t>
      </w:r>
      <w:r w:rsidR="00241FD9">
        <w:t>amennyit éppen meg kell jeleníteni.</w:t>
      </w:r>
    </w:p>
    <w:p w14:paraId="527C9FE3" w14:textId="77777777" w:rsidR="009E6FEF" w:rsidRDefault="009E6FEF" w:rsidP="00BF2B22"/>
    <w:p w14:paraId="217653BD" w14:textId="77777777" w:rsidR="00241FD9" w:rsidRPr="00241FD9" w:rsidRDefault="00241FD9" w:rsidP="00241FD9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241FD9">
        <w:lastRenderedPageBreak/>
        <w:t>@GetMapping("/{serviceId}/portfolio-pictures", params = ["</w:t>
      </w:r>
      <w:proofErr w:type="spellStart"/>
      <w:r w:rsidRPr="00241FD9">
        <w:t>from</w:t>
      </w:r>
      <w:proofErr w:type="spellEnd"/>
      <w:r w:rsidRPr="00241FD9">
        <w:t>", "</w:t>
      </w:r>
      <w:proofErr w:type="spellStart"/>
      <w:r w:rsidRPr="00241FD9">
        <w:t>amount</w:t>
      </w:r>
      <w:proofErr w:type="spellEnd"/>
      <w:r w:rsidRPr="00241FD9">
        <w:t>"])</w:t>
      </w:r>
      <w:r w:rsidRPr="00241FD9">
        <w:br/>
      </w:r>
      <w:proofErr w:type="spellStart"/>
      <w:r w:rsidRPr="00241FD9">
        <w:t>fun</w:t>
      </w:r>
      <w:proofErr w:type="spellEnd"/>
      <w:r w:rsidRPr="00241FD9">
        <w:t xml:space="preserve"> </w:t>
      </w:r>
      <w:proofErr w:type="spellStart"/>
      <w:r w:rsidRPr="00241FD9">
        <w:t>getPortfolioPictureNames</w:t>
      </w:r>
      <w:proofErr w:type="spellEnd"/>
      <w:r w:rsidRPr="00241FD9">
        <w:t xml:space="preserve">(@PathVariable </w:t>
      </w:r>
      <w:proofErr w:type="spellStart"/>
      <w:r w:rsidRPr="00241FD9">
        <w:t>serviceId</w:t>
      </w:r>
      <w:proofErr w:type="spellEnd"/>
      <w:r w:rsidRPr="00241FD9">
        <w:t xml:space="preserve">: Long, @RequestParam </w:t>
      </w:r>
      <w:proofErr w:type="spellStart"/>
      <w:r w:rsidRPr="00241FD9">
        <w:t>from</w:t>
      </w:r>
      <w:proofErr w:type="spellEnd"/>
      <w:r w:rsidRPr="00241FD9">
        <w:t xml:space="preserve">: Int, @RequestParam </w:t>
      </w:r>
      <w:proofErr w:type="spellStart"/>
      <w:r w:rsidRPr="00241FD9">
        <w:t>amount</w:t>
      </w:r>
      <w:proofErr w:type="spellEnd"/>
      <w:r w:rsidRPr="00241FD9">
        <w:t xml:space="preserve">: Int): </w:t>
      </w:r>
      <w:proofErr w:type="spellStart"/>
      <w:r w:rsidRPr="00241FD9">
        <w:t>ResponseEntity</w:t>
      </w:r>
      <w:proofErr w:type="spellEnd"/>
      <w:r w:rsidRPr="00241FD9">
        <w:t>&lt;List&lt;</w:t>
      </w:r>
      <w:proofErr w:type="spellStart"/>
      <w:r w:rsidRPr="00241FD9">
        <w:t>String</w:t>
      </w:r>
      <w:proofErr w:type="spellEnd"/>
      <w:r w:rsidRPr="00241FD9">
        <w:t>&gt;&gt; {</w:t>
      </w:r>
      <w:r w:rsidRPr="00241FD9">
        <w:br/>
        <w:t xml:space="preserve">    </w:t>
      </w:r>
      <w:proofErr w:type="spellStart"/>
      <w:r w:rsidRPr="00241FD9">
        <w:t>val</w:t>
      </w:r>
      <w:proofErr w:type="spellEnd"/>
      <w:r w:rsidRPr="00241FD9">
        <w:t xml:space="preserve"> </w:t>
      </w:r>
      <w:proofErr w:type="spellStart"/>
      <w:r w:rsidRPr="00241FD9">
        <w:t>uploadDirectory</w:t>
      </w:r>
      <w:proofErr w:type="spellEnd"/>
      <w:r w:rsidRPr="00241FD9">
        <w:t xml:space="preserve"> = </w:t>
      </w:r>
      <w:proofErr w:type="spellStart"/>
      <w:r w:rsidRPr="00241FD9">
        <w:t>portfolioPicturesPath.resolve</w:t>
      </w:r>
      <w:proofErr w:type="spellEnd"/>
      <w:r w:rsidRPr="00241FD9">
        <w:t>(</w:t>
      </w:r>
      <w:proofErr w:type="spellStart"/>
      <w:r w:rsidRPr="00241FD9">
        <w:t>serviceId.toString</w:t>
      </w:r>
      <w:proofErr w:type="spellEnd"/>
      <w:r w:rsidRPr="00241FD9">
        <w:t>()).</w:t>
      </w:r>
      <w:proofErr w:type="spellStart"/>
      <w:r w:rsidRPr="00241FD9">
        <w:t>toFile</w:t>
      </w:r>
      <w:proofErr w:type="spellEnd"/>
      <w:r w:rsidRPr="00241FD9">
        <w:t>()</w:t>
      </w:r>
      <w:r w:rsidRPr="00241FD9">
        <w:br/>
        <w:t xml:space="preserve">    </w:t>
      </w:r>
      <w:proofErr w:type="spellStart"/>
      <w:r w:rsidRPr="00241FD9">
        <w:t>if</w:t>
      </w:r>
      <w:proofErr w:type="spellEnd"/>
      <w:r w:rsidRPr="00241FD9">
        <w:t xml:space="preserve"> (!</w:t>
      </w:r>
      <w:proofErr w:type="spellStart"/>
      <w:r w:rsidRPr="00241FD9">
        <w:t>uploadDirectory.exists</w:t>
      </w:r>
      <w:proofErr w:type="spellEnd"/>
      <w:r w:rsidRPr="00241FD9">
        <w:t>()) {</w:t>
      </w:r>
      <w:r w:rsidRPr="00241FD9">
        <w:br/>
        <w:t xml:space="preserve">        </w:t>
      </w:r>
      <w:proofErr w:type="spellStart"/>
      <w:r w:rsidRPr="00241FD9">
        <w:t>return</w:t>
      </w:r>
      <w:proofErr w:type="spellEnd"/>
      <w:r w:rsidRPr="00241FD9">
        <w:t xml:space="preserve"> </w:t>
      </w:r>
      <w:proofErr w:type="spellStart"/>
      <w:r w:rsidRPr="00241FD9">
        <w:t>ResponseEntity</w:t>
      </w:r>
      <w:proofErr w:type="spellEnd"/>
      <w:r w:rsidRPr="00241FD9">
        <w:t>(</w:t>
      </w:r>
      <w:proofErr w:type="spellStart"/>
      <w:r w:rsidRPr="00241FD9">
        <w:rPr>
          <w:i/>
          <w:iCs/>
        </w:rPr>
        <w:t>listOf</w:t>
      </w:r>
      <w:proofErr w:type="spellEnd"/>
      <w:r w:rsidRPr="00241FD9">
        <w:t xml:space="preserve">(), </w:t>
      </w:r>
      <w:proofErr w:type="spellStart"/>
      <w:r w:rsidRPr="00241FD9">
        <w:t>HttpStatus.</w:t>
      </w:r>
      <w:r w:rsidRPr="00241FD9">
        <w:rPr>
          <w:i/>
          <w:iCs/>
        </w:rPr>
        <w:t>OK</w:t>
      </w:r>
      <w:proofErr w:type="spellEnd"/>
      <w:r w:rsidRPr="00241FD9">
        <w:t>)</w:t>
      </w:r>
      <w:r w:rsidRPr="00241FD9">
        <w:br/>
        <w:t xml:space="preserve">    }</w:t>
      </w:r>
      <w:r w:rsidRPr="00241FD9">
        <w:br/>
        <w:t xml:space="preserve">    </w:t>
      </w:r>
      <w:proofErr w:type="spellStart"/>
      <w:r w:rsidRPr="00241FD9">
        <w:t>val</w:t>
      </w:r>
      <w:proofErr w:type="spellEnd"/>
      <w:r w:rsidRPr="00241FD9">
        <w:t xml:space="preserve"> </w:t>
      </w:r>
      <w:proofErr w:type="spellStart"/>
      <w:r w:rsidRPr="00241FD9">
        <w:t>pictureFiles</w:t>
      </w:r>
      <w:proofErr w:type="spellEnd"/>
      <w:r w:rsidRPr="00241FD9">
        <w:t xml:space="preserve"> = </w:t>
      </w:r>
      <w:proofErr w:type="spellStart"/>
      <w:r w:rsidRPr="00241FD9">
        <w:t>uploadDirectory.listFiles</w:t>
      </w:r>
      <w:proofErr w:type="spellEnd"/>
      <w:r w:rsidRPr="00241FD9">
        <w:t>()</w:t>
      </w:r>
      <w:r w:rsidRPr="00241FD9">
        <w:br/>
        <w:t xml:space="preserve">    </w:t>
      </w:r>
      <w:proofErr w:type="spellStart"/>
      <w:r w:rsidRPr="00241FD9">
        <w:t>pictureFiles.</w:t>
      </w:r>
      <w:r w:rsidRPr="00241FD9">
        <w:rPr>
          <w:i/>
          <w:iCs/>
        </w:rPr>
        <w:t>sortBy</w:t>
      </w:r>
      <w:proofErr w:type="spellEnd"/>
      <w:r w:rsidRPr="00241FD9">
        <w:rPr>
          <w:i/>
          <w:iCs/>
        </w:rPr>
        <w:t xml:space="preserve"> </w:t>
      </w:r>
      <w:r w:rsidRPr="00241FD9">
        <w:rPr>
          <w:b/>
          <w:bCs/>
        </w:rPr>
        <w:t>{</w:t>
      </w:r>
      <w:r w:rsidRPr="00241FD9">
        <w:rPr>
          <w:b/>
          <w:bCs/>
        </w:rPr>
        <w:br/>
        <w:t xml:space="preserve">        </w:t>
      </w:r>
      <w:proofErr w:type="spellStart"/>
      <w:r w:rsidRPr="00241FD9">
        <w:rPr>
          <w:b/>
          <w:bCs/>
        </w:rPr>
        <w:t>it</w:t>
      </w:r>
      <w:r w:rsidRPr="00241FD9">
        <w:t>.lastModified</w:t>
      </w:r>
      <w:proofErr w:type="spellEnd"/>
      <w:r w:rsidRPr="00241FD9">
        <w:t>()</w:t>
      </w:r>
      <w:r w:rsidRPr="00241FD9">
        <w:br/>
        <w:t xml:space="preserve">    </w:t>
      </w:r>
      <w:r w:rsidRPr="00241FD9">
        <w:rPr>
          <w:b/>
          <w:bCs/>
        </w:rPr>
        <w:t>}</w:t>
      </w:r>
      <w:r w:rsidRPr="00241FD9">
        <w:rPr>
          <w:b/>
          <w:bCs/>
        </w:rPr>
        <w:br/>
        <w:t xml:space="preserve">    </w:t>
      </w:r>
      <w:proofErr w:type="spellStart"/>
      <w:r w:rsidRPr="00241FD9">
        <w:t>val</w:t>
      </w:r>
      <w:proofErr w:type="spellEnd"/>
      <w:r w:rsidRPr="00241FD9">
        <w:t xml:space="preserve"> </w:t>
      </w:r>
      <w:proofErr w:type="spellStart"/>
      <w:r w:rsidRPr="00241FD9">
        <w:t>pictureNames</w:t>
      </w:r>
      <w:proofErr w:type="spellEnd"/>
      <w:r w:rsidRPr="00241FD9">
        <w:t xml:space="preserve"> = </w:t>
      </w:r>
      <w:proofErr w:type="spellStart"/>
      <w:r w:rsidRPr="00241FD9">
        <w:t>pictureFiles.</w:t>
      </w:r>
      <w:r w:rsidRPr="00241FD9">
        <w:rPr>
          <w:i/>
          <w:iCs/>
        </w:rPr>
        <w:t>map</w:t>
      </w:r>
      <w:proofErr w:type="spellEnd"/>
      <w:r w:rsidRPr="00241FD9">
        <w:rPr>
          <w:i/>
          <w:iCs/>
        </w:rPr>
        <w:t xml:space="preserve"> </w:t>
      </w:r>
      <w:r w:rsidRPr="00241FD9">
        <w:rPr>
          <w:b/>
          <w:bCs/>
        </w:rPr>
        <w:t>{</w:t>
      </w:r>
      <w:r w:rsidRPr="00241FD9">
        <w:rPr>
          <w:b/>
          <w:bCs/>
        </w:rPr>
        <w:br/>
        <w:t xml:space="preserve">        it</w:t>
      </w:r>
      <w:r w:rsidRPr="00241FD9">
        <w:t>.</w:t>
      </w:r>
      <w:r w:rsidRPr="00241FD9">
        <w:rPr>
          <w:i/>
          <w:iCs/>
        </w:rPr>
        <w:t>name</w:t>
      </w:r>
      <w:r w:rsidRPr="00241FD9">
        <w:rPr>
          <w:i/>
          <w:iCs/>
        </w:rPr>
        <w:br/>
        <w:t xml:space="preserve">    </w:t>
      </w:r>
      <w:r w:rsidRPr="00241FD9">
        <w:rPr>
          <w:b/>
          <w:bCs/>
        </w:rPr>
        <w:t>}</w:t>
      </w:r>
      <w:r w:rsidRPr="00241FD9">
        <w:rPr>
          <w:b/>
          <w:bCs/>
        </w:rPr>
        <w:br/>
        <w:t xml:space="preserve">    </w:t>
      </w:r>
      <w:proofErr w:type="spellStart"/>
      <w:r w:rsidRPr="00241FD9">
        <w:t>return</w:t>
      </w:r>
      <w:proofErr w:type="spellEnd"/>
      <w:r w:rsidRPr="00241FD9">
        <w:t xml:space="preserve"> ResponseEntity(pictureNames.subList(from.</w:t>
      </w:r>
      <w:r w:rsidRPr="00241FD9">
        <w:rPr>
          <w:i/>
          <w:iCs/>
        </w:rPr>
        <w:t>coerceAtMost</w:t>
      </w:r>
      <w:r w:rsidRPr="00241FD9">
        <w:t>(pictureNames.size), (</w:t>
      </w:r>
      <w:proofErr w:type="spellStart"/>
      <w:r w:rsidRPr="00241FD9">
        <w:t>from+amount</w:t>
      </w:r>
      <w:proofErr w:type="spellEnd"/>
      <w:r w:rsidRPr="00241FD9">
        <w:t>).</w:t>
      </w:r>
      <w:proofErr w:type="spellStart"/>
      <w:r w:rsidRPr="00241FD9">
        <w:rPr>
          <w:i/>
          <w:iCs/>
        </w:rPr>
        <w:t>coerceAtMost</w:t>
      </w:r>
      <w:proofErr w:type="spellEnd"/>
      <w:r w:rsidRPr="00241FD9">
        <w:t>(</w:t>
      </w:r>
      <w:proofErr w:type="spellStart"/>
      <w:r w:rsidRPr="00241FD9">
        <w:t>pictureNames.size</w:t>
      </w:r>
      <w:proofErr w:type="spellEnd"/>
      <w:r w:rsidRPr="00241FD9">
        <w:t xml:space="preserve">)), </w:t>
      </w:r>
      <w:proofErr w:type="spellStart"/>
      <w:r w:rsidRPr="00241FD9">
        <w:t>HttpStatus.</w:t>
      </w:r>
      <w:r w:rsidRPr="00241FD9">
        <w:rPr>
          <w:i/>
          <w:iCs/>
        </w:rPr>
        <w:t>OK</w:t>
      </w:r>
      <w:proofErr w:type="spellEnd"/>
      <w:r w:rsidRPr="00241FD9">
        <w:t>)</w:t>
      </w:r>
      <w:r w:rsidRPr="00241FD9">
        <w:br/>
        <w:t>}</w:t>
      </w:r>
    </w:p>
    <w:bookmarkStart w:id="63" w:name="_Ref182503625"/>
    <w:p w14:paraId="042F22D6" w14:textId="0DA1EDC3" w:rsidR="00241FD9" w:rsidRDefault="00241FD9" w:rsidP="00032E1D">
      <w:pPr>
        <w:pStyle w:val="Caption"/>
        <w:rPr>
          <w:noProof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kódrészlet \* ARABIC </w:instrText>
      </w:r>
      <w:r>
        <w:rPr>
          <w:lang w:val="en-US"/>
        </w:rPr>
        <w:fldChar w:fldCharType="separate"/>
      </w:r>
      <w:r w:rsidR="002D2B31">
        <w:rPr>
          <w:noProof/>
          <w:lang w:val="en-US"/>
        </w:rPr>
        <w:t>6</w:t>
      </w:r>
      <w:r>
        <w:rPr>
          <w:lang w:val="en-US"/>
        </w:rPr>
        <w:fldChar w:fldCharType="end"/>
      </w:r>
      <w:r>
        <w:t>. kódrészlet</w:t>
      </w:r>
      <w:bookmarkEnd w:id="63"/>
      <w:r>
        <w:t xml:space="preserve"> Backend portf</w:t>
      </w:r>
      <w:r>
        <w:rPr>
          <w:noProof/>
        </w:rPr>
        <w:t>ólió lekérdezés lapozással</w:t>
      </w:r>
    </w:p>
    <w:p w14:paraId="6DED70FC" w14:textId="319FE4DB" w:rsidR="00241FD9" w:rsidRPr="00241FD9" w:rsidRDefault="00241FD9" w:rsidP="00241FD9">
      <w:r>
        <w:t xml:space="preserve">A </w:t>
      </w:r>
      <w:r>
        <w:fldChar w:fldCharType="begin"/>
      </w:r>
      <w:r>
        <w:instrText xml:space="preserve"> REF _Ref182503625 \h </w:instrText>
      </w:r>
      <w:r>
        <w:fldChar w:fldCharType="separate"/>
      </w:r>
      <w:r w:rsidR="002D2B31">
        <w:rPr>
          <w:noProof/>
          <w:lang w:val="en-US"/>
        </w:rPr>
        <w:t>6</w:t>
      </w:r>
      <w:r w:rsidR="002D2B31">
        <w:t>. kódrészlet</w:t>
      </w:r>
      <w:r>
        <w:fldChar w:fldCharType="end"/>
      </w:r>
      <w:r w:rsidR="00644A1A">
        <w:t>en</w:t>
      </w:r>
      <w:r>
        <w:t xml:space="preserve"> látható </w:t>
      </w:r>
      <w:r w:rsidR="00644A1A">
        <w:t xml:space="preserve">a portfólió képek lekérdezésének a backend oldali implementációja. A REST API kérésnek URL </w:t>
      </w:r>
      <w:proofErr w:type="spellStart"/>
      <w:r w:rsidR="00644A1A">
        <w:t>query</w:t>
      </w:r>
      <w:proofErr w:type="spellEnd"/>
      <w:r w:rsidR="00644A1A">
        <w:t xml:space="preserve"> paraméterként adhatjuk meg, hogy hányadik képtől kérjük a kép fájlok nevét és hogy mennyit kérünk. Ha lapozással szeretnénk erőforrásokat kérni, akkor fontos, hogy ezek az erőforrások determinisztikus sorrendben legyenek, azaz ugyanarra a kérésre ugyanazokat a fájl neveket kapjuk vissza. Ezt úgy oldottam meg, hogy módosítás dátuma szerint rendeztem a képeket, mielőtt kiválasztanánk melyik fájl neveket küldjük vissza a listából.</w:t>
      </w:r>
    </w:p>
    <w:p w14:paraId="2A91FEA0" w14:textId="77777777" w:rsidR="007419E3" w:rsidRDefault="007419E3" w:rsidP="007419E3">
      <w:pPr>
        <w:pStyle w:val="Kp"/>
      </w:pPr>
      <w:r w:rsidRPr="007419E3">
        <w:rPr>
          <w:noProof/>
        </w:rPr>
        <w:lastRenderedPageBreak/>
        <w:drawing>
          <wp:inline distT="0" distB="0" distL="0" distR="0" wp14:anchorId="44EC53DD" wp14:editId="15C5B79A">
            <wp:extent cx="3677163" cy="3724795"/>
            <wp:effectExtent l="0" t="0" r="0" b="9525"/>
            <wp:docPr id="2123415439" name="Picture 1" descr="A screenshot of a upload photo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15439" name="Picture 1" descr="A screenshot of a upload photo of a pers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4" w:name="_Ref182502519"/>
    <w:p w14:paraId="7DF3134E" w14:textId="0E8A3B2D" w:rsidR="007419E3" w:rsidRDefault="007419E3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D2B31">
        <w:rPr>
          <w:noProof/>
        </w:rPr>
        <w:t>22</w:t>
      </w:r>
      <w:r>
        <w:fldChar w:fldCharType="end"/>
      </w:r>
      <w:r>
        <w:t>. ábra</w:t>
      </w:r>
      <w:bookmarkEnd w:id="64"/>
      <w:r>
        <w:t xml:space="preserve"> Portfólió kép feltöltés dialógus ablak</w:t>
      </w:r>
    </w:p>
    <w:p w14:paraId="08EAD78E" w14:textId="7D9B7DD9" w:rsidR="007419E3" w:rsidRDefault="007419E3" w:rsidP="00BF2B22">
      <w:r>
        <w:t>A</w:t>
      </w:r>
      <w:r w:rsidR="002B355E">
        <w:t xml:space="preserve"> portfólióban a</w:t>
      </w:r>
      <w:r>
        <w:t>z első plusz jeles téglalap</w:t>
      </w:r>
      <w:r w:rsidR="002B355E">
        <w:t xml:space="preserve"> csak a bejelentkezett szolgáltató saját oldalán jelenik meg. Erre</w:t>
      </w:r>
      <w:r>
        <w:t xml:space="preserve"> rákattintva egy dialógus ablak nyílik, ahol újabb képet tölthet fel. A fenti ábrán (</w:t>
      </w:r>
      <w:r>
        <w:fldChar w:fldCharType="begin"/>
      </w:r>
      <w:r>
        <w:instrText xml:space="preserve"> REF _Ref182502519 \h </w:instrText>
      </w:r>
      <w:r>
        <w:fldChar w:fldCharType="separate"/>
      </w:r>
      <w:r w:rsidR="002D2B31">
        <w:rPr>
          <w:noProof/>
        </w:rPr>
        <w:t>22</w:t>
      </w:r>
      <w:r w:rsidR="002D2B31">
        <w:t>. ábra</w:t>
      </w:r>
      <w:r>
        <w:fldChar w:fldCharType="end"/>
      </w:r>
      <w:r>
        <w:t xml:space="preserve">) látható SELECT gombbal a fájl rendszerből kiválaszthatunk egy képet, aminek megtekinthetjük előnézetét. Feltöltésre csak a kép típusú fájlok vannak engedélyezve. Az UPLOAD gomb megnyomásával </w:t>
      </w:r>
      <w:r w:rsidR="002B355E">
        <w:t>meg is jelenik a portfólióban az új kép.</w:t>
      </w:r>
    </w:p>
    <w:p w14:paraId="02EEBAE0" w14:textId="77777777" w:rsidR="00425256" w:rsidRDefault="00425256" w:rsidP="00425256">
      <w:pPr>
        <w:pStyle w:val="Kp"/>
      </w:pPr>
      <w:r w:rsidRPr="00425256">
        <w:rPr>
          <w:noProof/>
        </w:rPr>
        <w:lastRenderedPageBreak/>
        <w:drawing>
          <wp:inline distT="0" distB="0" distL="0" distR="0" wp14:anchorId="27E06E59" wp14:editId="4D10D72B">
            <wp:extent cx="5400040" cy="3350260"/>
            <wp:effectExtent l="0" t="0" r="0" b="0"/>
            <wp:docPr id="1026028721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28721" name="Picture 1" descr="A screenshot of a web pag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5" w:name="_Ref182506423"/>
    <w:p w14:paraId="0E6B2338" w14:textId="34A21F91" w:rsidR="00425256" w:rsidRDefault="00425256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D2B31">
        <w:rPr>
          <w:noProof/>
        </w:rPr>
        <w:t>23</w:t>
      </w:r>
      <w:r>
        <w:fldChar w:fldCharType="end"/>
      </w:r>
      <w:r>
        <w:t>. ábra</w:t>
      </w:r>
      <w:bookmarkEnd w:id="65"/>
      <w:r>
        <w:t xml:space="preserve"> Alszolgáltatások</w:t>
      </w:r>
    </w:p>
    <w:p w14:paraId="18705DE0" w14:textId="79869145" w:rsidR="00E6207B" w:rsidRDefault="00425256" w:rsidP="00BF2B22">
      <w:r>
        <w:t>A</w:t>
      </w:r>
      <w:r w:rsidR="00093C93">
        <w:t xml:space="preserve"> portfóliótól balra található a kiválasztott</w:t>
      </w:r>
      <w:r>
        <w:t xml:space="preserve"> szolgáltatás leírás</w:t>
      </w:r>
      <w:r w:rsidR="00093C93">
        <w:t>a</w:t>
      </w:r>
      <w:r>
        <w:t>, amivel további fontos információt adhat a vevőnek. Például, hogy a feltüntetett árak függhetnek a hajhossztól vagy a kívánt frizura komplexitásától. E</w:t>
      </w:r>
      <w:r w:rsidR="00093C93">
        <w:t>z alatt található a</w:t>
      </w:r>
      <w:r w:rsidR="008A1D8E">
        <w:t xml:space="preserve">z </w:t>
      </w:r>
      <w:r w:rsidR="00093C93">
        <w:t>alszolgáltatások részletei táblázatba rendezve</w:t>
      </w:r>
      <w:r w:rsidR="008A1D8E">
        <w:t>, melyet a</w:t>
      </w:r>
      <w:r w:rsidR="00E6207B">
        <w:t xml:space="preserve"> </w:t>
      </w:r>
      <w:r w:rsidR="00E6207B">
        <w:fldChar w:fldCharType="begin"/>
      </w:r>
      <w:r w:rsidR="00E6207B">
        <w:instrText xml:space="preserve"> REF _Ref182506423 \h </w:instrText>
      </w:r>
      <w:r w:rsidR="00E6207B">
        <w:fldChar w:fldCharType="separate"/>
      </w:r>
      <w:r w:rsidR="002D2B31">
        <w:rPr>
          <w:noProof/>
        </w:rPr>
        <w:t>23</w:t>
      </w:r>
      <w:r w:rsidR="002D2B31">
        <w:t>. ábra</w:t>
      </w:r>
      <w:r w:rsidR="00E6207B">
        <w:fldChar w:fldCharType="end"/>
      </w:r>
      <w:r w:rsidR="008A1D8E">
        <w:t xml:space="preserve"> közelebbről vizualizál.</w:t>
      </w:r>
      <w:r w:rsidR="00A2661B">
        <w:t xml:space="preserve"> Ez a táblázat lapozható, illetve be lehet állítani, hogy hány sor jelenjen meg egyszerre.</w:t>
      </w:r>
      <w:r w:rsidR="00325742">
        <w:t xml:space="preserve"> </w:t>
      </w:r>
    </w:p>
    <w:p w14:paraId="69831F2A" w14:textId="6561C6CE" w:rsidR="00425256" w:rsidRDefault="00A2661B" w:rsidP="00BF2B22">
      <w:r>
        <w:t xml:space="preserve">Az alszolgáltatásoknak adhatunk egy leíró nevet, időtartamot és </w:t>
      </w:r>
      <w:r w:rsidR="00D84595">
        <w:t>árat. Módosíthatjuk és törölhetjük a létrehozott sorokat a jobb oldalon található gombokkal</w:t>
      </w:r>
      <w:r w:rsidR="00E6207B">
        <w:t xml:space="preserve">, egy ilyen módosításra mutat példát a második sor. Új alszolgáltatás létrehozására a táblázat utolsó sorát használhatjuk. Ez a második sorhoz hasonlóan feliratok helyett szövegdobozokat tartalmaz, melyek alap állapotban üresek. </w:t>
      </w:r>
      <w:r w:rsidR="008A1D8E">
        <w:t>A mentés gombra nyomva a felület ellenőrzi a megadott adatokat, nem engedi a mentést és kiírja a hibát, ha valami problémát talál.</w:t>
      </w:r>
    </w:p>
    <w:p w14:paraId="7BCF1B0F" w14:textId="21C23961" w:rsidR="008A1D8E" w:rsidRPr="00BF2B22" w:rsidRDefault="008A1D8E" w:rsidP="00BF2B22">
      <w:r>
        <w:t>Jelenleg az alkalmazás a szolgáltatások időtartamát és foglalását negyed</w:t>
      </w:r>
      <w:r w:rsidR="007E4C9F">
        <w:t xml:space="preserve"> </w:t>
      </w:r>
      <w:r>
        <w:t xml:space="preserve">óránként tudja kezelni. </w:t>
      </w:r>
      <w:r w:rsidR="007E4C9F">
        <w:t>Kisebb intervallumok esetén</w:t>
      </w:r>
      <w:r>
        <w:t xml:space="preserve"> az időpont foglalás</w:t>
      </w:r>
      <w:r w:rsidR="007E4C9F">
        <w:t>kor a vevőnek túl sok lehetőség jelenne meg. A negyedórás idősávokat használva a foglalási</w:t>
      </w:r>
      <w:r>
        <w:t xml:space="preserve"> felület letisztult</w:t>
      </w:r>
      <w:r w:rsidR="007E4C9F">
        <w:t>, de mégis elég részletesen meg tudjuk adni, hogy egy-egy szolgáltatás meddig tart.</w:t>
      </w:r>
      <w:r w:rsidR="007C638B">
        <w:t xml:space="preserve"> A szolgáltatások árát egyelőre dollárban jelenítjük meg, azonban ez könnyen a kívánt pénznemre szabható.</w:t>
      </w:r>
    </w:p>
    <w:p w14:paraId="00A6C462" w14:textId="63B9C703" w:rsidR="0046700D" w:rsidRDefault="00521F9E" w:rsidP="0046700D">
      <w:pPr>
        <w:pStyle w:val="Heading2"/>
      </w:pPr>
      <w:bookmarkStart w:id="66" w:name="_Ref184147418"/>
      <w:bookmarkStart w:id="67" w:name="_Toc184212001"/>
      <w:r>
        <w:lastRenderedPageBreak/>
        <w:t>Foglalható időpontok kezelése</w:t>
      </w:r>
      <w:bookmarkEnd w:id="66"/>
      <w:bookmarkEnd w:id="67"/>
    </w:p>
    <w:p w14:paraId="08531E9E" w14:textId="5E1246C0" w:rsidR="00FE335E" w:rsidRPr="00FE335E" w:rsidRDefault="00FE335E" w:rsidP="00FE335E">
      <w:r>
        <w:t>Ahhoz, hogy a felhasználók foglalni tudjanak egy szolgáltatóhoz, először a szolgáltatónak meg kell adnia az elérhető időpontjait</w:t>
      </w:r>
      <w:r w:rsidR="00C00DF5">
        <w:t xml:space="preserve">. Ez nehézkes lenne egy a foglaláshoz hasonló dátum választóval, így ezt is a </w:t>
      </w:r>
      <w:proofErr w:type="spellStart"/>
      <w:r w:rsidR="00C00DF5">
        <w:t>DaypilotCalendar</w:t>
      </w:r>
      <w:proofErr w:type="spellEnd"/>
      <w:r w:rsidR="00C00DF5">
        <w:t xml:space="preserve"> komponens segítségével hoztam létre.</w:t>
      </w:r>
      <w:r w:rsidR="00E5020E">
        <w:t xml:space="preserve"> A szolgáltató a szolgáltatások kezelése oldalról tud idenavigálni.</w:t>
      </w:r>
    </w:p>
    <w:p w14:paraId="028C94D1" w14:textId="77777777" w:rsidR="00324603" w:rsidRDefault="00324603" w:rsidP="00324603">
      <w:pPr>
        <w:pStyle w:val="Kp"/>
      </w:pPr>
      <w:r w:rsidRPr="00324603">
        <w:rPr>
          <w:noProof/>
        </w:rPr>
        <w:drawing>
          <wp:inline distT="0" distB="0" distL="0" distR="0" wp14:anchorId="71549551" wp14:editId="50AE5919">
            <wp:extent cx="5400040" cy="2409825"/>
            <wp:effectExtent l="0" t="0" r="0" b="9525"/>
            <wp:docPr id="1973273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7302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9AD1" w14:textId="00932125" w:rsidR="00324603" w:rsidRDefault="00A52F77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D2B31">
        <w:rPr>
          <w:noProof/>
        </w:rPr>
        <w:t>24</w:t>
      </w:r>
      <w:r>
        <w:rPr>
          <w:noProof/>
        </w:rPr>
        <w:fldChar w:fldCharType="end"/>
      </w:r>
      <w:r w:rsidR="00324603">
        <w:t>. ábra Foglalható időpontok kezelése</w:t>
      </w:r>
    </w:p>
    <w:p w14:paraId="45AD65EE" w14:textId="77777777" w:rsidR="002155B2" w:rsidRDefault="00A42C4E" w:rsidP="002155B2">
      <w:r>
        <w:t>Az képen látható heti nézetes naptár ábrázolja a</w:t>
      </w:r>
      <w:r w:rsidR="0068501E">
        <w:t xml:space="preserve"> foglalható időpontokat időintervallu</w:t>
      </w:r>
      <w:r>
        <w:t>m formájában</w:t>
      </w:r>
      <w:r w:rsidR="0068501E">
        <w:t>.</w:t>
      </w:r>
      <w:r>
        <w:t xml:space="preserve"> Ezek azt jelzik mikor elérhető a szolgáltató, és a foglalt időpontoknak mindig bele kell férniük ebbe az idősávba. A továbbiakban elérhetőségi eseményként is hivatkozok a foglalható időintervallumra. </w:t>
      </w:r>
    </w:p>
    <w:p w14:paraId="64C8DAC9" w14:textId="0D5309D8" w:rsidR="00324603" w:rsidRDefault="00A42C4E" w:rsidP="002155B2">
      <w:r>
        <w:t xml:space="preserve">A bal oldalon található havi nézetes naptárból a szolgáltató kiválaszthatja, hogy melyik hetet szeretné látni a központi naptárban. </w:t>
      </w:r>
      <w:r w:rsidR="002155B2">
        <w:t>Egy-egy esemény jobb alsó sarkában láthatja a szolgáltató a saját profilképét.</w:t>
      </w:r>
      <w:r w:rsidR="002155B2" w:rsidRPr="002155B2">
        <w:t xml:space="preserve"> </w:t>
      </w:r>
      <w:r w:rsidR="002155B2">
        <w:t xml:space="preserve">Eseményt törölni a jobb felső sarokban található X jellel tudunk. </w:t>
      </w:r>
      <w:r>
        <w:t>Új elérhetőségi esemény felvételéhez a</w:t>
      </w:r>
      <w:r w:rsidR="0068501E">
        <w:t xml:space="preserve"> naptárból </w:t>
      </w:r>
      <w:r>
        <w:t>ki kell jelöln</w:t>
      </w:r>
      <w:r w:rsidR="00BF335E">
        <w:t>ünk</w:t>
      </w:r>
      <w:r>
        <w:t xml:space="preserve"> egy időintervallumot, és megadn</w:t>
      </w:r>
      <w:r w:rsidR="00BF335E">
        <w:t>i</w:t>
      </w:r>
      <w:r>
        <w:t xml:space="preserve"> annak részleteit. </w:t>
      </w:r>
    </w:p>
    <w:p w14:paraId="685E695B" w14:textId="77777777" w:rsidR="00324603" w:rsidRDefault="00324603" w:rsidP="00324603">
      <w:pPr>
        <w:pStyle w:val="Kp"/>
      </w:pPr>
      <w:r w:rsidRPr="00324603">
        <w:rPr>
          <w:noProof/>
        </w:rPr>
        <w:lastRenderedPageBreak/>
        <w:drawing>
          <wp:inline distT="0" distB="0" distL="0" distR="0" wp14:anchorId="67A8E96E" wp14:editId="421A6DD9">
            <wp:extent cx="5058481" cy="2743583"/>
            <wp:effectExtent l="0" t="0" r="8890" b="0"/>
            <wp:docPr id="15657019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01981" name="Picture 1" descr="A screenshot of a computer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9FE1" w14:textId="5438F33F" w:rsidR="00324603" w:rsidRPr="00324603" w:rsidRDefault="00A52F77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D2B31">
        <w:rPr>
          <w:noProof/>
        </w:rPr>
        <w:t>25</w:t>
      </w:r>
      <w:r>
        <w:rPr>
          <w:noProof/>
        </w:rPr>
        <w:fldChar w:fldCharType="end"/>
      </w:r>
      <w:r w:rsidR="00324603">
        <w:t>. ábra Új elérhetőség dialógus ablak</w:t>
      </w:r>
    </w:p>
    <w:p w14:paraId="39C6DEB9" w14:textId="250FC06C" w:rsidR="00BC7269" w:rsidRDefault="002155B2" w:rsidP="00F570EC">
      <w:r>
        <w:t xml:space="preserve">Az intervallum kijelölése után a fenti ábrán látható dialógus ablak nyílik meg. Itt megadhatunk más kezdetet és véget az intervallumnak, ha nem jól jelöltük ki a sávot elsőre. </w:t>
      </w:r>
      <w:r w:rsidR="00B33F2B">
        <w:t>A szolgáltatók megadhatnak ismétlődő elérhetőségi eseményeket</w:t>
      </w:r>
      <w:r>
        <w:t xml:space="preserve"> szabályok definiálásával</w:t>
      </w:r>
      <w:r w:rsidR="00B33F2B">
        <w:t>.</w:t>
      </w:r>
      <w:r>
        <w:t xml:space="preserve"> Ha az ábrán látható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 kapcsolót bepipáljuk, akkor nem egy eseményt, hanem egy úgynevezett elérhetőségi szabályt hozunk létre. </w:t>
      </w:r>
      <w:r w:rsidR="00B33F2B">
        <w:t>Egy ilyen szabály főbb adatai, hogy mettől meddig tartsanak az események, a hét milyen napján, és a következő hány hónapra lehessen előre foglalni.</w:t>
      </w:r>
    </w:p>
    <w:p w14:paraId="5914D49A" w14:textId="60F4A94C" w:rsidR="0046700D" w:rsidRDefault="00FE335E" w:rsidP="0046700D">
      <w:r>
        <w:t>Amikor egy új szabályt vesz fel a felhasználó, akkor automatikusan generál elérhetőségi eseményeket az alkalmazás minden megadott idősávba a következő x hónapig.</w:t>
      </w:r>
      <w:r w:rsidR="00F570EC">
        <w:t xml:space="preserve"> Az események tárolják, hogy melyik szabályhoz tartoznak.</w:t>
      </w:r>
      <w:r w:rsidR="001C0214">
        <w:t xml:space="preserve"> A felhasználónak lehetősége van úgy törölni szabály által létrehozott eseményt, hogy a szabály és a többi esemény ettől függetlenül megmarad. </w:t>
      </w:r>
      <w:r w:rsidR="00510E5F">
        <w:t>Amikor töröl egy szabályt, akkor az összes ahhoz a szabályhoz tartozó esemény is törlődik.</w:t>
      </w:r>
    </w:p>
    <w:p w14:paraId="663D34E5" w14:textId="6ECA60FC" w:rsidR="00BC7269" w:rsidRDefault="00BC7269" w:rsidP="0046700D">
      <w:r>
        <w:t xml:space="preserve">Ezek a szabály alapján generált események nem csak a szabály létrehozásától számított x hónapra keletkeznek, hanem minden héten generálódik egy újabb elérhetőségi esemény. Erről az </w:t>
      </w:r>
      <w:r>
        <w:fldChar w:fldCharType="begin"/>
      </w:r>
      <w:r>
        <w:instrText xml:space="preserve"> REF _Ref182417226 \h </w:instrText>
      </w:r>
      <w:r>
        <w:fldChar w:fldCharType="separate"/>
      </w:r>
      <w:r w:rsidR="002D2B31">
        <w:t>Értesítések és ütemezett feladatok</w:t>
      </w:r>
      <w:r>
        <w:fldChar w:fldCharType="end"/>
      </w:r>
      <w:r>
        <w:t xml:space="preserve"> fejezetben írok bővebben. </w:t>
      </w:r>
    </w:p>
    <w:p w14:paraId="4C07C963" w14:textId="70A4400F" w:rsidR="0046700D" w:rsidRPr="0046700D" w:rsidRDefault="0053153B" w:rsidP="0047308E">
      <w:pPr>
        <w:pStyle w:val="Heading2"/>
      </w:pPr>
      <w:bookmarkStart w:id="68" w:name="_Ref182417226"/>
      <w:bookmarkStart w:id="69" w:name="_Toc184212002"/>
      <w:r>
        <w:t>Értesítések és ü</w:t>
      </w:r>
      <w:r w:rsidR="0047308E">
        <w:t>temezett</w:t>
      </w:r>
      <w:r w:rsidR="0046700D">
        <w:t xml:space="preserve"> </w:t>
      </w:r>
      <w:r w:rsidR="0047308E">
        <w:t>feladatok</w:t>
      </w:r>
      <w:bookmarkEnd w:id="68"/>
      <w:bookmarkEnd w:id="69"/>
    </w:p>
    <w:p w14:paraId="33BF11E6" w14:textId="0939D9FD" w:rsidR="00BC666B" w:rsidRDefault="004710F8" w:rsidP="00543D89">
      <w:r>
        <w:t xml:space="preserve">Mivel a projektem egy időpont foglaló alkalmazás, így fontosnak tartottam, hogy részletes értesítéseket kapjanak a felhasználók a foglalt időpontjaikról. Az értesítések e-mail formájában érkeznek a felhasználó profiljában megadott e-mail címre. </w:t>
      </w:r>
      <w:r w:rsidR="00A64D04">
        <w:t xml:space="preserve">Az értesítések </w:t>
      </w:r>
      <w:r w:rsidR="00A64D04">
        <w:lastRenderedPageBreak/>
        <w:t xml:space="preserve">két különböző kategóriába sorolhatók: </w:t>
      </w:r>
      <w:r>
        <w:t>olyan értesítések, amelyek felhasználói művelet hatására keletkez</w:t>
      </w:r>
      <w:r w:rsidR="00A64D04">
        <w:t>t</w:t>
      </w:r>
      <w:r>
        <w:t xml:space="preserve">ek, </w:t>
      </w:r>
      <w:r w:rsidR="00A64D04">
        <w:t>és olyanok</w:t>
      </w:r>
      <w:r>
        <w:t>, amik egy-egy ütemezett feladat eredménye.</w:t>
      </w:r>
      <w:r w:rsidR="00BC666B">
        <w:t xml:space="preserve"> Ezen kívül vannak olyan ütemezett feladatok is, amelyek nem kapcsolódnak az értesítés </w:t>
      </w:r>
      <w:proofErr w:type="spellStart"/>
      <w:r w:rsidR="00BC666B">
        <w:t>küldéshez</w:t>
      </w:r>
      <w:proofErr w:type="spellEnd"/>
      <w:r w:rsidR="00BC666B">
        <w:t>.</w:t>
      </w:r>
    </w:p>
    <w:p w14:paraId="2D78E551" w14:textId="4C019CBA" w:rsidR="00BC666B" w:rsidRDefault="007F64C8" w:rsidP="00A64D04">
      <w:pPr>
        <w:pStyle w:val="Heading3"/>
      </w:pPr>
      <w:bookmarkStart w:id="70" w:name="_Toc184212003"/>
      <w:r>
        <w:t>E-mail küldés</w:t>
      </w:r>
      <w:bookmarkEnd w:id="70"/>
    </w:p>
    <w:p w14:paraId="154F4BF7" w14:textId="33D746CC" w:rsidR="00A64D04" w:rsidRDefault="00A64D04" w:rsidP="00A64D04">
      <w:r>
        <w:t xml:space="preserve">E-mail értesítés küldéséhez szüksége volt az alkalmazásomnak egy </w:t>
      </w:r>
      <w:proofErr w:type="spellStart"/>
      <w:r>
        <w:t>Simple</w:t>
      </w:r>
      <w:proofErr w:type="spellEnd"/>
      <w:r>
        <w:t xml:space="preserve"> Mail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(SMTP) szerverre. Egy SMTP szerver képes e-mailt küldeni és továbbítani a felhasználók címére, emellett </w:t>
      </w:r>
      <w:r w:rsidR="006804B2">
        <w:t>lehetővé teszi a biztonságos és megbízható kommunikációt a megfelelő konfiguráció mellett</w:t>
      </w:r>
      <w:r>
        <w:t>.</w:t>
      </w:r>
    </w:p>
    <w:p w14:paraId="23A21971" w14:textId="2B7F9436" w:rsidR="006804B2" w:rsidRPr="006804B2" w:rsidRDefault="006804B2" w:rsidP="006804B2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04B2">
        <w:t>spring.mail.host=</w:t>
      </w:r>
      <w:bookmarkStart w:id="71" w:name="_Hlk183015113"/>
      <w:r w:rsidRPr="006804B2">
        <w:t>smtp.gmail.com</w:t>
      </w:r>
      <w:r w:rsidRPr="006804B2">
        <w:br/>
      </w:r>
      <w:bookmarkEnd w:id="71"/>
      <w:proofErr w:type="spellStart"/>
      <w:proofErr w:type="gramStart"/>
      <w:r w:rsidRPr="006804B2">
        <w:t>spring.mail</w:t>
      </w:r>
      <w:proofErr w:type="gramEnd"/>
      <w:r w:rsidRPr="006804B2">
        <w:t>.port</w:t>
      </w:r>
      <w:proofErr w:type="spellEnd"/>
      <w:r w:rsidRPr="006804B2">
        <w:t>=587</w:t>
      </w:r>
      <w:r w:rsidRPr="006804B2">
        <w:br/>
        <w:t>spring.mail.username=bme.appointment.app@gmail.com</w:t>
      </w:r>
      <w:r w:rsidRPr="006804B2">
        <w:br/>
      </w:r>
      <w:proofErr w:type="spellStart"/>
      <w:r w:rsidRPr="006804B2">
        <w:t>spring.mail.password</w:t>
      </w:r>
      <w:proofErr w:type="spellEnd"/>
      <w:r w:rsidRPr="006804B2">
        <w:t>=</w:t>
      </w:r>
      <w:r>
        <w:t>***</w:t>
      </w:r>
      <w:r w:rsidRPr="006804B2">
        <w:br/>
      </w:r>
      <w:proofErr w:type="spellStart"/>
      <w:r w:rsidRPr="006804B2">
        <w:t>spring.mail.properties.mail.smtp.auth</w:t>
      </w:r>
      <w:proofErr w:type="spellEnd"/>
      <w:r w:rsidRPr="006804B2">
        <w:t>=</w:t>
      </w:r>
      <w:proofErr w:type="spellStart"/>
      <w:r w:rsidRPr="006804B2">
        <w:t>true</w:t>
      </w:r>
      <w:proofErr w:type="spellEnd"/>
      <w:r w:rsidRPr="006804B2">
        <w:br/>
      </w:r>
      <w:proofErr w:type="spellStart"/>
      <w:r w:rsidRPr="006804B2">
        <w:t>spring.mail.properties.mail.smtp.starttls.enable</w:t>
      </w:r>
      <w:proofErr w:type="spellEnd"/>
      <w:r w:rsidRPr="006804B2">
        <w:t>=</w:t>
      </w:r>
      <w:proofErr w:type="spellStart"/>
      <w:r w:rsidRPr="006804B2">
        <w:t>true</w:t>
      </w:r>
      <w:proofErr w:type="spellEnd"/>
    </w:p>
    <w:p w14:paraId="465C8A2B" w14:textId="57F822C9" w:rsidR="006804B2" w:rsidRDefault="00A52F77" w:rsidP="00032E1D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D2B31">
        <w:rPr>
          <w:noProof/>
        </w:rPr>
        <w:t>7</w:t>
      </w:r>
      <w:r>
        <w:rPr>
          <w:noProof/>
        </w:rPr>
        <w:fldChar w:fldCharType="end"/>
      </w:r>
      <w:r w:rsidR="006804B2">
        <w:t>. kódrészlet SMTP szerver konfiguráció</w:t>
      </w:r>
    </w:p>
    <w:p w14:paraId="32C8BE1E" w14:textId="23118C21" w:rsidR="007F64C8" w:rsidRDefault="0057401D" w:rsidP="000B0CB6">
      <w:r>
        <w:t xml:space="preserve">A fenti kódrészleten látható az SMTP szerverem konfigurációja az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fájlból. A </w:t>
      </w:r>
      <w:proofErr w:type="spellStart"/>
      <w:r>
        <w:t>google</w:t>
      </w:r>
      <w:proofErr w:type="spellEnd"/>
      <w:r>
        <w:t xml:space="preserve"> által üzemeltetett </w:t>
      </w:r>
      <w:proofErr w:type="spellStart"/>
      <w:r>
        <w:t>gmail</w:t>
      </w:r>
      <w:proofErr w:type="spellEnd"/>
      <w:r>
        <w:t xml:space="preserve"> SMTP szerverét használtam az e-mailek küldésére egy új </w:t>
      </w:r>
      <w:hyperlink r:id="rId38" w:history="1">
        <w:r w:rsidRPr="00022928">
          <w:rPr>
            <w:rStyle w:val="Hyperlink"/>
            <w:i/>
            <w:iCs/>
            <w:color w:val="auto"/>
            <w:u w:val="none"/>
          </w:rPr>
          <w:t>bme.appointment.app@gmail.com</w:t>
        </w:r>
      </w:hyperlink>
      <w:r w:rsidRPr="00022928">
        <w:t xml:space="preserve"> </w:t>
      </w:r>
      <w:r>
        <w:t xml:space="preserve">címről. A konfiguráció utolsó két sora biztosítja </w:t>
      </w:r>
      <w:r w:rsidR="006E7347">
        <w:t>az adatátviteli titkosítást, és a biztonságos kapcsolathoz szükséges hitelesítést.</w:t>
      </w:r>
      <w:r w:rsidR="000B0CB6">
        <w:t xml:space="preserve"> Egy-egy e-mail küldéséhez szükséges megadni a címzettet, az értesítésre specifikus tárgyat és a tartalmat.</w:t>
      </w:r>
    </w:p>
    <w:p w14:paraId="1C3CFC32" w14:textId="77777777" w:rsidR="00D66D68" w:rsidRDefault="00D66D68" w:rsidP="00D66D68">
      <w:pPr>
        <w:pStyle w:val="Kp"/>
      </w:pPr>
      <w:r>
        <w:rPr>
          <w:noProof/>
        </w:rPr>
        <w:drawing>
          <wp:inline distT="0" distB="0" distL="0" distR="0" wp14:anchorId="7DFB7FAF" wp14:editId="028EE62A">
            <wp:extent cx="5400040" cy="2486025"/>
            <wp:effectExtent l="0" t="0" r="0" b="9525"/>
            <wp:docPr id="35261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72" w:name="_Ref184204510"/>
    <w:p w14:paraId="5C16FB64" w14:textId="680CBC76" w:rsidR="00D66D68" w:rsidRDefault="00D66D68" w:rsidP="00D66D68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D2B31">
        <w:rPr>
          <w:noProof/>
        </w:rPr>
        <w:t>26</w:t>
      </w:r>
      <w:r>
        <w:fldChar w:fldCharType="end"/>
      </w:r>
      <w:r>
        <w:t>. ábra</w:t>
      </w:r>
      <w:bookmarkEnd w:id="72"/>
      <w:r>
        <w:t xml:space="preserve"> Foglalás lemondása e-mail</w:t>
      </w:r>
    </w:p>
    <w:p w14:paraId="59592F37" w14:textId="5927EECF" w:rsidR="00D66D68" w:rsidRPr="00D66D68" w:rsidRDefault="00D66D68" w:rsidP="00D66D68">
      <w:r>
        <w:lastRenderedPageBreak/>
        <w:t xml:space="preserve">Az alkalmazás által küldött e-mailre a </w:t>
      </w:r>
      <w:r>
        <w:fldChar w:fldCharType="begin"/>
      </w:r>
      <w:r>
        <w:instrText xml:space="preserve"> REF _Ref184204510 \h </w:instrText>
      </w:r>
      <w:r>
        <w:fldChar w:fldCharType="separate"/>
      </w:r>
      <w:r w:rsidR="002D2B31">
        <w:rPr>
          <w:noProof/>
        </w:rPr>
        <w:t>26</w:t>
      </w:r>
      <w:r w:rsidR="002D2B31">
        <w:t>. ábra</w:t>
      </w:r>
      <w:r>
        <w:fldChar w:fldCharType="end"/>
      </w:r>
      <w:r>
        <w:t xml:space="preserve"> mutat példát. Itt a szolgáltató (Max Berger) lemondta a hozzá foglalt időpontot, és erről az ügyfél (</w:t>
      </w:r>
      <w:proofErr w:type="spellStart"/>
      <w:r>
        <w:t>Eloise</w:t>
      </w:r>
      <w:proofErr w:type="spellEnd"/>
      <w:r>
        <w:t xml:space="preserve"> Jones) ebben az e-mailben értesül.</w:t>
      </w:r>
      <w:r w:rsidR="00E8311E">
        <w:t xml:space="preserve"> Beleírtam minden szükséges információt, hogy a felhasználó tudja pontosan melyik időpontról van szó és milyen módon</w:t>
      </w:r>
      <w:r>
        <w:t xml:space="preserve"> </w:t>
      </w:r>
      <w:r w:rsidR="00E8311E">
        <w:t>érheti el a személyt, aki lemondta a foglalást.</w:t>
      </w:r>
    </w:p>
    <w:p w14:paraId="380E6E7D" w14:textId="4ABACD55" w:rsidR="007F64C8" w:rsidRDefault="007F64C8" w:rsidP="007F64C8">
      <w:pPr>
        <w:pStyle w:val="Heading3"/>
      </w:pPr>
      <w:bookmarkStart w:id="73" w:name="_Toc184212004"/>
      <w:r>
        <w:t>Értesítések</w:t>
      </w:r>
      <w:bookmarkEnd w:id="73"/>
    </w:p>
    <w:p w14:paraId="2D8377C9" w14:textId="364291BA" w:rsidR="000B0CB6" w:rsidRDefault="000B0CB6" w:rsidP="000B0CB6">
      <w:r>
        <w:t>Jelenleg 4 különböző fajta értesítést küld az alkalmazás.</w:t>
      </w:r>
      <w:r w:rsidR="003569C8">
        <w:t xml:space="preserve"> Foglalás lemondásakor annak a félnek nem küld e-mailt, aki a lemondást kezdeményezte, de a másik félnek igen. Például, ha a vevő nyomott rá a foglalás törlése gombra, akkor a szolgáltatónak fog értesítést küldeni az alkalmazás. A</w:t>
      </w:r>
      <w:r>
        <w:t xml:space="preserve"> </w:t>
      </w:r>
      <w:r w:rsidR="003569C8">
        <w:t>f</w:t>
      </w:r>
      <w:r>
        <w:t xml:space="preserve">oglalás </w:t>
      </w:r>
      <w:r w:rsidR="003569C8">
        <w:t>módosításakor a vevőnek küld levelet, benne az új módosított adatokkal. A szolgáltatónak ilyenkor soha nem küld, mivel csak ő tudja módosítani a foglalás adatait.</w:t>
      </w:r>
    </w:p>
    <w:p w14:paraId="62F60726" w14:textId="381F52BC" w:rsidR="00042AFB" w:rsidRPr="00042AFB" w:rsidRDefault="00042AFB" w:rsidP="00042A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042AFB">
        <w:t>@Scheduled(cron = "0 0 20 * * *")</w:t>
      </w:r>
      <w:r w:rsidRPr="00042AFB">
        <w:br/>
      </w:r>
      <w:proofErr w:type="spellStart"/>
      <w:r w:rsidRPr="00042AFB">
        <w:t>fun</w:t>
      </w:r>
      <w:proofErr w:type="spellEnd"/>
      <w:r w:rsidRPr="00042AFB">
        <w:t xml:space="preserve"> </w:t>
      </w:r>
      <w:proofErr w:type="spellStart"/>
      <w:r w:rsidRPr="00042AFB">
        <w:t>sendAppointmentNotifications</w:t>
      </w:r>
      <w:proofErr w:type="spellEnd"/>
      <w:r w:rsidRPr="00042AFB">
        <w:t>() {</w:t>
      </w:r>
      <w:r w:rsidRPr="00042AFB">
        <w:br/>
        <w:t xml:space="preserve">    </w:t>
      </w:r>
      <w:proofErr w:type="spellStart"/>
      <w:r w:rsidRPr="00042AFB">
        <w:t>val</w:t>
      </w:r>
      <w:proofErr w:type="spellEnd"/>
      <w:r w:rsidRPr="00042AFB">
        <w:t xml:space="preserve"> </w:t>
      </w:r>
      <w:proofErr w:type="spellStart"/>
      <w:r w:rsidRPr="00042AFB">
        <w:t>nextDay</w:t>
      </w:r>
      <w:proofErr w:type="spellEnd"/>
      <w:r w:rsidRPr="00042AFB">
        <w:t xml:space="preserve"> = </w:t>
      </w:r>
      <w:proofErr w:type="spellStart"/>
      <w:r w:rsidRPr="00042AFB">
        <w:t>java.sql.Date.valueOf</w:t>
      </w:r>
      <w:proofErr w:type="spellEnd"/>
      <w:r w:rsidRPr="00042AFB">
        <w:t>(</w:t>
      </w:r>
      <w:proofErr w:type="spellStart"/>
      <w:r w:rsidRPr="00042AFB">
        <w:t>LocalDate.now</w:t>
      </w:r>
      <w:proofErr w:type="spellEnd"/>
      <w:r w:rsidRPr="00042AFB">
        <w:t>().</w:t>
      </w:r>
      <w:proofErr w:type="spellStart"/>
      <w:r w:rsidRPr="00042AFB">
        <w:t>plusDays</w:t>
      </w:r>
      <w:proofErr w:type="spellEnd"/>
      <w:r w:rsidRPr="00042AFB">
        <w:t>(1))</w:t>
      </w:r>
      <w:r w:rsidRPr="00042AFB">
        <w:br/>
        <w:t xml:space="preserve">    </w:t>
      </w:r>
      <w:proofErr w:type="spellStart"/>
      <w:r w:rsidRPr="00042AFB">
        <w:t>val</w:t>
      </w:r>
      <w:proofErr w:type="spellEnd"/>
      <w:r w:rsidRPr="00042AFB">
        <w:t xml:space="preserve"> </w:t>
      </w:r>
      <w:proofErr w:type="spellStart"/>
      <w:r w:rsidRPr="00042AFB">
        <w:t>providerAppointments</w:t>
      </w:r>
      <w:proofErr w:type="spellEnd"/>
      <w:r w:rsidRPr="00042AFB">
        <w:t xml:space="preserve"> = </w:t>
      </w:r>
      <w:proofErr w:type="spellStart"/>
      <w:r w:rsidRPr="00042AFB">
        <w:rPr>
          <w:i/>
          <w:iCs/>
        </w:rPr>
        <w:t>mutableMapOf</w:t>
      </w:r>
      <w:proofErr w:type="spellEnd"/>
      <w:r w:rsidRPr="00042AFB">
        <w:t xml:space="preserve">&lt;Long, </w:t>
      </w:r>
      <w:proofErr w:type="spellStart"/>
      <w:r w:rsidRPr="00042AFB">
        <w:t>MutableList</w:t>
      </w:r>
      <w:proofErr w:type="spellEnd"/>
      <w:r w:rsidRPr="00042AFB">
        <w:t>&lt;</w:t>
      </w:r>
      <w:proofErr w:type="spellStart"/>
      <w:r w:rsidRPr="00042AFB">
        <w:t>Appointment</w:t>
      </w:r>
      <w:proofErr w:type="spellEnd"/>
      <w:r w:rsidRPr="00042AFB">
        <w:t>&gt;&gt;()</w:t>
      </w:r>
      <w:r w:rsidRPr="00042AFB">
        <w:br/>
        <w:t xml:space="preserve">    </w:t>
      </w:r>
      <w:proofErr w:type="spellStart"/>
      <w:r w:rsidRPr="00042AFB">
        <w:t>appointmentRepository.findByDate</w:t>
      </w:r>
      <w:proofErr w:type="spellEnd"/>
      <w:r w:rsidRPr="00042AFB">
        <w:t>(</w:t>
      </w:r>
      <w:proofErr w:type="spellStart"/>
      <w:r w:rsidRPr="00042AFB">
        <w:t>nextDay</w:t>
      </w:r>
      <w:proofErr w:type="spellEnd"/>
      <w:r w:rsidRPr="00042AFB">
        <w:t>).</w:t>
      </w:r>
      <w:proofErr w:type="spellStart"/>
      <w:r w:rsidRPr="00042AFB">
        <w:rPr>
          <w:i/>
          <w:iCs/>
        </w:rPr>
        <w:t>forEach</w:t>
      </w:r>
      <w:proofErr w:type="spellEnd"/>
      <w:r w:rsidRPr="00042AFB">
        <w:rPr>
          <w:i/>
          <w:iCs/>
        </w:rPr>
        <w:t xml:space="preserve"> </w:t>
      </w:r>
      <w:r w:rsidRPr="00042AFB">
        <w:rPr>
          <w:b/>
          <w:bCs/>
        </w:rPr>
        <w:t>{</w:t>
      </w:r>
      <w:r w:rsidRPr="00042AFB">
        <w:rPr>
          <w:b/>
          <w:bCs/>
        </w:rPr>
        <w:br/>
        <w:t xml:space="preserve">        </w:t>
      </w:r>
      <w:proofErr w:type="spellStart"/>
      <w:r w:rsidRPr="00042AFB">
        <w:t>if</w:t>
      </w:r>
      <w:proofErr w:type="spellEnd"/>
      <w:r w:rsidRPr="00042AFB">
        <w:t xml:space="preserve"> (</w:t>
      </w:r>
      <w:proofErr w:type="spellStart"/>
      <w:r w:rsidRPr="00042AFB">
        <w:rPr>
          <w:b/>
          <w:bCs/>
        </w:rPr>
        <w:t>it</w:t>
      </w:r>
      <w:r w:rsidRPr="00042AFB">
        <w:t>.customer.sendDailyAppointmentNotification</w:t>
      </w:r>
      <w:proofErr w:type="spellEnd"/>
      <w:r w:rsidR="00F90192">
        <w:t xml:space="preserve">) </w:t>
      </w:r>
      <w:r w:rsidRPr="00042AFB">
        <w:t>{</w:t>
      </w:r>
      <w:r w:rsidRPr="00042AFB">
        <w:br/>
        <w:t xml:space="preserve">            </w:t>
      </w:r>
      <w:r>
        <w:t>…</w:t>
      </w:r>
      <w:r w:rsidRPr="00042AFB">
        <w:br/>
        <w:t xml:space="preserve">        }</w:t>
      </w:r>
      <w:r w:rsidRPr="00042AFB">
        <w:br/>
        <w:t xml:space="preserve">        </w:t>
      </w:r>
      <w:proofErr w:type="spellStart"/>
      <w:r w:rsidRPr="00042AFB">
        <w:t>if</w:t>
      </w:r>
      <w:proofErr w:type="spellEnd"/>
      <w:r w:rsidRPr="00042AFB">
        <w:t xml:space="preserve"> (</w:t>
      </w:r>
      <w:proofErr w:type="spellStart"/>
      <w:r w:rsidRPr="00042AFB">
        <w:rPr>
          <w:b/>
          <w:bCs/>
        </w:rPr>
        <w:t>it</w:t>
      </w:r>
      <w:r w:rsidRPr="00042AFB">
        <w:t>.provider.sendDailyAppointmentReport</w:t>
      </w:r>
      <w:proofErr w:type="spellEnd"/>
      <w:r w:rsidRPr="00042AFB">
        <w:t>) {</w:t>
      </w:r>
      <w:r w:rsidRPr="00042AFB">
        <w:br/>
        <w:t xml:space="preserve">            </w:t>
      </w:r>
      <w:r>
        <w:t>…</w:t>
      </w:r>
      <w:r w:rsidRPr="00042AFB">
        <w:br/>
        <w:t xml:space="preserve">        }</w:t>
      </w:r>
      <w:r w:rsidRPr="00042AFB">
        <w:br/>
        <w:t xml:space="preserve">    </w:t>
      </w:r>
      <w:r w:rsidRPr="00042AFB">
        <w:rPr>
          <w:b/>
          <w:bCs/>
        </w:rPr>
        <w:t>}</w:t>
      </w:r>
      <w:r w:rsidRPr="00042AFB">
        <w:rPr>
          <w:b/>
          <w:bCs/>
        </w:rPr>
        <w:br/>
        <w:t xml:space="preserve">    </w:t>
      </w:r>
      <w:proofErr w:type="spellStart"/>
      <w:r w:rsidRPr="00042AFB">
        <w:t>providerAppointments.</w:t>
      </w:r>
      <w:r w:rsidRPr="00042AFB">
        <w:rPr>
          <w:i/>
          <w:iCs/>
        </w:rPr>
        <w:t>forEach</w:t>
      </w:r>
      <w:proofErr w:type="spellEnd"/>
      <w:r w:rsidRPr="00042AFB">
        <w:rPr>
          <w:i/>
          <w:iCs/>
        </w:rPr>
        <w:t xml:space="preserve"> </w:t>
      </w:r>
      <w:r w:rsidRPr="00042AFB">
        <w:rPr>
          <w:b/>
          <w:bCs/>
        </w:rPr>
        <w:t>{</w:t>
      </w:r>
      <w:r w:rsidRPr="00042AFB">
        <w:rPr>
          <w:b/>
          <w:bCs/>
        </w:rPr>
        <w:br/>
        <w:t xml:space="preserve">        </w:t>
      </w:r>
      <w:proofErr w:type="spellStart"/>
      <w:r w:rsidRPr="00042AFB">
        <w:t>val</w:t>
      </w:r>
      <w:proofErr w:type="spellEnd"/>
      <w:r w:rsidRPr="00042AFB">
        <w:t xml:space="preserve"> mail = </w:t>
      </w:r>
      <w:proofErr w:type="spellStart"/>
      <w:r w:rsidRPr="00042AFB">
        <w:t>emailMessageFactory.createAppointmentReportEmail</w:t>
      </w:r>
      <w:proofErr w:type="spellEnd"/>
      <w:r w:rsidRPr="00042AFB">
        <w:t>(</w:t>
      </w:r>
      <w:proofErr w:type="spellStart"/>
      <w:r w:rsidRPr="00042AFB">
        <w:rPr>
          <w:b/>
          <w:bCs/>
        </w:rPr>
        <w:t>it</w:t>
      </w:r>
      <w:r w:rsidRPr="00042AFB">
        <w:t>.value</w:t>
      </w:r>
      <w:proofErr w:type="spellEnd"/>
      <w:r w:rsidRPr="00042AFB">
        <w:t>)</w:t>
      </w:r>
      <w:r w:rsidRPr="00042AFB">
        <w:br/>
        <w:t xml:space="preserve">        </w:t>
      </w:r>
      <w:proofErr w:type="spellStart"/>
      <w:r w:rsidRPr="00042AFB">
        <w:t>if</w:t>
      </w:r>
      <w:proofErr w:type="spellEnd"/>
      <w:r w:rsidRPr="00042AFB">
        <w:t xml:space="preserve"> (mail != null) {</w:t>
      </w:r>
      <w:r w:rsidRPr="00042AFB">
        <w:br/>
        <w:t xml:space="preserve">            </w:t>
      </w:r>
      <w:proofErr w:type="spellStart"/>
      <w:r w:rsidRPr="00042AFB">
        <w:t>emailService.sendMail</w:t>
      </w:r>
      <w:proofErr w:type="spellEnd"/>
      <w:r w:rsidRPr="00042AFB">
        <w:t>(mail)</w:t>
      </w:r>
      <w:r w:rsidRPr="00042AFB">
        <w:br/>
        <w:t xml:space="preserve">        }</w:t>
      </w:r>
      <w:r w:rsidRPr="00042AFB">
        <w:br/>
        <w:t xml:space="preserve">    </w:t>
      </w:r>
      <w:r w:rsidRPr="00042AFB">
        <w:rPr>
          <w:b/>
          <w:bCs/>
        </w:rPr>
        <w:t>}</w:t>
      </w:r>
      <w:r w:rsidRPr="00042AFB">
        <w:rPr>
          <w:b/>
          <w:bCs/>
        </w:rPr>
        <w:br/>
      </w:r>
      <w:r w:rsidRPr="00042AFB">
        <w:t>}</w:t>
      </w:r>
    </w:p>
    <w:bookmarkStart w:id="74" w:name="_Ref183017697"/>
    <w:p w14:paraId="76E5A255" w14:textId="5ADE00FF" w:rsidR="00505449" w:rsidRDefault="00042AFB" w:rsidP="00032E1D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D2B31">
        <w:rPr>
          <w:noProof/>
        </w:rPr>
        <w:t>8</w:t>
      </w:r>
      <w:r>
        <w:fldChar w:fldCharType="end"/>
      </w:r>
      <w:r>
        <w:t>. kódrészlet</w:t>
      </w:r>
      <w:bookmarkEnd w:id="74"/>
      <w:r>
        <w:t xml:space="preserve"> </w:t>
      </w:r>
      <w:bookmarkStart w:id="75" w:name="_Ref183017694"/>
      <w:r>
        <w:t xml:space="preserve">Ütemezett foglalás értesítés és </w:t>
      </w:r>
      <w:bookmarkEnd w:id="75"/>
      <w:r w:rsidR="001C3224">
        <w:t>beszámoló</w:t>
      </w:r>
    </w:p>
    <w:p w14:paraId="67E47799" w14:textId="3BDD1281" w:rsidR="00042AFB" w:rsidRDefault="00042AFB" w:rsidP="004B561C">
      <w:r>
        <w:t xml:space="preserve">A </w:t>
      </w:r>
      <w:r>
        <w:fldChar w:fldCharType="begin"/>
      </w:r>
      <w:r>
        <w:instrText xml:space="preserve"> REF _Ref183017697 \h </w:instrText>
      </w:r>
      <w:r>
        <w:fldChar w:fldCharType="separate"/>
      </w:r>
      <w:r w:rsidR="002D2B31">
        <w:rPr>
          <w:noProof/>
        </w:rPr>
        <w:t>8</w:t>
      </w:r>
      <w:r w:rsidR="002D2B31">
        <w:t>. kódrészlet</w:t>
      </w:r>
      <w:r>
        <w:fldChar w:fldCharType="end"/>
      </w:r>
      <w:r w:rsidR="00F90192">
        <w:t xml:space="preserve"> mutatja be az ütemezett foglalás értesítést vevők és szolgáltatók számára. </w:t>
      </w:r>
      <w:r w:rsidR="00C505F0">
        <w:t>A fenti metódus l</w:t>
      </w:r>
      <w:r w:rsidR="00F90192">
        <w:t>ekéri a holnapi foglalások listáját, és e-mailt küld az összes vevőnek</w:t>
      </w:r>
      <w:r w:rsidR="001C3224">
        <w:t>, aki szeretne értesítést kapni erről. A szolgáltatóknak pedig nem egyesével külön e-mailekben küldi ki a holnapi foglalásaikat, hanem egy táblázatos beszámoló jellegű üzenetet kap, ahol áttekintheti a napirendet és a vevők adatait.</w:t>
      </w:r>
    </w:p>
    <w:p w14:paraId="408DE2B0" w14:textId="1E3E4578" w:rsidR="004B561C" w:rsidRPr="00042AFB" w:rsidRDefault="004B561C" w:rsidP="004B561C">
      <w:r>
        <w:lastRenderedPageBreak/>
        <w:t xml:space="preserve">A metódus felett található annotáció miatt minden nap este 8 órakor fut le ez a kód. Ezt a </w:t>
      </w:r>
      <w:proofErr w:type="spellStart"/>
      <w:r>
        <w:t>cron</w:t>
      </w:r>
      <w:proofErr w:type="spellEnd"/>
      <w:r>
        <w:t xml:space="preserve"> időzítési formátummal tudtam megadni, azaz 0 másodperckor, 0 perckor, 20 órakor és az összes (*) napon az összes hónapban.</w:t>
      </w:r>
    </w:p>
    <w:p w14:paraId="633E4908" w14:textId="75312862" w:rsidR="00543D89" w:rsidRDefault="004710F8" w:rsidP="00A64D04">
      <w:pPr>
        <w:pStyle w:val="Heading3"/>
      </w:pPr>
      <w:r>
        <w:t xml:space="preserve"> </w:t>
      </w:r>
      <w:bookmarkStart w:id="76" w:name="_Toc184212005"/>
      <w:r w:rsidR="004B561C">
        <w:t>Egyéb ü</w:t>
      </w:r>
      <w:r w:rsidR="00A64D04">
        <w:t>temezett feladatok</w:t>
      </w:r>
      <w:bookmarkEnd w:id="76"/>
    </w:p>
    <w:p w14:paraId="6BA195FB" w14:textId="14CDDBD7" w:rsidR="004B561C" w:rsidRDefault="004B561C" w:rsidP="004B561C">
      <w:r>
        <w:t xml:space="preserve">Az értesítés </w:t>
      </w:r>
      <w:proofErr w:type="spellStart"/>
      <w:r>
        <w:t>küldésen</w:t>
      </w:r>
      <w:proofErr w:type="spellEnd"/>
      <w:r>
        <w:t xml:space="preserve"> kívül van két egyéb ütemezett feladat, ami a szolgáltatók elérhetőségeit tartja karban. Minden nap éjfél után </w:t>
      </w:r>
      <w:r w:rsidR="00290D5E">
        <w:t>egy</w:t>
      </w:r>
      <w:r>
        <w:t xml:space="preserve"> perc</w:t>
      </w:r>
      <w:r w:rsidR="00290D5E">
        <w:t>cel</w:t>
      </w:r>
      <w:r>
        <w:t xml:space="preserve"> az alkalmazás kitörli a szolgáltatók összes elérhetőségi eseményét, ami a mai vagy korábbi időpontra vonatkoznak. Tehát nincs lehetősége a felhasználónak mai, vagy múltbeli időpontra jelentkeznie egy szolgáltatónál. A jelenlegi napra való foglalást </w:t>
      </w:r>
      <w:r w:rsidR="000D257C">
        <w:t>azért vettem ki, mert ilyenkor a szolgáltatónak már lehet nem lesz ideje felkészülni erre a foglalásra, és a vevő inkább telefonon vagy e-mailben keresse ez esetben.</w:t>
      </w:r>
    </w:p>
    <w:p w14:paraId="1949BA68" w14:textId="5D76CA01" w:rsidR="00B33F2B" w:rsidRDefault="00B33F2B" w:rsidP="004B561C">
      <w:r>
        <w:t>A szolgáltatók által megadott elérhetőségi szabályok megmondják, hogy a következő hány hónapra</w:t>
      </w:r>
      <w:r w:rsidR="000F7989">
        <w:t xml:space="preserve"> </w:t>
      </w:r>
      <w:r w:rsidR="00290D5E">
        <w:t xml:space="preserve">lehessen előre foglalni, így létre kell hozni ezeket az elérhetőségi eseményeket. Minden nap éjfél után egy perccel összeszedi az összes olyan szabályt, amely a hét erre a napjára vonatkozik. Nem módosít vagy töröl semmilyen eseményt, ami a szabályhoz tartozik, mivel lehetséges, hogy a felhasználó már korábban </w:t>
      </w:r>
      <w:proofErr w:type="spellStart"/>
      <w:r w:rsidR="00290D5E">
        <w:t>kitörölt</w:t>
      </w:r>
      <w:proofErr w:type="spellEnd"/>
      <w:r w:rsidR="00290D5E">
        <w:t xml:space="preserve"> 1-2 alkalmat belőlük. Hozzáadja eseményként - 30 napos hónapokkal számolva - az x hónap múlva következő első alkalmat, amikor ugyanaz a hét napja, mint most. Például, ha a szabály szerint hétfőnként 3-tól 4-ig elérhető a szolgáltató, akkor hétfőnként hozzáad egy három </w:t>
      </w:r>
      <w:r w:rsidR="00925BA9">
        <w:t>hónap múlva lévő hétfői elérhetőségi eseményt.</w:t>
      </w:r>
    </w:p>
    <w:p w14:paraId="6C3EAE5F" w14:textId="444DBFF8" w:rsidR="00A53BA0" w:rsidRDefault="00A53BA0" w:rsidP="00A53BA0">
      <w:pPr>
        <w:pStyle w:val="Heading2"/>
      </w:pPr>
      <w:bookmarkStart w:id="77" w:name="_Toc184212006"/>
      <w:r>
        <w:t>Képek kezelése</w:t>
      </w:r>
      <w:bookmarkEnd w:id="77"/>
    </w:p>
    <w:p w14:paraId="20DFB2DE" w14:textId="316B3469" w:rsidR="00BC477B" w:rsidRDefault="006A0946" w:rsidP="0087170F">
      <w:r>
        <w:t xml:space="preserve">Két fajta képet kezel az alkalmazásom: profil és portfólió képet. A frontend egy backend API </w:t>
      </w:r>
      <w:proofErr w:type="gramStart"/>
      <w:r>
        <w:t>URL-el</w:t>
      </w:r>
      <w:proofErr w:type="gramEnd"/>
      <w:r>
        <w:t xml:space="preserve"> hivatkozik ezekre </w:t>
      </w:r>
      <w:proofErr w:type="spellStart"/>
      <w:r>
        <w:t>Src</w:t>
      </w:r>
      <w:proofErr w:type="spellEnd"/>
      <w:r>
        <w:t xml:space="preserve"> attribútumként</w:t>
      </w:r>
      <w:r w:rsidR="00410636">
        <w:t>, ez után</w:t>
      </w:r>
      <w:r>
        <w:t xml:space="preserve"> komponensei megjelenítik a képeket.</w:t>
      </w:r>
    </w:p>
    <w:p w14:paraId="429F6245" w14:textId="4B185241" w:rsidR="0087170F" w:rsidRDefault="006A0946" w:rsidP="0087170F">
      <w:r>
        <w:t xml:space="preserve">A backend </w:t>
      </w:r>
      <w:proofErr w:type="spellStart"/>
      <w:r>
        <w:t>User</w:t>
      </w:r>
      <w:proofErr w:type="spellEnd"/>
      <w:r w:rsidR="00410636">
        <w:t xml:space="preserve"> és Service</w:t>
      </w:r>
      <w:r>
        <w:t xml:space="preserve"> kontrollere szolgálja ki </w:t>
      </w:r>
      <w:r w:rsidR="00410636">
        <w:t>a</w:t>
      </w:r>
      <w:r>
        <w:t xml:space="preserve"> kép igény</w:t>
      </w:r>
      <w:r w:rsidR="00410636">
        <w:t>eket</w:t>
      </w:r>
      <w:r>
        <w:t>. Profilképből csak egyet tárol az alkalmazás, így</w:t>
      </w:r>
      <w:r w:rsidR="00410636">
        <w:t xml:space="preserve"> a felhasználó azonosítója alapján</w:t>
      </w:r>
      <w:r>
        <w:t xml:space="preserve"> egyértelmű, hogy melyik képe</w:t>
      </w:r>
      <w:r w:rsidR="00410636">
        <w:t>t kell visszaadnunk,</w:t>
      </w:r>
      <w:r>
        <w:t xml:space="preserve"> azonban Portfólió képek esetén a REST API kérés szükséges eleme a fájl neve</w:t>
      </w:r>
      <w:r w:rsidR="00410636">
        <w:t xml:space="preserve"> is</w:t>
      </w:r>
      <w:r>
        <w:t>.</w:t>
      </w:r>
      <w:r w:rsidR="00410636">
        <w:t xml:space="preserve"> Ezért is van egy kiajánlott végpont, ahol a portfólió fájl neveket kérdezheti le.</w:t>
      </w:r>
      <w:r w:rsidR="00CE2084">
        <w:t xml:space="preserve"> </w:t>
      </w:r>
      <w:r w:rsidR="00CE2084">
        <w:t>Mivel lehetőségünk van újabb profil képet feltölteni</w:t>
      </w:r>
      <w:r w:rsidR="00CE2084">
        <w:t xml:space="preserve">, előfordulhat, hogy frissítettük az eddigit, azonban a kép elérhetőségi linkje ugyan az marad </w:t>
      </w:r>
      <w:r w:rsidR="00CE2084">
        <w:t xml:space="preserve">(pl.: </w:t>
      </w:r>
      <w:proofErr w:type="spellStart"/>
      <w:r w:rsidR="00CE2084">
        <w:t>users</w:t>
      </w:r>
      <w:proofErr w:type="spellEnd"/>
      <w:r w:rsidR="00CE2084">
        <w:t>/1/</w:t>
      </w:r>
      <w:proofErr w:type="spellStart"/>
      <w:r w:rsidR="00CE2084">
        <w:t>profile-picture</w:t>
      </w:r>
      <w:proofErr w:type="spellEnd"/>
      <w:r w:rsidR="00CE2084">
        <w:t>)</w:t>
      </w:r>
      <w:r w:rsidR="00CE2084">
        <w:t xml:space="preserve">. A frontend komponensét hiába frissítjük az új linkkel, hiszen </w:t>
      </w:r>
      <w:r w:rsidR="00CE2084">
        <w:lastRenderedPageBreak/>
        <w:t xml:space="preserve">ugyan az maradt, nem frissíti a képet. Ezt úgy oldottam meg, hogy egy </w:t>
      </w:r>
      <w:proofErr w:type="spellStart"/>
      <w:r w:rsidR="00CE2084">
        <w:t>timestamp</w:t>
      </w:r>
      <w:proofErr w:type="spellEnd"/>
      <w:r w:rsidR="00CE2084">
        <w:t xml:space="preserve"> </w:t>
      </w:r>
      <w:proofErr w:type="spellStart"/>
      <w:r w:rsidR="00CE2084">
        <w:t>query</w:t>
      </w:r>
      <w:proofErr w:type="spellEnd"/>
      <w:r w:rsidR="00CE2084">
        <w:t xml:space="preserve"> paramétert helyeztem a frontenden kért linkbe, hogy új kép esetén mindenképp a legfrissebb verziót lássuk.</w:t>
      </w:r>
    </w:p>
    <w:p w14:paraId="7DF41562" w14:textId="2E465605" w:rsidR="00410636" w:rsidRPr="0087170F" w:rsidRDefault="00410636" w:rsidP="0087170F">
      <w:r>
        <w:t xml:space="preserve">A backend a képeket a fájl rendszerben kezeli. Utána néztem a kép tárolás egyéb módjainak, például </w:t>
      </w:r>
      <w:proofErr w:type="spellStart"/>
      <w:r>
        <w:t>MongoDB</w:t>
      </w:r>
      <w:proofErr w:type="spellEnd"/>
      <w:r>
        <w:t xml:space="preserve">, </w:t>
      </w:r>
      <w:r w:rsidR="00575381">
        <w:t>felhő alapú</w:t>
      </w:r>
      <w:r>
        <w:t xml:space="preserve"> vagy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, azonban a fájl rendszerben tárolás gyorsan konfigurálható, </w:t>
      </w:r>
      <w:r w:rsidR="00575381">
        <w:t xml:space="preserve">elegendően </w:t>
      </w:r>
      <w:r>
        <w:t>optimalizált és effektív</w:t>
      </w:r>
      <w:r w:rsidR="00EF115B">
        <w:t xml:space="preserve"> volt egy ilyen kisebb projekt esetén.</w:t>
      </w:r>
      <w:r w:rsidR="00575381">
        <w:t xml:space="preserve"> Éles környezetekben érdemes lehet áttérni ennél jobban skálázódó, például felhő alapú technológiákra (AWS S3, </w:t>
      </w:r>
      <w:r w:rsidR="00575381" w:rsidRPr="00575381">
        <w:t xml:space="preserve">Google </w:t>
      </w:r>
      <w:proofErr w:type="spellStart"/>
      <w:r w:rsidR="00575381" w:rsidRPr="00575381">
        <w:t>Cloud</w:t>
      </w:r>
      <w:proofErr w:type="spellEnd"/>
      <w:r w:rsidR="00575381" w:rsidRPr="00575381">
        <w:t xml:space="preserve"> Storage</w:t>
      </w:r>
      <w:r w:rsidR="00575381">
        <w:t>).</w:t>
      </w:r>
    </w:p>
    <w:p w14:paraId="74C791D2" w14:textId="6944DA89" w:rsidR="0047308E" w:rsidRDefault="0047308E" w:rsidP="0047308E">
      <w:pPr>
        <w:pStyle w:val="Heading2"/>
      </w:pPr>
      <w:bookmarkStart w:id="78" w:name="_Toc184212007"/>
      <w:r>
        <w:t>Tesztelés</w:t>
      </w:r>
      <w:bookmarkEnd w:id="78"/>
    </w:p>
    <w:p w14:paraId="1C464D32" w14:textId="77777777" w:rsidR="001D066A" w:rsidRDefault="0050635A" w:rsidP="0047308E">
      <w:r>
        <w:t>Alkalmazásom backend részének tesztelését Unit tesztekkel végeztem. A teljes kiterjedt funkcionalitást nem fedik le az elkészült tesztek, de a teszteléshez szükséges eszközöket konfiguráltam és ennek segítségével teszteltem egyes szolgáltatásokat.</w:t>
      </w:r>
      <w:r w:rsidR="006D3F0C">
        <w:t xml:space="preserve"> </w:t>
      </w:r>
    </w:p>
    <w:p w14:paraId="62B0B3C2" w14:textId="2E20E350" w:rsidR="0047308E" w:rsidRDefault="006D3F0C" w:rsidP="0047308E">
      <w:proofErr w:type="gramStart"/>
      <w:r>
        <w:t>A</w:t>
      </w:r>
      <w:proofErr w:type="gramEnd"/>
      <w:r>
        <w:t xml:space="preserve"> Unit tesztek fő célja, hogy a legegyszerűbb alapvető működést leteszteljék. Ezek egy biztos alapot nyújtanak a bonyolultabb komponensek, alkalmazások és rendszerek írásához. Fontos alapelv, hogy a tesztek egy dolgot teszteljenek és </w:t>
      </w:r>
      <w:r w:rsidR="001D066A">
        <w:t>legyenek függetlenek egymástól</w:t>
      </w:r>
      <w:r>
        <w:t>. Ha egy Unit teszt egyszerre több dolgot tesztel, akkor az elbukásánál nem tudjuk pontosan</w:t>
      </w:r>
      <w:r w:rsidR="001D066A">
        <w:t xml:space="preserve">, hogy mi nem működik rendesen. Az egymásra építő tesztek esetében egy teszt bukása lehet, hogy kihat több másik teszt futására is a függőség miatt. Így a teszteredményekből nem tudhatjuk, hogy melyik teszt bukott el azért, mert </w:t>
      </w:r>
      <w:r w:rsidR="00CA0854">
        <w:t xml:space="preserve">tényleg </w:t>
      </w:r>
      <w:r w:rsidR="001D066A">
        <w:t>nem működik, és melyik</w:t>
      </w:r>
      <w:r w:rsidR="00190813">
        <w:t>,</w:t>
      </w:r>
      <w:r w:rsidR="001D066A">
        <w:t xml:space="preserve"> </w:t>
      </w:r>
      <w:r w:rsidR="00CA0854">
        <w:t>ami a függőség miatt.</w:t>
      </w:r>
      <w:r w:rsidR="00190813">
        <w:t xml:space="preserve"> A teszteléskor ezért is törekedtem az egymástól független, és egy funkciót tesztelő tesztesetek írására.</w:t>
      </w:r>
    </w:p>
    <w:p w14:paraId="15671E53" w14:textId="31B83F1C" w:rsidR="00E617B7" w:rsidRDefault="00E617B7" w:rsidP="0047308E">
      <w:r>
        <w:t>A</w:t>
      </w:r>
      <w:r w:rsidR="00C41A94">
        <w:t xml:space="preserve"> teszteléshez a Spring Boot teszt </w:t>
      </w:r>
      <w:sdt>
        <w:sdtPr>
          <w:id w:val="147173822"/>
          <w:citation/>
        </w:sdtPr>
        <w:sdtContent>
          <w:r w:rsidR="00C41A94">
            <w:fldChar w:fldCharType="begin"/>
          </w:r>
          <w:r w:rsidR="00C41A94">
            <w:instrText xml:space="preserve">CITATION Mvn24 \l 1038 </w:instrText>
          </w:r>
          <w:r w:rsidR="00C41A94">
            <w:fldChar w:fldCharType="separate"/>
          </w:r>
          <w:r w:rsidR="00EA3862">
            <w:rPr>
              <w:noProof/>
            </w:rPr>
            <w:t>[13]</w:t>
          </w:r>
          <w:r w:rsidR="00C41A94">
            <w:fldChar w:fldCharType="end"/>
          </w:r>
        </w:sdtContent>
      </w:sdt>
      <w:r w:rsidR="00C41A94">
        <w:t xml:space="preserve"> és a </w:t>
      </w:r>
      <w:proofErr w:type="spellStart"/>
      <w:r w:rsidR="00C41A94">
        <w:t>Mockito</w:t>
      </w:r>
      <w:proofErr w:type="spellEnd"/>
      <w:r w:rsidR="00C41A94">
        <w:t xml:space="preserve"> </w:t>
      </w:r>
      <w:proofErr w:type="spellStart"/>
      <w:r w:rsidR="00C41A94">
        <w:t>Kotlin</w:t>
      </w:r>
      <w:proofErr w:type="spellEnd"/>
      <w:r w:rsidR="00C41A94">
        <w:t xml:space="preserve"> </w:t>
      </w:r>
      <w:sdt>
        <w:sdtPr>
          <w:id w:val="-1720429327"/>
          <w:citation/>
        </w:sdtPr>
        <w:sdtContent>
          <w:r w:rsidR="00C41A94">
            <w:fldChar w:fldCharType="begin"/>
          </w:r>
          <w:r w:rsidR="00C41A94">
            <w:instrText xml:space="preserve"> CITATION Mvn241 \l 1038 </w:instrText>
          </w:r>
          <w:r w:rsidR="00C41A94">
            <w:fldChar w:fldCharType="separate"/>
          </w:r>
          <w:r w:rsidR="00EA3862">
            <w:rPr>
              <w:noProof/>
            </w:rPr>
            <w:t>[14]</w:t>
          </w:r>
          <w:r w:rsidR="00C41A94">
            <w:fldChar w:fldCharType="end"/>
          </w:r>
        </w:sdtContent>
      </w:sdt>
      <w:r w:rsidR="00C41A94">
        <w:t xml:space="preserve"> csomagját használtam.</w:t>
      </w:r>
      <w:r>
        <w:t xml:space="preserve"> @SpringBootTest és @Test annotációk segítségével</w:t>
      </w:r>
      <w:r w:rsidR="00C41A94">
        <w:t xml:space="preserve"> unit teszteseteket</w:t>
      </w:r>
      <w:r>
        <w:t xml:space="preserve"> definiáltam</w:t>
      </w:r>
      <w:r w:rsidR="00C41A94">
        <w:t>. Ezekben @MockBean és @Autowired annotációkkal</w:t>
      </w:r>
      <w:r w:rsidR="006D6996">
        <w:t xml:space="preserve"> attribútumként</w:t>
      </w:r>
      <w:r w:rsidR="00C41A94">
        <w:t xml:space="preserve"> hivatkoztam </w:t>
      </w:r>
      <w:r w:rsidR="006D6996">
        <w:t xml:space="preserve">a backend tesztelendő osztályaira. A @MockBean segítségével egyszerűen kezelhetünk és hozhatunk létre </w:t>
      </w:r>
      <w:proofErr w:type="spellStart"/>
      <w:r w:rsidR="006D6996">
        <w:t>mock</w:t>
      </w:r>
      <w:proofErr w:type="spellEnd"/>
      <w:r w:rsidR="006D6996">
        <w:t xml:space="preserve"> osztályokat. Megadhatjuk, hogy milyen függvény hívásokra milyen értékeket adjanak vissza, és ezeket ellenőrizhetjük is a teszt végén.</w:t>
      </w:r>
      <w:r w:rsidR="00C41A94">
        <w:t xml:space="preserve"> </w:t>
      </w:r>
      <w:r w:rsidR="006D6996">
        <w:t xml:space="preserve">A Spring Boot DI segítségével </w:t>
      </w:r>
      <w:r w:rsidR="00C41A94">
        <w:t xml:space="preserve">az alkalmazáshoz hasonlóan </w:t>
      </w:r>
      <w:r w:rsidR="006D6996">
        <w:t>a függőségek kezelését a</w:t>
      </w:r>
      <w:r w:rsidR="00C41A94">
        <w:t xml:space="preserve"> keretrendszer kezelte.</w:t>
      </w:r>
    </w:p>
    <w:p w14:paraId="4093C72E" w14:textId="004CF938" w:rsidR="00881E4E" w:rsidRDefault="00881E4E" w:rsidP="00881E4E">
      <w:pPr>
        <w:spacing w:after="0" w:line="240" w:lineRule="auto"/>
        <w:ind w:firstLine="0"/>
        <w:jc w:val="left"/>
      </w:pPr>
      <w:r>
        <w:br w:type="page"/>
      </w:r>
    </w:p>
    <w:p w14:paraId="4EED5AAC" w14:textId="77777777" w:rsidR="005767F5" w:rsidRDefault="00032E1D" w:rsidP="005767F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080808"/>
          <w:lang w:eastAsia="hu-HU"/>
        </w:rPr>
      </w:pPr>
      <w:proofErr w:type="spellStart"/>
      <w:r w:rsidRPr="00032E1D">
        <w:rPr>
          <w:color w:val="0033B3"/>
          <w:lang w:eastAsia="hu-HU"/>
        </w:rPr>
        <w:lastRenderedPageBreak/>
        <w:t>fun</w:t>
      </w:r>
      <w:proofErr w:type="spellEnd"/>
      <w:r w:rsidRPr="00032E1D">
        <w:rPr>
          <w:color w:val="0033B3"/>
          <w:lang w:eastAsia="hu-HU"/>
        </w:rPr>
        <w:t xml:space="preserve"> </w:t>
      </w:r>
      <w:r w:rsidRPr="00032E1D">
        <w:rPr>
          <w:lang w:eastAsia="hu-HU"/>
        </w:rPr>
        <w:t>`</w:t>
      </w:r>
      <w:proofErr w:type="spellStart"/>
      <w:r w:rsidRPr="00032E1D">
        <w:rPr>
          <w:lang w:eastAsia="hu-HU"/>
        </w:rPr>
        <w:t>should</w:t>
      </w:r>
      <w:proofErr w:type="spellEnd"/>
      <w:r w:rsidRPr="00032E1D">
        <w:rPr>
          <w:lang w:eastAsia="hu-HU"/>
        </w:rPr>
        <w:t xml:space="preserve"> </w:t>
      </w:r>
      <w:proofErr w:type="spellStart"/>
      <w:r w:rsidRPr="00032E1D">
        <w:rPr>
          <w:lang w:eastAsia="hu-HU"/>
        </w:rPr>
        <w:t>call</w:t>
      </w:r>
      <w:proofErr w:type="spellEnd"/>
      <w:r w:rsidRPr="00032E1D">
        <w:rPr>
          <w:lang w:eastAsia="hu-HU"/>
        </w:rPr>
        <w:t xml:space="preserve"> </w:t>
      </w:r>
      <w:proofErr w:type="spellStart"/>
      <w:r w:rsidRPr="00032E1D">
        <w:rPr>
          <w:lang w:eastAsia="hu-HU"/>
        </w:rPr>
        <w:t>emailService</w:t>
      </w:r>
      <w:proofErr w:type="spellEnd"/>
      <w:r w:rsidRPr="00032E1D">
        <w:rPr>
          <w:lang w:eastAsia="hu-HU"/>
        </w:rPr>
        <w:t xml:space="preserve"> </w:t>
      </w:r>
      <w:proofErr w:type="spellStart"/>
      <w:r w:rsidRPr="00032E1D">
        <w:rPr>
          <w:lang w:eastAsia="hu-HU"/>
        </w:rPr>
        <w:t>with</w:t>
      </w:r>
      <w:proofErr w:type="spellEnd"/>
      <w:r w:rsidRPr="00032E1D">
        <w:rPr>
          <w:lang w:eastAsia="hu-HU"/>
        </w:rPr>
        <w:t xml:space="preserve"> </w:t>
      </w:r>
      <w:proofErr w:type="spellStart"/>
      <w:r w:rsidRPr="00032E1D">
        <w:rPr>
          <w:lang w:eastAsia="hu-HU"/>
        </w:rPr>
        <w:t>correct</w:t>
      </w:r>
      <w:proofErr w:type="spellEnd"/>
      <w:r w:rsidRPr="00032E1D">
        <w:rPr>
          <w:lang w:eastAsia="hu-HU"/>
        </w:rPr>
        <w:t xml:space="preserve"> </w:t>
      </w:r>
      <w:proofErr w:type="spellStart"/>
      <w:r w:rsidRPr="00032E1D">
        <w:rPr>
          <w:lang w:eastAsia="hu-HU"/>
        </w:rPr>
        <w:t>parameters</w:t>
      </w:r>
      <w:proofErr w:type="spellEnd"/>
      <w:r w:rsidRPr="00032E1D">
        <w:rPr>
          <w:lang w:eastAsia="hu-HU"/>
        </w:rPr>
        <w:t xml:space="preserve"> </w:t>
      </w:r>
      <w:proofErr w:type="spellStart"/>
      <w:r w:rsidRPr="00032E1D">
        <w:rPr>
          <w:lang w:eastAsia="hu-HU"/>
        </w:rPr>
        <w:t>when</w:t>
      </w:r>
      <w:proofErr w:type="spellEnd"/>
      <w:r w:rsidRPr="00032E1D">
        <w:rPr>
          <w:lang w:eastAsia="hu-HU"/>
        </w:rPr>
        <w:t xml:space="preserve"> </w:t>
      </w:r>
      <w:proofErr w:type="spellStart"/>
      <w:r w:rsidRPr="00032E1D">
        <w:rPr>
          <w:lang w:eastAsia="hu-HU"/>
        </w:rPr>
        <w:t>appointment</w:t>
      </w:r>
      <w:proofErr w:type="spellEnd"/>
      <w:r w:rsidRPr="00032E1D">
        <w:rPr>
          <w:lang w:eastAsia="hu-HU"/>
        </w:rPr>
        <w:t xml:space="preserve"> is </w:t>
      </w:r>
      <w:proofErr w:type="spellStart"/>
      <w:r w:rsidRPr="00032E1D">
        <w:rPr>
          <w:lang w:eastAsia="hu-HU"/>
        </w:rPr>
        <w:t>canceled</w:t>
      </w:r>
      <w:proofErr w:type="spellEnd"/>
      <w:proofErr w:type="gramStart"/>
      <w:r w:rsidRPr="00032E1D">
        <w:rPr>
          <w:lang w:eastAsia="hu-HU"/>
        </w:rPr>
        <w:t>`</w:t>
      </w:r>
      <w:r w:rsidRPr="00032E1D">
        <w:rPr>
          <w:color w:val="080808"/>
          <w:lang w:eastAsia="hu-HU"/>
        </w:rPr>
        <w:t>(</w:t>
      </w:r>
      <w:proofErr w:type="gramEnd"/>
      <w:r w:rsidRPr="00032E1D">
        <w:rPr>
          <w:color w:val="080808"/>
          <w:lang w:eastAsia="hu-HU"/>
        </w:rPr>
        <w:t>) {</w:t>
      </w:r>
      <w:r w:rsidRPr="00032E1D">
        <w:rPr>
          <w:color w:val="080808"/>
          <w:lang w:eastAsia="hu-HU"/>
        </w:rPr>
        <w:br/>
        <w:t xml:space="preserve">    </w:t>
      </w:r>
      <w:r w:rsidRPr="00032E1D">
        <w:rPr>
          <w:i/>
          <w:iCs/>
          <w:color w:val="8C8C8C"/>
          <w:lang w:eastAsia="hu-HU"/>
        </w:rPr>
        <w:t xml:space="preserve">// </w:t>
      </w:r>
      <w:proofErr w:type="spellStart"/>
      <w:r w:rsidRPr="00032E1D">
        <w:rPr>
          <w:i/>
          <w:iCs/>
          <w:color w:val="8C8C8C"/>
          <w:lang w:eastAsia="hu-HU"/>
        </w:rPr>
        <w:t>Arrange</w:t>
      </w:r>
      <w:proofErr w:type="spellEnd"/>
      <w:r w:rsidRPr="00032E1D">
        <w:rPr>
          <w:i/>
          <w:iCs/>
          <w:color w:val="8C8C8C"/>
          <w:lang w:eastAsia="hu-HU"/>
        </w:rPr>
        <w:br/>
        <w:t xml:space="preserve">    </w:t>
      </w:r>
      <w:proofErr w:type="spellStart"/>
      <w:r w:rsidRPr="00032E1D">
        <w:rPr>
          <w:color w:val="0033B3"/>
          <w:lang w:eastAsia="hu-HU"/>
        </w:rPr>
        <w:t>val</w:t>
      </w:r>
      <w:proofErr w:type="spellEnd"/>
      <w:r w:rsidRPr="00032E1D">
        <w:rPr>
          <w:color w:val="0033B3"/>
          <w:lang w:eastAsia="hu-HU"/>
        </w:rPr>
        <w:t xml:space="preserve"> </w:t>
      </w:r>
      <w:proofErr w:type="spellStart"/>
      <w:r w:rsidRPr="00032E1D">
        <w:rPr>
          <w:color w:val="000000"/>
          <w:lang w:eastAsia="hu-HU"/>
        </w:rPr>
        <w:t>appointmentId</w:t>
      </w:r>
      <w:proofErr w:type="spellEnd"/>
      <w:r w:rsidRPr="00032E1D">
        <w:rPr>
          <w:color w:val="000000"/>
          <w:lang w:eastAsia="hu-HU"/>
        </w:rPr>
        <w:t xml:space="preserve"> </w:t>
      </w:r>
      <w:r w:rsidRPr="00032E1D">
        <w:rPr>
          <w:color w:val="080808"/>
          <w:lang w:eastAsia="hu-HU"/>
        </w:rPr>
        <w:t xml:space="preserve">= </w:t>
      </w:r>
      <w:r w:rsidRPr="00032E1D">
        <w:rPr>
          <w:color w:val="1750EB"/>
          <w:lang w:eastAsia="hu-HU"/>
        </w:rPr>
        <w:t>1L</w:t>
      </w:r>
      <w:r w:rsidRPr="00032E1D">
        <w:rPr>
          <w:color w:val="1750EB"/>
          <w:lang w:eastAsia="hu-HU"/>
        </w:rPr>
        <w:br/>
        <w:t xml:space="preserve">    </w:t>
      </w:r>
      <w:proofErr w:type="spellStart"/>
      <w:r w:rsidRPr="00032E1D">
        <w:rPr>
          <w:color w:val="0033B3"/>
          <w:lang w:eastAsia="hu-HU"/>
        </w:rPr>
        <w:t>val</w:t>
      </w:r>
      <w:proofErr w:type="spellEnd"/>
      <w:r w:rsidRPr="00032E1D">
        <w:rPr>
          <w:color w:val="0033B3"/>
          <w:lang w:eastAsia="hu-HU"/>
        </w:rPr>
        <w:t xml:space="preserve"> </w:t>
      </w:r>
      <w:proofErr w:type="spellStart"/>
      <w:r w:rsidRPr="00032E1D">
        <w:rPr>
          <w:color w:val="000000"/>
          <w:lang w:eastAsia="hu-HU"/>
        </w:rPr>
        <w:t>customerCancelled</w:t>
      </w:r>
      <w:proofErr w:type="spellEnd"/>
      <w:r w:rsidRPr="00032E1D">
        <w:rPr>
          <w:color w:val="000000"/>
          <w:lang w:eastAsia="hu-HU"/>
        </w:rPr>
        <w:t xml:space="preserve"> </w:t>
      </w:r>
      <w:r w:rsidRPr="00032E1D">
        <w:rPr>
          <w:color w:val="080808"/>
          <w:lang w:eastAsia="hu-HU"/>
        </w:rPr>
        <w:t xml:space="preserve">= </w:t>
      </w:r>
      <w:proofErr w:type="spellStart"/>
      <w:r w:rsidRPr="00032E1D">
        <w:rPr>
          <w:color w:val="0033B3"/>
          <w:lang w:eastAsia="hu-HU"/>
        </w:rPr>
        <w:t>true</w:t>
      </w:r>
      <w:proofErr w:type="spellEnd"/>
      <w:r w:rsidRPr="00032E1D">
        <w:rPr>
          <w:color w:val="0033B3"/>
          <w:lang w:eastAsia="hu-HU"/>
        </w:rPr>
        <w:br/>
        <w:t xml:space="preserve">    </w:t>
      </w:r>
      <w:proofErr w:type="spellStart"/>
      <w:r w:rsidRPr="00032E1D">
        <w:rPr>
          <w:i/>
          <w:iCs/>
          <w:lang w:eastAsia="hu-HU"/>
        </w:rPr>
        <w:t>whenever</w:t>
      </w:r>
      <w:proofErr w:type="spellEnd"/>
      <w:r w:rsidRPr="00032E1D">
        <w:rPr>
          <w:color w:val="080808"/>
          <w:lang w:eastAsia="hu-HU"/>
        </w:rPr>
        <w:t>(</w:t>
      </w:r>
      <w:proofErr w:type="spellStart"/>
      <w:r w:rsidRPr="00032E1D">
        <w:rPr>
          <w:color w:val="871094"/>
          <w:lang w:eastAsia="hu-HU"/>
        </w:rPr>
        <w:t>mockAppointmentRepository</w:t>
      </w:r>
      <w:r w:rsidRPr="00032E1D">
        <w:rPr>
          <w:color w:val="080808"/>
          <w:lang w:eastAsia="hu-HU"/>
        </w:rPr>
        <w:t>.findById</w:t>
      </w:r>
      <w:proofErr w:type="spellEnd"/>
      <w:r w:rsidRPr="00032E1D">
        <w:rPr>
          <w:color w:val="080808"/>
          <w:lang w:eastAsia="hu-HU"/>
        </w:rPr>
        <w:t>(</w:t>
      </w:r>
      <w:proofErr w:type="spellStart"/>
      <w:r w:rsidRPr="00032E1D">
        <w:rPr>
          <w:color w:val="000000"/>
          <w:lang w:eastAsia="hu-HU"/>
        </w:rPr>
        <w:t>appointmentId</w:t>
      </w:r>
      <w:proofErr w:type="spellEnd"/>
      <w:r w:rsidRPr="00032E1D">
        <w:rPr>
          <w:color w:val="080808"/>
          <w:lang w:eastAsia="hu-HU"/>
        </w:rPr>
        <w:t>))</w:t>
      </w:r>
    </w:p>
    <w:p w14:paraId="57ADC700" w14:textId="31A80AAE" w:rsidR="005767F5" w:rsidRDefault="005767F5" w:rsidP="005767F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080808"/>
          <w:lang w:eastAsia="hu-HU"/>
        </w:rPr>
      </w:pPr>
      <w:r>
        <w:rPr>
          <w:color w:val="0033B3"/>
          <w:lang w:eastAsia="hu-HU"/>
        </w:rPr>
        <w:t xml:space="preserve">       </w:t>
      </w:r>
      <w:proofErr w:type="gramStart"/>
      <w:r w:rsidR="00032E1D" w:rsidRPr="00032E1D">
        <w:rPr>
          <w:color w:val="080808"/>
          <w:lang w:eastAsia="hu-HU"/>
        </w:rPr>
        <w:t>.</w:t>
      </w:r>
      <w:proofErr w:type="spellStart"/>
      <w:r w:rsidR="00032E1D" w:rsidRPr="00032E1D">
        <w:rPr>
          <w:color w:val="080808"/>
          <w:lang w:eastAsia="hu-HU"/>
        </w:rPr>
        <w:t>thenReturn</w:t>
      </w:r>
      <w:proofErr w:type="spellEnd"/>
      <w:proofErr w:type="gramEnd"/>
      <w:r w:rsidR="00032E1D" w:rsidRPr="00032E1D">
        <w:rPr>
          <w:color w:val="080808"/>
          <w:lang w:eastAsia="hu-HU"/>
        </w:rPr>
        <w:t>(</w:t>
      </w:r>
      <w:proofErr w:type="spellStart"/>
      <w:r w:rsidR="00032E1D" w:rsidRPr="00032E1D">
        <w:rPr>
          <w:color w:val="000000"/>
          <w:lang w:eastAsia="hu-HU"/>
        </w:rPr>
        <w:t>Optional</w:t>
      </w:r>
      <w:r w:rsidR="00032E1D" w:rsidRPr="00032E1D">
        <w:rPr>
          <w:color w:val="080808"/>
          <w:lang w:eastAsia="hu-HU"/>
        </w:rPr>
        <w:t>.of</w:t>
      </w:r>
      <w:proofErr w:type="spellEnd"/>
      <w:r w:rsidR="00032E1D" w:rsidRPr="00032E1D">
        <w:rPr>
          <w:color w:val="080808"/>
          <w:lang w:eastAsia="hu-HU"/>
        </w:rPr>
        <w:t>(</w:t>
      </w:r>
      <w:proofErr w:type="spellStart"/>
      <w:r w:rsidR="00032E1D" w:rsidRPr="00032E1D">
        <w:rPr>
          <w:color w:val="871094"/>
          <w:lang w:eastAsia="hu-HU"/>
        </w:rPr>
        <w:t>mockAppointment</w:t>
      </w:r>
      <w:proofErr w:type="spellEnd"/>
      <w:r w:rsidR="00032E1D" w:rsidRPr="00032E1D">
        <w:rPr>
          <w:color w:val="080808"/>
          <w:lang w:eastAsia="hu-HU"/>
        </w:rPr>
        <w:t>))</w:t>
      </w:r>
      <w:r w:rsidR="00032E1D" w:rsidRPr="00032E1D">
        <w:rPr>
          <w:color w:val="080808"/>
          <w:lang w:eastAsia="hu-HU"/>
        </w:rPr>
        <w:br/>
        <w:t xml:space="preserve">    </w:t>
      </w:r>
      <w:proofErr w:type="spellStart"/>
      <w:r w:rsidR="00032E1D" w:rsidRPr="00032E1D">
        <w:rPr>
          <w:color w:val="0033B3"/>
          <w:lang w:eastAsia="hu-HU"/>
        </w:rPr>
        <w:t>val</w:t>
      </w:r>
      <w:proofErr w:type="spellEnd"/>
      <w:r w:rsidR="00032E1D" w:rsidRPr="00032E1D">
        <w:rPr>
          <w:color w:val="0033B3"/>
          <w:lang w:eastAsia="hu-HU"/>
        </w:rPr>
        <w:t xml:space="preserve"> </w:t>
      </w:r>
      <w:proofErr w:type="spellStart"/>
      <w:r w:rsidR="00032E1D" w:rsidRPr="00032E1D">
        <w:rPr>
          <w:color w:val="000000"/>
          <w:lang w:eastAsia="hu-HU"/>
        </w:rPr>
        <w:t>emailMessage</w:t>
      </w:r>
      <w:proofErr w:type="spellEnd"/>
      <w:r w:rsidR="00032E1D" w:rsidRPr="00032E1D">
        <w:rPr>
          <w:color w:val="000000"/>
          <w:lang w:eastAsia="hu-HU"/>
        </w:rPr>
        <w:t xml:space="preserve"> </w:t>
      </w:r>
      <w:r w:rsidR="00032E1D" w:rsidRPr="00032E1D">
        <w:rPr>
          <w:color w:val="080808"/>
          <w:lang w:eastAsia="hu-HU"/>
        </w:rPr>
        <w:t xml:space="preserve">= </w:t>
      </w:r>
      <w:proofErr w:type="spellStart"/>
      <w:r w:rsidR="00032E1D" w:rsidRPr="00032E1D">
        <w:rPr>
          <w:color w:val="080808"/>
          <w:lang w:eastAsia="hu-HU"/>
        </w:rPr>
        <w:t>EmailMessage</w:t>
      </w:r>
      <w:proofErr w:type="spellEnd"/>
      <w:r w:rsidR="00032E1D" w:rsidRPr="00032E1D">
        <w:rPr>
          <w:color w:val="080808"/>
          <w:lang w:eastAsia="hu-HU"/>
        </w:rPr>
        <w:t>(</w:t>
      </w:r>
      <w:r w:rsidR="00032E1D" w:rsidRPr="00032E1D">
        <w:rPr>
          <w:color w:val="080808"/>
          <w:lang w:eastAsia="hu-HU"/>
        </w:rPr>
        <w:br/>
        <w:t xml:space="preserve">       </w:t>
      </w:r>
      <w:proofErr w:type="spellStart"/>
      <w:r w:rsidR="00032E1D" w:rsidRPr="00032E1D">
        <w:rPr>
          <w:color w:val="4A86E8"/>
          <w:lang w:eastAsia="hu-HU"/>
        </w:rPr>
        <w:t>recipient</w:t>
      </w:r>
      <w:proofErr w:type="spellEnd"/>
      <w:r w:rsidR="00032E1D" w:rsidRPr="00032E1D">
        <w:rPr>
          <w:color w:val="4A86E8"/>
          <w:lang w:eastAsia="hu-HU"/>
        </w:rPr>
        <w:t xml:space="preserve"> = </w:t>
      </w:r>
      <w:proofErr w:type="spellStart"/>
      <w:r w:rsidR="00032E1D" w:rsidRPr="00032E1D">
        <w:rPr>
          <w:color w:val="871094"/>
          <w:lang w:eastAsia="hu-HU"/>
        </w:rPr>
        <w:t>mockProvider</w:t>
      </w:r>
      <w:r w:rsidR="00032E1D" w:rsidRPr="00032E1D">
        <w:rPr>
          <w:color w:val="080808"/>
          <w:lang w:eastAsia="hu-HU"/>
        </w:rPr>
        <w:t>.</w:t>
      </w:r>
      <w:r w:rsidR="00032E1D" w:rsidRPr="00032E1D">
        <w:rPr>
          <w:color w:val="871094"/>
          <w:lang w:eastAsia="hu-HU"/>
        </w:rPr>
        <w:t>user</w:t>
      </w:r>
      <w:r w:rsidR="00032E1D" w:rsidRPr="00032E1D">
        <w:rPr>
          <w:color w:val="080808"/>
          <w:lang w:eastAsia="hu-HU"/>
        </w:rPr>
        <w:t>.</w:t>
      </w:r>
      <w:r w:rsidR="00032E1D" w:rsidRPr="00032E1D">
        <w:rPr>
          <w:color w:val="871094"/>
          <w:lang w:eastAsia="hu-HU"/>
        </w:rPr>
        <w:t>email</w:t>
      </w:r>
      <w:proofErr w:type="spellEnd"/>
      <w:r w:rsidR="00032E1D" w:rsidRPr="00032E1D">
        <w:rPr>
          <w:color w:val="080808"/>
          <w:lang w:eastAsia="hu-HU"/>
        </w:rPr>
        <w:t>,</w:t>
      </w:r>
      <w:r w:rsidR="00032E1D" w:rsidRPr="00032E1D">
        <w:rPr>
          <w:color w:val="080808"/>
          <w:lang w:eastAsia="hu-HU"/>
        </w:rPr>
        <w:br/>
        <w:t xml:space="preserve">       </w:t>
      </w:r>
      <w:proofErr w:type="spellStart"/>
      <w:r w:rsidR="00032E1D" w:rsidRPr="00032E1D">
        <w:rPr>
          <w:color w:val="4A86E8"/>
          <w:lang w:eastAsia="hu-HU"/>
        </w:rPr>
        <w:t>msgBody</w:t>
      </w:r>
      <w:proofErr w:type="spellEnd"/>
      <w:r w:rsidR="00032E1D" w:rsidRPr="00032E1D">
        <w:rPr>
          <w:color w:val="4A86E8"/>
          <w:lang w:eastAsia="hu-HU"/>
        </w:rPr>
        <w:t xml:space="preserve"> = </w:t>
      </w:r>
      <w:r w:rsidR="00032E1D" w:rsidRPr="00032E1D">
        <w:rPr>
          <w:color w:val="067D17"/>
          <w:lang w:eastAsia="hu-HU"/>
        </w:rPr>
        <w:t>""</w:t>
      </w:r>
      <w:r w:rsidR="00032E1D" w:rsidRPr="00032E1D">
        <w:rPr>
          <w:color w:val="080808"/>
          <w:lang w:eastAsia="hu-HU"/>
        </w:rPr>
        <w:t>,</w:t>
      </w:r>
      <w:r w:rsidR="00032E1D" w:rsidRPr="00032E1D">
        <w:rPr>
          <w:color w:val="080808"/>
          <w:lang w:eastAsia="hu-HU"/>
        </w:rPr>
        <w:br/>
        <w:t xml:space="preserve">       </w:t>
      </w:r>
      <w:proofErr w:type="spellStart"/>
      <w:r w:rsidR="00032E1D" w:rsidRPr="00032E1D">
        <w:rPr>
          <w:color w:val="4A86E8"/>
          <w:lang w:eastAsia="hu-HU"/>
        </w:rPr>
        <w:t>subject</w:t>
      </w:r>
      <w:proofErr w:type="spellEnd"/>
      <w:r w:rsidR="00032E1D" w:rsidRPr="00032E1D">
        <w:rPr>
          <w:color w:val="4A86E8"/>
          <w:lang w:eastAsia="hu-HU"/>
        </w:rPr>
        <w:t xml:space="preserve"> = </w:t>
      </w:r>
      <w:r w:rsidR="00032E1D" w:rsidRPr="00032E1D">
        <w:rPr>
          <w:color w:val="067D17"/>
          <w:lang w:eastAsia="hu-HU"/>
        </w:rPr>
        <w:t>""</w:t>
      </w:r>
      <w:r w:rsidR="00032E1D" w:rsidRPr="00032E1D">
        <w:rPr>
          <w:color w:val="067D17"/>
          <w:lang w:eastAsia="hu-HU"/>
        </w:rPr>
        <w:br/>
        <w:t xml:space="preserve">    </w:t>
      </w:r>
      <w:r w:rsidR="00032E1D" w:rsidRPr="00032E1D">
        <w:rPr>
          <w:color w:val="080808"/>
          <w:lang w:eastAsia="hu-HU"/>
        </w:rPr>
        <w:t>)</w:t>
      </w:r>
      <w:r w:rsidR="00032E1D" w:rsidRPr="00032E1D">
        <w:rPr>
          <w:color w:val="080808"/>
          <w:lang w:eastAsia="hu-HU"/>
        </w:rPr>
        <w:br/>
        <w:t xml:space="preserve">    </w:t>
      </w:r>
      <w:proofErr w:type="spellStart"/>
      <w:r w:rsidR="00032E1D" w:rsidRPr="00032E1D">
        <w:rPr>
          <w:i/>
          <w:iCs/>
          <w:lang w:eastAsia="hu-HU"/>
        </w:rPr>
        <w:t>whenever</w:t>
      </w:r>
      <w:proofErr w:type="spellEnd"/>
      <w:r w:rsidR="00032E1D" w:rsidRPr="00032E1D">
        <w:rPr>
          <w:color w:val="080808"/>
          <w:lang w:eastAsia="hu-HU"/>
        </w:rPr>
        <w:t>(</w:t>
      </w:r>
    </w:p>
    <w:p w14:paraId="54F0D90A" w14:textId="7D0842FF" w:rsidR="005767F5" w:rsidRDefault="005767F5" w:rsidP="005767F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080808"/>
          <w:lang w:eastAsia="hu-HU"/>
        </w:rPr>
      </w:pPr>
      <w:r>
        <w:rPr>
          <w:color w:val="871094"/>
          <w:lang w:eastAsia="hu-HU"/>
        </w:rPr>
        <w:t xml:space="preserve">       </w:t>
      </w:r>
      <w:proofErr w:type="spellStart"/>
      <w:r w:rsidR="00032E1D" w:rsidRPr="00032E1D">
        <w:rPr>
          <w:color w:val="871094"/>
          <w:lang w:eastAsia="hu-HU"/>
        </w:rPr>
        <w:t>mockEmailMessageFactory</w:t>
      </w:r>
      <w:r w:rsidR="00032E1D" w:rsidRPr="00032E1D">
        <w:rPr>
          <w:color w:val="080808"/>
          <w:lang w:eastAsia="hu-HU"/>
        </w:rPr>
        <w:t>.createAppointmentCancelledEmail</w:t>
      </w:r>
      <w:proofErr w:type="spellEnd"/>
      <w:r w:rsidR="00032E1D" w:rsidRPr="00032E1D">
        <w:rPr>
          <w:color w:val="080808"/>
          <w:lang w:eastAsia="hu-HU"/>
        </w:rPr>
        <w:t>(</w:t>
      </w:r>
    </w:p>
    <w:p w14:paraId="312B794D" w14:textId="77777777" w:rsidR="00707C9B" w:rsidRDefault="005767F5" w:rsidP="005767F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080808"/>
          <w:lang w:eastAsia="hu-HU"/>
        </w:rPr>
      </w:pPr>
      <w:r>
        <w:rPr>
          <w:color w:val="080808"/>
          <w:lang w:eastAsia="hu-HU"/>
        </w:rPr>
        <w:t xml:space="preserve">          </w:t>
      </w:r>
      <w:proofErr w:type="spellStart"/>
      <w:r w:rsidR="00032E1D" w:rsidRPr="00032E1D">
        <w:rPr>
          <w:color w:val="871094"/>
          <w:lang w:eastAsia="hu-HU"/>
        </w:rPr>
        <w:t>mockAppointment</w:t>
      </w:r>
      <w:proofErr w:type="spellEnd"/>
      <w:r w:rsidR="00032E1D" w:rsidRPr="00032E1D">
        <w:rPr>
          <w:color w:val="080808"/>
          <w:lang w:eastAsia="hu-HU"/>
        </w:rPr>
        <w:t>,</w:t>
      </w:r>
      <w:r>
        <w:rPr>
          <w:color w:val="080808"/>
          <w:lang w:eastAsia="hu-HU"/>
        </w:rPr>
        <w:t xml:space="preserve"> </w:t>
      </w:r>
    </w:p>
    <w:p w14:paraId="45F18613" w14:textId="77777777" w:rsidR="00707C9B" w:rsidRDefault="00707C9B" w:rsidP="005767F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000000"/>
          <w:lang w:eastAsia="hu-HU"/>
        </w:rPr>
      </w:pPr>
      <w:r>
        <w:rPr>
          <w:color w:val="871094"/>
          <w:lang w:eastAsia="hu-HU"/>
        </w:rPr>
        <w:t xml:space="preserve">          </w:t>
      </w:r>
      <w:proofErr w:type="spellStart"/>
      <w:r w:rsidR="00032E1D" w:rsidRPr="00032E1D">
        <w:rPr>
          <w:color w:val="000000"/>
          <w:lang w:eastAsia="hu-HU"/>
        </w:rPr>
        <w:t>customerCancelled</w:t>
      </w:r>
      <w:proofErr w:type="spellEnd"/>
    </w:p>
    <w:p w14:paraId="6318EB3C" w14:textId="77777777" w:rsidR="00707C9B" w:rsidRDefault="00707C9B" w:rsidP="005767F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080808"/>
          <w:lang w:eastAsia="hu-HU"/>
        </w:rPr>
      </w:pPr>
      <w:r>
        <w:rPr>
          <w:color w:val="000000"/>
          <w:lang w:eastAsia="hu-HU"/>
        </w:rPr>
        <w:t xml:space="preserve">       </w:t>
      </w:r>
      <w:r w:rsidR="00032E1D" w:rsidRPr="00032E1D">
        <w:rPr>
          <w:color w:val="080808"/>
          <w:lang w:eastAsia="hu-HU"/>
        </w:rPr>
        <w:t>)</w:t>
      </w:r>
    </w:p>
    <w:p w14:paraId="60111ADF" w14:textId="0725F5B5" w:rsidR="00032E1D" w:rsidRPr="005767F5" w:rsidRDefault="00707C9B" w:rsidP="005767F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080808"/>
          <w:lang w:eastAsia="hu-HU"/>
        </w:rPr>
      </w:pPr>
      <w:r>
        <w:rPr>
          <w:color w:val="080808"/>
          <w:lang w:eastAsia="hu-HU"/>
        </w:rPr>
        <w:t xml:space="preserve">    </w:t>
      </w:r>
      <w:proofErr w:type="gramStart"/>
      <w:r w:rsidR="00032E1D" w:rsidRPr="00032E1D">
        <w:rPr>
          <w:color w:val="080808"/>
          <w:lang w:eastAsia="hu-HU"/>
        </w:rPr>
        <w:t>).</w:t>
      </w:r>
      <w:proofErr w:type="spellStart"/>
      <w:r w:rsidR="00032E1D" w:rsidRPr="00032E1D">
        <w:rPr>
          <w:color w:val="080808"/>
          <w:lang w:eastAsia="hu-HU"/>
        </w:rPr>
        <w:t>thenReturn</w:t>
      </w:r>
      <w:proofErr w:type="spellEnd"/>
      <w:proofErr w:type="gramEnd"/>
      <w:r w:rsidR="00032E1D" w:rsidRPr="00032E1D">
        <w:rPr>
          <w:color w:val="080808"/>
          <w:lang w:eastAsia="hu-HU"/>
        </w:rPr>
        <w:t>(</w:t>
      </w:r>
      <w:proofErr w:type="spellStart"/>
      <w:r w:rsidR="00032E1D" w:rsidRPr="00032E1D">
        <w:rPr>
          <w:color w:val="000000"/>
          <w:lang w:eastAsia="hu-HU"/>
        </w:rPr>
        <w:t>emailMessage</w:t>
      </w:r>
      <w:proofErr w:type="spellEnd"/>
      <w:r w:rsidR="00032E1D" w:rsidRPr="00032E1D">
        <w:rPr>
          <w:color w:val="080808"/>
          <w:lang w:eastAsia="hu-HU"/>
        </w:rPr>
        <w:t>)</w:t>
      </w:r>
      <w:r w:rsidR="00032E1D" w:rsidRPr="00032E1D">
        <w:rPr>
          <w:color w:val="080808"/>
          <w:lang w:eastAsia="hu-HU"/>
        </w:rPr>
        <w:br/>
        <w:t xml:space="preserve">    </w:t>
      </w:r>
      <w:r w:rsidR="00032E1D" w:rsidRPr="00032E1D">
        <w:rPr>
          <w:i/>
          <w:iCs/>
          <w:color w:val="8C8C8C"/>
          <w:lang w:eastAsia="hu-HU"/>
        </w:rPr>
        <w:t xml:space="preserve">// </w:t>
      </w:r>
      <w:proofErr w:type="spellStart"/>
      <w:r w:rsidR="00032E1D" w:rsidRPr="00032E1D">
        <w:rPr>
          <w:i/>
          <w:iCs/>
          <w:color w:val="8C8C8C"/>
          <w:lang w:eastAsia="hu-HU"/>
        </w:rPr>
        <w:t>Act</w:t>
      </w:r>
      <w:proofErr w:type="spellEnd"/>
      <w:r w:rsidR="00032E1D" w:rsidRPr="00032E1D">
        <w:rPr>
          <w:i/>
          <w:iCs/>
          <w:color w:val="8C8C8C"/>
          <w:lang w:eastAsia="hu-HU"/>
        </w:rPr>
        <w:br/>
        <w:t xml:space="preserve">    </w:t>
      </w:r>
      <w:proofErr w:type="spellStart"/>
      <w:r w:rsidR="00032E1D" w:rsidRPr="00032E1D">
        <w:rPr>
          <w:color w:val="871094"/>
          <w:lang w:eastAsia="hu-HU"/>
        </w:rPr>
        <w:t>appointmentService</w:t>
      </w:r>
      <w:r w:rsidR="00032E1D" w:rsidRPr="00032E1D">
        <w:rPr>
          <w:color w:val="080808"/>
          <w:lang w:eastAsia="hu-HU"/>
        </w:rPr>
        <w:t>.cancelAppointment</w:t>
      </w:r>
      <w:proofErr w:type="spellEnd"/>
      <w:r w:rsidR="00032E1D" w:rsidRPr="00032E1D">
        <w:rPr>
          <w:color w:val="080808"/>
          <w:lang w:eastAsia="hu-HU"/>
        </w:rPr>
        <w:t>(</w:t>
      </w:r>
      <w:proofErr w:type="spellStart"/>
      <w:r w:rsidR="00032E1D" w:rsidRPr="00032E1D">
        <w:rPr>
          <w:color w:val="000000"/>
          <w:lang w:eastAsia="hu-HU"/>
        </w:rPr>
        <w:t>appointmentId</w:t>
      </w:r>
      <w:proofErr w:type="spellEnd"/>
      <w:r w:rsidR="00032E1D" w:rsidRPr="00032E1D">
        <w:rPr>
          <w:color w:val="080808"/>
          <w:lang w:eastAsia="hu-HU"/>
        </w:rPr>
        <w:t xml:space="preserve">, </w:t>
      </w:r>
      <w:proofErr w:type="spellStart"/>
      <w:r w:rsidR="00032E1D" w:rsidRPr="00032E1D">
        <w:rPr>
          <w:color w:val="000000"/>
          <w:lang w:eastAsia="hu-HU"/>
        </w:rPr>
        <w:t>customerCancelled</w:t>
      </w:r>
      <w:proofErr w:type="spellEnd"/>
      <w:r w:rsidR="00032E1D" w:rsidRPr="00032E1D">
        <w:rPr>
          <w:color w:val="080808"/>
          <w:lang w:eastAsia="hu-HU"/>
        </w:rPr>
        <w:t>)</w:t>
      </w:r>
      <w:r w:rsidR="00032E1D" w:rsidRPr="00032E1D">
        <w:rPr>
          <w:color w:val="080808"/>
          <w:lang w:eastAsia="hu-HU"/>
        </w:rPr>
        <w:br/>
        <w:t xml:space="preserve">    </w:t>
      </w:r>
      <w:r w:rsidR="00032E1D" w:rsidRPr="00032E1D">
        <w:rPr>
          <w:i/>
          <w:iCs/>
          <w:color w:val="8C8C8C"/>
          <w:lang w:eastAsia="hu-HU"/>
        </w:rPr>
        <w:t xml:space="preserve">// </w:t>
      </w:r>
      <w:proofErr w:type="spellStart"/>
      <w:r w:rsidR="00032E1D" w:rsidRPr="00032E1D">
        <w:rPr>
          <w:i/>
          <w:iCs/>
          <w:color w:val="8C8C8C"/>
          <w:lang w:eastAsia="hu-HU"/>
        </w:rPr>
        <w:t>Assert</w:t>
      </w:r>
      <w:proofErr w:type="spellEnd"/>
      <w:r w:rsidR="00032E1D" w:rsidRPr="00032E1D">
        <w:rPr>
          <w:color w:val="080808"/>
          <w:lang w:eastAsia="hu-HU"/>
        </w:rPr>
        <w:br/>
        <w:t xml:space="preserve">    </w:t>
      </w:r>
      <w:proofErr w:type="spellStart"/>
      <w:r w:rsidR="00032E1D" w:rsidRPr="00032E1D">
        <w:rPr>
          <w:i/>
          <w:iCs/>
          <w:lang w:eastAsia="hu-HU"/>
        </w:rPr>
        <w:t>verify</w:t>
      </w:r>
      <w:proofErr w:type="spellEnd"/>
      <w:r w:rsidR="00032E1D" w:rsidRPr="00032E1D">
        <w:rPr>
          <w:color w:val="080808"/>
          <w:lang w:eastAsia="hu-HU"/>
        </w:rPr>
        <w:t>(</w:t>
      </w:r>
      <w:proofErr w:type="spellStart"/>
      <w:r w:rsidR="00032E1D" w:rsidRPr="00032E1D">
        <w:rPr>
          <w:color w:val="871094"/>
          <w:lang w:eastAsia="hu-HU"/>
        </w:rPr>
        <w:t>mockEmailService</w:t>
      </w:r>
      <w:proofErr w:type="spellEnd"/>
      <w:r w:rsidR="00032E1D" w:rsidRPr="00032E1D">
        <w:rPr>
          <w:color w:val="080808"/>
          <w:lang w:eastAsia="hu-HU"/>
        </w:rPr>
        <w:t>).</w:t>
      </w:r>
      <w:proofErr w:type="spellStart"/>
      <w:r w:rsidR="00032E1D" w:rsidRPr="00032E1D">
        <w:rPr>
          <w:color w:val="080808"/>
          <w:lang w:eastAsia="hu-HU"/>
        </w:rPr>
        <w:t>sendMail</w:t>
      </w:r>
      <w:proofErr w:type="spellEnd"/>
      <w:r w:rsidR="00032E1D" w:rsidRPr="00032E1D">
        <w:rPr>
          <w:color w:val="080808"/>
          <w:lang w:eastAsia="hu-HU"/>
        </w:rPr>
        <w:t>(</w:t>
      </w:r>
      <w:proofErr w:type="spellStart"/>
      <w:r w:rsidR="00032E1D" w:rsidRPr="00032E1D">
        <w:rPr>
          <w:color w:val="000000"/>
          <w:lang w:eastAsia="hu-HU"/>
        </w:rPr>
        <w:t>emailMessage</w:t>
      </w:r>
      <w:proofErr w:type="spellEnd"/>
      <w:r w:rsidR="00032E1D" w:rsidRPr="00032E1D">
        <w:rPr>
          <w:color w:val="080808"/>
          <w:lang w:eastAsia="hu-HU"/>
        </w:rPr>
        <w:t>)</w:t>
      </w:r>
      <w:r w:rsidR="00032E1D" w:rsidRPr="00032E1D">
        <w:rPr>
          <w:color w:val="080808"/>
          <w:lang w:eastAsia="hu-HU"/>
        </w:rPr>
        <w:br/>
        <w:t>}</w:t>
      </w:r>
    </w:p>
    <w:bookmarkStart w:id="79" w:name="_Ref183984323"/>
    <w:p w14:paraId="5246B25D" w14:textId="58E24E53" w:rsidR="00032E1D" w:rsidRDefault="005767F5" w:rsidP="005767F5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D2B31">
        <w:rPr>
          <w:noProof/>
        </w:rPr>
        <w:t>9</w:t>
      </w:r>
      <w:r>
        <w:fldChar w:fldCharType="end"/>
      </w:r>
      <w:r>
        <w:t>. kódrészlet</w:t>
      </w:r>
      <w:bookmarkEnd w:id="79"/>
      <w:r>
        <w:t xml:space="preserve"> </w:t>
      </w:r>
      <w:r w:rsidRPr="003A0338">
        <w:t>E-mail küldés unit teszt</w:t>
      </w:r>
    </w:p>
    <w:p w14:paraId="50BE9DAE" w14:textId="788458EE" w:rsidR="00026542" w:rsidRDefault="005767F5" w:rsidP="005767F5">
      <w:r>
        <w:t xml:space="preserve">A </w:t>
      </w:r>
      <w:r>
        <w:fldChar w:fldCharType="begin"/>
      </w:r>
      <w:r>
        <w:instrText xml:space="preserve"> REF _Ref183984323 \h </w:instrText>
      </w:r>
      <w:r>
        <w:fldChar w:fldCharType="separate"/>
      </w:r>
      <w:r w:rsidR="002D2B31">
        <w:rPr>
          <w:noProof/>
        </w:rPr>
        <w:t>9</w:t>
      </w:r>
      <w:r w:rsidR="002D2B31">
        <w:t>. kódrészlet</w:t>
      </w:r>
      <w:r>
        <w:fldChar w:fldCharType="end"/>
      </w:r>
      <w:r>
        <w:t xml:space="preserve">ben látható egy unit teszt, amely az </w:t>
      </w:r>
      <w:proofErr w:type="spellStart"/>
      <w:r>
        <w:t>AppointmentService</w:t>
      </w:r>
      <w:proofErr w:type="spellEnd"/>
      <w:r>
        <w:t xml:space="preserve"> működését teszteli</w:t>
      </w:r>
      <w:r w:rsidR="00221E9D">
        <w:t xml:space="preserve"> foglalás lemondása esetén</w:t>
      </w:r>
      <w:r>
        <w:t>.</w:t>
      </w:r>
      <w:r w:rsidR="00221E9D">
        <w:t xml:space="preserve"> A teszt nevét szabad szöveggel megírhatjuk a </w:t>
      </w:r>
      <w:proofErr w:type="spellStart"/>
      <w:r w:rsidR="00221E9D">
        <w:t>Kotlin</w:t>
      </w:r>
      <w:proofErr w:type="spellEnd"/>
      <w:r w:rsidR="00221E9D">
        <w:t xml:space="preserve"> </w:t>
      </w:r>
      <w:proofErr w:type="spellStart"/>
      <w:r w:rsidR="00221E9D">
        <w:t>backtick</w:t>
      </w:r>
      <w:proofErr w:type="spellEnd"/>
      <w:r w:rsidR="00221E9D">
        <w:t xml:space="preserve"> (`) operátora segítségével, így leíróbb és értelmesebb neveket adhatunk. A tesztek </w:t>
      </w:r>
      <w:proofErr w:type="spellStart"/>
      <w:r w:rsidR="00221E9D">
        <w:t>belsejét</w:t>
      </w:r>
      <w:proofErr w:type="spellEnd"/>
      <w:r w:rsidR="00221E9D">
        <w:t xml:space="preserve"> három részre osztottam: Előkészítés, cselekvés és ellenőrzés.</w:t>
      </w:r>
      <w:r w:rsidR="006D3F0C">
        <w:t xml:space="preserve"> </w:t>
      </w:r>
      <w:r w:rsidR="00221E9D">
        <w:t>A kommentekben látható eze</w:t>
      </w:r>
      <w:r w:rsidR="00221E9D" w:rsidRPr="008B402A">
        <w:t>k</w:t>
      </w:r>
      <w:r w:rsidR="00E9370F" w:rsidRPr="008B402A">
        <w:t>nek</w:t>
      </w:r>
      <w:r w:rsidR="00221E9D">
        <w:t xml:space="preserve"> a fázisoknak elválasztása. </w:t>
      </w:r>
    </w:p>
    <w:p w14:paraId="4E94A8D3" w14:textId="66045F08" w:rsidR="005767F5" w:rsidRPr="005767F5" w:rsidRDefault="00221E9D" w:rsidP="005767F5">
      <w:r>
        <w:t>Az előkészítés részben</w:t>
      </w:r>
      <w:r w:rsidR="005767F5">
        <w:t xml:space="preserve"> először</w:t>
      </w:r>
      <w:r w:rsidR="006D3F0C">
        <w:t xml:space="preserve"> </w:t>
      </w:r>
      <w:r>
        <w:t>beállítom</w:t>
      </w:r>
      <w:r w:rsidR="006D3F0C">
        <w:t xml:space="preserve"> a </w:t>
      </w:r>
      <w:proofErr w:type="spellStart"/>
      <w:r w:rsidR="006D3F0C">
        <w:t>mock</w:t>
      </w:r>
      <w:proofErr w:type="spellEnd"/>
      <w:r w:rsidR="006D3F0C">
        <w:t xml:space="preserve"> </w:t>
      </w:r>
      <w:proofErr w:type="spellStart"/>
      <w:r w:rsidR="006D3F0C">
        <w:t>AppointmentRepository</w:t>
      </w:r>
      <w:proofErr w:type="spellEnd"/>
      <w:r w:rsidR="006D3F0C">
        <w:t xml:space="preserve"> példányt, hogy mit adjon vissza, amikor a </w:t>
      </w:r>
      <w:proofErr w:type="spellStart"/>
      <w:r w:rsidR="006D3F0C">
        <w:t>findById</w:t>
      </w:r>
      <w:proofErr w:type="spellEnd"/>
      <w:r w:rsidR="006D3F0C">
        <w:t xml:space="preserve"> metódust hívják rajta. Ezután a </w:t>
      </w:r>
      <w:proofErr w:type="spellStart"/>
      <w:r w:rsidR="006D3F0C">
        <w:t>mockEmailMessageFactory</w:t>
      </w:r>
      <w:proofErr w:type="spellEnd"/>
      <w:r w:rsidR="006D3F0C">
        <w:t xml:space="preserve"> visszatérési értékét is </w:t>
      </w:r>
      <w:r>
        <w:t xml:space="preserve">megadom, majd a tesztelendő szolgáltatáson a </w:t>
      </w:r>
      <w:proofErr w:type="spellStart"/>
      <w:r>
        <w:t>cancelAppointment</w:t>
      </w:r>
      <w:proofErr w:type="spellEnd"/>
      <w:r>
        <w:t xml:space="preserve"> metódust hívom. Végül ellenőrzöm, hogy </w:t>
      </w:r>
      <w:r w:rsidR="00966424">
        <w:t>a foglalás lemondása esetén tényleg megtörténik az e-mail küldés.</w:t>
      </w:r>
    </w:p>
    <w:p w14:paraId="3253042C" w14:textId="006BD00D" w:rsidR="0047308E" w:rsidRDefault="0047308E" w:rsidP="0047308E">
      <w:pPr>
        <w:pStyle w:val="Heading2"/>
      </w:pPr>
      <w:bookmarkStart w:id="80" w:name="_Toc184212008"/>
      <w:proofErr w:type="spellStart"/>
      <w:r>
        <w:t>Konténerizáció</w:t>
      </w:r>
      <w:bookmarkEnd w:id="80"/>
      <w:proofErr w:type="spellEnd"/>
    </w:p>
    <w:p w14:paraId="47797711" w14:textId="09A6C9F0" w:rsidR="00FF67C1" w:rsidRDefault="00FF67C1" w:rsidP="00FF67C1">
      <w:r>
        <w:t>A projektem során fontosnak tartottam, hogy könnyen telepíthető és platform független legyen. Ennek megvalósítására a</w:t>
      </w:r>
      <w:r w:rsidR="00340AEB">
        <w:t xml:space="preserve"> népszerű</w:t>
      </w:r>
      <w:r>
        <w:t xml:space="preserve"> Docker</w:t>
      </w:r>
      <w:r w:rsidR="00D01BE5">
        <w:t xml:space="preserve"> </w:t>
      </w:r>
      <w:r w:rsidR="00340AEB">
        <w:t>technológiát</w:t>
      </w:r>
      <w:r w:rsidR="00D01BE5">
        <w:t xml:space="preserve"> használtam</w:t>
      </w:r>
      <w:r w:rsidR="00340AEB">
        <w:t>. Az alkalmazásom 3 komponensből áll, így szüksége</w:t>
      </w:r>
      <w:r w:rsidR="00366AD7">
        <w:t>s volt ezeket különböző konténerekbe tennem.</w:t>
      </w:r>
    </w:p>
    <w:p w14:paraId="6B6156B0" w14:textId="104789B0" w:rsidR="00881E4E" w:rsidRDefault="00881E4E" w:rsidP="00881E4E">
      <w:pPr>
        <w:spacing w:after="0" w:line="240" w:lineRule="auto"/>
        <w:ind w:firstLine="0"/>
        <w:jc w:val="left"/>
      </w:pPr>
      <w:r>
        <w:br w:type="page"/>
      </w:r>
    </w:p>
    <w:p w14:paraId="1E2FD565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lastRenderedPageBreak/>
        <w:t>FROM node:18-alpine</w:t>
      </w:r>
    </w:p>
    <w:p w14:paraId="2C1A33DF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>WORKDIR /app</w:t>
      </w:r>
    </w:p>
    <w:p w14:paraId="0444C3FD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 xml:space="preserve">COPY </w:t>
      </w:r>
      <w:proofErr w:type="spellStart"/>
      <w:r w:rsidRPr="00366AD7">
        <w:t>package</w:t>
      </w:r>
      <w:proofErr w:type="spellEnd"/>
      <w:proofErr w:type="gramStart"/>
      <w:r w:rsidRPr="00366AD7">
        <w:t>*.</w:t>
      </w:r>
      <w:proofErr w:type="spellStart"/>
      <w:r w:rsidRPr="00366AD7">
        <w:t>json</w:t>
      </w:r>
      <w:proofErr w:type="spellEnd"/>
      <w:proofErr w:type="gramEnd"/>
      <w:r w:rsidRPr="00366AD7">
        <w:t xml:space="preserve"> ./</w:t>
      </w:r>
    </w:p>
    <w:p w14:paraId="5D1F6972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 xml:space="preserve">RUN </w:t>
      </w:r>
      <w:proofErr w:type="spellStart"/>
      <w:r w:rsidRPr="00366AD7">
        <w:t>npm</w:t>
      </w:r>
      <w:proofErr w:type="spellEnd"/>
      <w:r w:rsidRPr="00366AD7">
        <w:t xml:space="preserve"> </w:t>
      </w:r>
      <w:proofErr w:type="spellStart"/>
      <w:r w:rsidRPr="00366AD7">
        <w:t>install</w:t>
      </w:r>
      <w:proofErr w:type="spellEnd"/>
    </w:p>
    <w:p w14:paraId="191D1E85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366AD7">
        <w:t>COPY .</w:t>
      </w:r>
      <w:proofErr w:type="gramEnd"/>
      <w:r w:rsidRPr="00366AD7">
        <w:t xml:space="preserve"> .</w:t>
      </w:r>
    </w:p>
    <w:p w14:paraId="0D28A192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 xml:space="preserve">RUN </w:t>
      </w:r>
      <w:proofErr w:type="spellStart"/>
      <w:r w:rsidRPr="00366AD7">
        <w:t>npm</w:t>
      </w:r>
      <w:proofErr w:type="spellEnd"/>
      <w:r w:rsidRPr="00366AD7">
        <w:t xml:space="preserve"> </w:t>
      </w:r>
      <w:proofErr w:type="spellStart"/>
      <w:r w:rsidRPr="00366AD7">
        <w:t>run</w:t>
      </w:r>
      <w:proofErr w:type="spellEnd"/>
      <w:r w:rsidRPr="00366AD7">
        <w:t xml:space="preserve"> </w:t>
      </w:r>
      <w:proofErr w:type="spellStart"/>
      <w:r w:rsidRPr="00366AD7">
        <w:t>build</w:t>
      </w:r>
      <w:proofErr w:type="spellEnd"/>
    </w:p>
    <w:p w14:paraId="6ACB1BED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>EXPOSE 3000</w:t>
      </w:r>
    </w:p>
    <w:p w14:paraId="0CFB54A7" w14:textId="77777777" w:rsidR="00366AD7" w:rsidRPr="00366AD7" w:rsidRDefault="00366AD7" w:rsidP="00366A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>CMD ["</w:t>
      </w:r>
      <w:proofErr w:type="spellStart"/>
      <w:r w:rsidRPr="00366AD7">
        <w:t>npx</w:t>
      </w:r>
      <w:proofErr w:type="spellEnd"/>
      <w:r w:rsidRPr="00366AD7">
        <w:t>", "</w:t>
      </w:r>
      <w:proofErr w:type="spellStart"/>
      <w:r w:rsidRPr="00366AD7">
        <w:t>serve</w:t>
      </w:r>
      <w:proofErr w:type="spellEnd"/>
      <w:r w:rsidRPr="00366AD7">
        <w:t>", "-s", "</w:t>
      </w:r>
      <w:proofErr w:type="spellStart"/>
      <w:r w:rsidRPr="00366AD7">
        <w:t>build</w:t>
      </w:r>
      <w:proofErr w:type="spellEnd"/>
      <w:r w:rsidRPr="00366AD7">
        <w:t>"]</w:t>
      </w:r>
    </w:p>
    <w:bookmarkStart w:id="81" w:name="_Ref182932143"/>
    <w:p w14:paraId="6573DB61" w14:textId="1A20890D" w:rsidR="00366AD7" w:rsidRDefault="00366AD7" w:rsidP="00032E1D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D2B31">
        <w:rPr>
          <w:noProof/>
        </w:rPr>
        <w:t>10</w:t>
      </w:r>
      <w:r>
        <w:fldChar w:fldCharType="end"/>
      </w:r>
      <w:r>
        <w:t>. kódrészlet</w:t>
      </w:r>
      <w:bookmarkEnd w:id="81"/>
      <w:r>
        <w:t xml:space="preserve"> Frontend Dockerfile</w:t>
      </w:r>
    </w:p>
    <w:p w14:paraId="1F6560DF" w14:textId="3FE9E133" w:rsidR="00366AD7" w:rsidRDefault="00366AD7" w:rsidP="00FF67C1">
      <w:r>
        <w:t xml:space="preserve">A </w:t>
      </w:r>
      <w:r>
        <w:fldChar w:fldCharType="begin"/>
      </w:r>
      <w:r>
        <w:instrText xml:space="preserve"> REF _Ref182932143 \h </w:instrText>
      </w:r>
      <w:r>
        <w:fldChar w:fldCharType="separate"/>
      </w:r>
      <w:r w:rsidR="002D2B31">
        <w:rPr>
          <w:noProof/>
        </w:rPr>
        <w:t>10</w:t>
      </w:r>
      <w:r w:rsidR="002D2B31">
        <w:t>. kódrészlet</w:t>
      </w:r>
      <w:r>
        <w:fldChar w:fldCharType="end"/>
      </w:r>
      <w:r>
        <w:t xml:space="preserve"> a frontendem futtatásához szükséges konfigurációt írja le.</w:t>
      </w:r>
      <w:r w:rsidR="00E00427">
        <w:t xml:space="preserve"> A </w:t>
      </w:r>
      <w:proofErr w:type="spellStart"/>
      <w:r w:rsidR="00E00427">
        <w:t>React</w:t>
      </w:r>
      <w:proofErr w:type="spellEnd"/>
      <w:r w:rsidR="00E00427">
        <w:t xml:space="preserve"> alkalmazásom függőségeit, fordítását és futtatását a Node.js keretrendszeren belül a </w:t>
      </w:r>
      <w:proofErr w:type="spellStart"/>
      <w:r w:rsidR="00E00427">
        <w:t>Node</w:t>
      </w:r>
      <w:proofErr w:type="spellEnd"/>
      <w:r w:rsidR="00E00427">
        <w:t xml:space="preserve"> </w:t>
      </w:r>
      <w:proofErr w:type="spellStart"/>
      <w:r w:rsidR="00E00427">
        <w:t>Package</w:t>
      </w:r>
      <w:proofErr w:type="spellEnd"/>
      <w:r w:rsidR="00E00427">
        <w:t xml:space="preserve"> Manager segítségével kezelem. Ezért is a node:18-alpine előre elkészített image </w:t>
      </w:r>
      <w:r w:rsidR="004E2F89">
        <w:t xml:space="preserve">csomagot használtam fel rá, </w:t>
      </w:r>
      <w:r w:rsidR="00C95220">
        <w:t>emellett</w:t>
      </w:r>
      <w:r w:rsidR="004E2F89">
        <w:t xml:space="preserve"> az </w:t>
      </w:r>
      <w:proofErr w:type="spellStart"/>
      <w:r w:rsidR="004E2F89">
        <w:t>alpine</w:t>
      </w:r>
      <w:proofErr w:type="spellEnd"/>
      <w:r w:rsidR="004E2F89">
        <w:t xml:space="preserve"> egy minimalista </w:t>
      </w:r>
      <w:proofErr w:type="spellStart"/>
      <w:r w:rsidR="004E2F89">
        <w:t>linux</w:t>
      </w:r>
      <w:proofErr w:type="spellEnd"/>
      <w:r w:rsidR="004E2F89">
        <w:t xml:space="preserve"> disztribúció, </w:t>
      </w:r>
      <w:r w:rsidR="00C95220">
        <w:t xml:space="preserve">aminek kis mérete miatt gyorsabb az image </w:t>
      </w:r>
      <w:proofErr w:type="spellStart"/>
      <w:r w:rsidR="00C95220">
        <w:t>pull</w:t>
      </w:r>
      <w:proofErr w:type="spellEnd"/>
      <w:r w:rsidR="00C95220">
        <w:t xml:space="preserve"> ideje.</w:t>
      </w:r>
      <w:r w:rsidR="004E2F89">
        <w:t xml:space="preserve"> </w:t>
      </w:r>
      <w:r>
        <w:t>Ez a</w:t>
      </w:r>
      <w:r w:rsidR="00C95220">
        <w:t xml:space="preserve"> Dockerfile</w:t>
      </w:r>
      <w:r>
        <w:t xml:space="preserve"> fájl a frontend mappájában található</w:t>
      </w:r>
      <w:r w:rsidR="00C95220">
        <w:t xml:space="preserve">. </w:t>
      </w:r>
      <w:proofErr w:type="spellStart"/>
      <w:r w:rsidR="00C95220">
        <w:t>Instalállja</w:t>
      </w:r>
      <w:proofErr w:type="spellEnd"/>
      <w:r w:rsidR="00C95220">
        <w:t xml:space="preserve"> a </w:t>
      </w:r>
      <w:proofErr w:type="spellStart"/>
      <w:proofErr w:type="gramStart"/>
      <w:r w:rsidR="00C95220">
        <w:t>package.json</w:t>
      </w:r>
      <w:proofErr w:type="spellEnd"/>
      <w:proofErr w:type="gramEnd"/>
      <w:r w:rsidR="00C95220">
        <w:t xml:space="preserve"> fájlban megadott függőségeket, bemásolja az összes forrás kódot, lefordítja és elindítja a szervert a </w:t>
      </w:r>
      <w:r w:rsidR="00E47C68">
        <w:t>3000-es</w:t>
      </w:r>
      <w:r w:rsidR="00C95220">
        <w:t xml:space="preserve"> </w:t>
      </w:r>
      <w:proofErr w:type="spellStart"/>
      <w:r w:rsidR="00C95220">
        <w:t>porton</w:t>
      </w:r>
      <w:proofErr w:type="spellEnd"/>
      <w:r w:rsidR="00C95220">
        <w:t>.</w:t>
      </w:r>
    </w:p>
    <w:p w14:paraId="37F8DF2C" w14:textId="77777777" w:rsidR="009B31D6" w:rsidRPr="009B31D6" w:rsidRDefault="009B31D6" w:rsidP="009B31D6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9B31D6">
        <w:t xml:space="preserve">FROM </w:t>
      </w:r>
      <w:proofErr w:type="spellStart"/>
      <w:proofErr w:type="gramStart"/>
      <w:r w:rsidRPr="009B31D6">
        <w:t>gradle:latest</w:t>
      </w:r>
      <w:proofErr w:type="spellEnd"/>
      <w:proofErr w:type="gramEnd"/>
      <w:r w:rsidRPr="009B31D6">
        <w:t xml:space="preserve"> AS BUILD</w:t>
      </w:r>
      <w:r w:rsidRPr="009B31D6">
        <w:br/>
        <w:t>WORKDIR /app</w:t>
      </w:r>
      <w:r w:rsidRPr="009B31D6">
        <w:br/>
        <w:t>COPY . .</w:t>
      </w:r>
      <w:r w:rsidRPr="009B31D6">
        <w:br/>
        <w:t xml:space="preserve">RUN </w:t>
      </w:r>
      <w:proofErr w:type="spellStart"/>
      <w:r w:rsidRPr="009B31D6">
        <w:t>gradle</w:t>
      </w:r>
      <w:proofErr w:type="spellEnd"/>
      <w:r w:rsidRPr="009B31D6">
        <w:t xml:space="preserve"> </w:t>
      </w:r>
      <w:proofErr w:type="spellStart"/>
      <w:r w:rsidRPr="009B31D6">
        <w:t>build</w:t>
      </w:r>
      <w:proofErr w:type="spellEnd"/>
      <w:r w:rsidRPr="009B31D6">
        <w:br/>
      </w:r>
      <w:r w:rsidRPr="009B31D6">
        <w:br/>
        <w:t>FROM openjdk:21-jdk-slim</w:t>
      </w:r>
      <w:r w:rsidRPr="009B31D6">
        <w:br/>
        <w:t>ENV JAR_NAME=appointment-app-backend-0.0.1-SNAPSHOT.jar</w:t>
      </w:r>
      <w:r w:rsidRPr="009B31D6">
        <w:br/>
        <w:t>ENV APP_HOME=/app</w:t>
      </w:r>
      <w:r w:rsidRPr="009B31D6">
        <w:br/>
        <w:t>WORKDIR $APP_HOME</w:t>
      </w:r>
      <w:r w:rsidRPr="009B31D6">
        <w:br/>
        <w:t>COPY --</w:t>
      </w:r>
      <w:proofErr w:type="spellStart"/>
      <w:r w:rsidRPr="009B31D6">
        <w:t>from</w:t>
      </w:r>
      <w:proofErr w:type="spellEnd"/>
      <w:r w:rsidRPr="009B31D6">
        <w:t>=BUILD $APP_</w:t>
      </w:r>
      <w:proofErr w:type="gramStart"/>
      <w:r w:rsidRPr="009B31D6">
        <w:t>HOME .</w:t>
      </w:r>
      <w:proofErr w:type="gramEnd"/>
      <w:r w:rsidRPr="009B31D6">
        <w:br/>
      </w:r>
      <w:r w:rsidRPr="009B31D6">
        <w:br/>
        <w:t>EXPOSE 8080</w:t>
      </w:r>
      <w:r w:rsidRPr="009B31D6">
        <w:br/>
      </w:r>
      <w:r w:rsidRPr="009B31D6">
        <w:br/>
        <w:t xml:space="preserve">ENTRYPOINT </w:t>
      </w:r>
      <w:proofErr w:type="spellStart"/>
      <w:r w:rsidRPr="009B31D6">
        <w:t>exec</w:t>
      </w:r>
      <w:proofErr w:type="spellEnd"/>
      <w:r w:rsidRPr="009B31D6">
        <w:t xml:space="preserve"> java -</w:t>
      </w:r>
      <w:proofErr w:type="spellStart"/>
      <w:r w:rsidRPr="009B31D6">
        <w:t>jar</w:t>
      </w:r>
      <w:proofErr w:type="spellEnd"/>
      <w:r w:rsidRPr="009B31D6">
        <w:t xml:space="preserve"> $APP_HOME/</w:t>
      </w:r>
      <w:proofErr w:type="spellStart"/>
      <w:r w:rsidRPr="009B31D6">
        <w:t>build</w:t>
      </w:r>
      <w:proofErr w:type="spellEnd"/>
      <w:r w:rsidRPr="009B31D6">
        <w:t>/</w:t>
      </w:r>
      <w:proofErr w:type="spellStart"/>
      <w:r w:rsidRPr="009B31D6">
        <w:t>libs</w:t>
      </w:r>
      <w:proofErr w:type="spellEnd"/>
      <w:r w:rsidRPr="009B31D6">
        <w:t>/$JAR_NAME</w:t>
      </w:r>
    </w:p>
    <w:bookmarkStart w:id="82" w:name="_Ref183010695"/>
    <w:bookmarkStart w:id="83" w:name="_Ref183010691"/>
    <w:p w14:paraId="3F9F3EA5" w14:textId="01537681" w:rsidR="00C95220" w:rsidRDefault="009B31D6" w:rsidP="00032E1D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D2B31">
        <w:rPr>
          <w:noProof/>
        </w:rPr>
        <w:t>11</w:t>
      </w:r>
      <w:r>
        <w:fldChar w:fldCharType="end"/>
      </w:r>
      <w:r>
        <w:t>. kódrészlet</w:t>
      </w:r>
      <w:bookmarkEnd w:id="82"/>
      <w:r>
        <w:t xml:space="preserve"> Backend Dockerfile</w:t>
      </w:r>
      <w:bookmarkEnd w:id="83"/>
    </w:p>
    <w:p w14:paraId="117F1CA6" w14:textId="1EE4CB9E" w:rsidR="009B31D6" w:rsidRDefault="00ED3663" w:rsidP="009B31D6">
      <w:r>
        <w:t>Az alkalmazást</w:t>
      </w:r>
      <w:r w:rsidR="009B31D6">
        <w:t xml:space="preserve"> futtató konténer indításakor praktikus, hogyha nem csak az előre elkészített .</w:t>
      </w:r>
      <w:proofErr w:type="spellStart"/>
      <w:r w:rsidR="009B31D6">
        <w:t>jar</w:t>
      </w:r>
      <w:proofErr w:type="spellEnd"/>
      <w:r w:rsidR="009B31D6">
        <w:t xml:space="preserve"> fájlt indítja el, hanem ő maga fordítja le a kódot és hozza létre</w:t>
      </w:r>
      <w:r w:rsidR="00E47C68">
        <w:t xml:space="preserve"> ezt a fájlt</w:t>
      </w:r>
      <w:r w:rsidR="009B31D6">
        <w:t xml:space="preserve">. </w:t>
      </w:r>
      <w:r>
        <w:t xml:space="preserve">Így, ha változtatunk a kódon, mindig a legfrissebb változatát indíthatjuk az alkalmazásunknak. A </w:t>
      </w:r>
      <w:r>
        <w:fldChar w:fldCharType="begin"/>
      </w:r>
      <w:r>
        <w:instrText xml:space="preserve"> REF _Ref183010695 \h </w:instrText>
      </w:r>
      <w:r>
        <w:fldChar w:fldCharType="separate"/>
      </w:r>
      <w:r w:rsidR="002D2B31">
        <w:rPr>
          <w:noProof/>
        </w:rPr>
        <w:t>11</w:t>
      </w:r>
      <w:r w:rsidR="002D2B31">
        <w:t>. kódrészlet</w:t>
      </w:r>
      <w:r>
        <w:fldChar w:fldCharType="end"/>
      </w:r>
      <w:r>
        <w:t xml:space="preserve"> mutatja a backend Docker konfigurációt. Itt látható, hogy</w:t>
      </w:r>
      <w:r w:rsidR="00E47C68">
        <w:t xml:space="preserve"> a Dockerfile-ban k</w:t>
      </w:r>
      <w:r w:rsidR="009B31D6">
        <w:t xml:space="preserve">ét különböző előre elkészített image csomagot is használtam. </w:t>
      </w:r>
      <w:r w:rsidR="00E47C68">
        <w:t xml:space="preserve">Az első </w:t>
      </w:r>
      <w:proofErr w:type="spellStart"/>
      <w:proofErr w:type="gramStart"/>
      <w:r w:rsidR="00E47C68">
        <w:t>gradle:latest</w:t>
      </w:r>
      <w:proofErr w:type="spellEnd"/>
      <w:proofErr w:type="gramEnd"/>
      <w:r w:rsidR="00E47C68">
        <w:t xml:space="preserve"> képes </w:t>
      </w:r>
      <w:proofErr w:type="spellStart"/>
      <w:r w:rsidR="00E47C68">
        <w:t>gradle</w:t>
      </w:r>
      <w:proofErr w:type="spellEnd"/>
      <w:r w:rsidR="00E47C68">
        <w:t xml:space="preserve"> </w:t>
      </w:r>
      <w:proofErr w:type="spellStart"/>
      <w:r w:rsidR="00E47C68">
        <w:t>build</w:t>
      </w:r>
      <w:proofErr w:type="spellEnd"/>
      <w:r w:rsidR="00E47C68">
        <w:t xml:space="preserve"> parancsot kiadni a forráskódra, aminek hatására elkészül a futtatható </w:t>
      </w:r>
      <w:proofErr w:type="spellStart"/>
      <w:r w:rsidR="00E47C68">
        <w:t>jar</w:t>
      </w:r>
      <w:proofErr w:type="spellEnd"/>
      <w:r w:rsidR="00E47C68">
        <w:t xml:space="preserve"> fájl a </w:t>
      </w:r>
      <w:proofErr w:type="spellStart"/>
      <w:r w:rsidR="00E47C68">
        <w:t>build</w:t>
      </w:r>
      <w:proofErr w:type="spellEnd"/>
      <w:r w:rsidR="00E47C68">
        <w:t>/</w:t>
      </w:r>
      <w:proofErr w:type="spellStart"/>
      <w:r w:rsidR="00E47C68">
        <w:t>libs</w:t>
      </w:r>
      <w:proofErr w:type="spellEnd"/>
      <w:r w:rsidR="00E47C68">
        <w:t xml:space="preserve"> mappában. Ezt felhasználva az open-dk:21-jdk-slim image csomagból kiindulva tudja futtatni a backend szer</w:t>
      </w:r>
      <w:r w:rsidR="00E47C68" w:rsidRPr="008B402A">
        <w:t xml:space="preserve">vert a </w:t>
      </w:r>
      <w:r w:rsidR="00E9370F" w:rsidRPr="008B402A">
        <w:t>J</w:t>
      </w:r>
      <w:r w:rsidR="00E47C68" w:rsidRPr="008B402A">
        <w:t>ava segítségével</w:t>
      </w:r>
      <w:r w:rsidR="00E47C68">
        <w:t xml:space="preserve"> a 8080-as </w:t>
      </w:r>
      <w:proofErr w:type="spellStart"/>
      <w:r w:rsidR="00E47C68">
        <w:t>porton</w:t>
      </w:r>
      <w:proofErr w:type="spellEnd"/>
      <w:r w:rsidR="00E47C68">
        <w:t>.</w:t>
      </w:r>
    </w:p>
    <w:p w14:paraId="0495D7AF" w14:textId="01FFA6DC" w:rsidR="003E5BD7" w:rsidRDefault="003E5BD7" w:rsidP="009B31D6">
      <w:r>
        <w:lastRenderedPageBreak/>
        <w:t>Az SQL adatbázist tartalmazó konténer létrehozásához nem volt szükség külön Dockerfile konfigurációra</w:t>
      </w:r>
      <w:r w:rsidR="000F0680">
        <w:t xml:space="preserve">, mivel az előre elkészített </w:t>
      </w:r>
      <w:r w:rsidR="00ED3663">
        <w:t xml:space="preserve">mysql:8.0 image tartalmazta a szükséges beállításokat. Eleinte nem használtam konténert az adatbázis szerver kezelésére, azonban a Docker-es konfigurációja sokkal egyszerűbb volt, mint a </w:t>
      </w:r>
      <w:proofErr w:type="spellStart"/>
      <w:r w:rsidR="00ED3663">
        <w:t>host</w:t>
      </w:r>
      <w:proofErr w:type="spellEnd"/>
      <w:r w:rsidR="00ED3663">
        <w:t xml:space="preserve"> gépen.</w:t>
      </w:r>
    </w:p>
    <w:p w14:paraId="7E1EBC9F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version: '3.8'</w:t>
      </w:r>
    </w:p>
    <w:p w14:paraId="7C3728E1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282929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ED3663">
        <w:t>services</w:t>
      </w:r>
      <w:proofErr w:type="spellEnd"/>
      <w:r w:rsidRPr="00ED3663">
        <w:t>:</w:t>
      </w:r>
    </w:p>
    <w:p w14:paraId="7EBFF99C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frontend:</w:t>
      </w:r>
    </w:p>
    <w:p w14:paraId="25D7CF48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build</w:t>
      </w:r>
      <w:proofErr w:type="spellEnd"/>
      <w:r w:rsidRPr="00ED3663">
        <w:t>:</w:t>
      </w:r>
    </w:p>
    <w:p w14:paraId="6337CF80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context</w:t>
      </w:r>
      <w:proofErr w:type="gramStart"/>
      <w:r w:rsidRPr="00ED3663">
        <w:t>: .</w:t>
      </w:r>
      <w:proofErr w:type="gramEnd"/>
      <w:r w:rsidRPr="00ED3663">
        <w:t>/frontend/</w:t>
      </w:r>
      <w:proofErr w:type="spellStart"/>
      <w:r w:rsidRPr="00ED3663">
        <w:t>appointment</w:t>
      </w:r>
      <w:proofErr w:type="spellEnd"/>
      <w:r w:rsidRPr="00ED3663">
        <w:t>-app-frontend</w:t>
      </w:r>
    </w:p>
    <w:p w14:paraId="6F20533D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ports</w:t>
      </w:r>
      <w:proofErr w:type="spellEnd"/>
      <w:r w:rsidRPr="00ED3663">
        <w:t>:</w:t>
      </w:r>
    </w:p>
    <w:p w14:paraId="46264106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"3000:3000"</w:t>
      </w:r>
    </w:p>
    <w:p w14:paraId="44995261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depends_on</w:t>
      </w:r>
      <w:proofErr w:type="spellEnd"/>
      <w:r w:rsidRPr="00ED3663">
        <w:t>:</w:t>
      </w:r>
    </w:p>
    <w:p w14:paraId="48FA2CDA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backend</w:t>
      </w:r>
    </w:p>
    <w:p w14:paraId="40978A53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environment</w:t>
      </w:r>
      <w:proofErr w:type="spellEnd"/>
      <w:r w:rsidRPr="00ED3663">
        <w:t>:</w:t>
      </w:r>
    </w:p>
    <w:p w14:paraId="10A277E8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REACT_APP_API_URL=http://localhost:8080</w:t>
      </w:r>
    </w:p>
    <w:p w14:paraId="43DECC62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53A1EB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backend:</w:t>
      </w:r>
    </w:p>
    <w:p w14:paraId="047797CE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build</w:t>
      </w:r>
      <w:proofErr w:type="spellEnd"/>
      <w:r w:rsidRPr="00ED3663">
        <w:t>:</w:t>
      </w:r>
    </w:p>
    <w:p w14:paraId="7B076EBB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context</w:t>
      </w:r>
      <w:proofErr w:type="gramStart"/>
      <w:r w:rsidRPr="00ED3663">
        <w:t>: .</w:t>
      </w:r>
      <w:proofErr w:type="gramEnd"/>
      <w:r w:rsidRPr="00ED3663">
        <w:t>/backend/</w:t>
      </w:r>
      <w:proofErr w:type="spellStart"/>
      <w:r w:rsidRPr="00ED3663">
        <w:t>appointment</w:t>
      </w:r>
      <w:proofErr w:type="spellEnd"/>
      <w:r w:rsidRPr="00ED3663">
        <w:t>-app-backend</w:t>
      </w:r>
    </w:p>
    <w:p w14:paraId="67300546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ports</w:t>
      </w:r>
      <w:proofErr w:type="spellEnd"/>
      <w:r w:rsidRPr="00ED3663">
        <w:t>:</w:t>
      </w:r>
    </w:p>
    <w:p w14:paraId="38474CAF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"8080:8080"</w:t>
      </w:r>
    </w:p>
    <w:p w14:paraId="2255B1E3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depends_on</w:t>
      </w:r>
      <w:proofErr w:type="spellEnd"/>
      <w:r w:rsidRPr="00ED3663">
        <w:t>:</w:t>
      </w:r>
    </w:p>
    <w:p w14:paraId="4C9622E9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db</w:t>
      </w:r>
    </w:p>
    <w:p w14:paraId="36C62F7E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environment</w:t>
      </w:r>
      <w:proofErr w:type="spellEnd"/>
      <w:r w:rsidRPr="00ED3663">
        <w:t>:</w:t>
      </w:r>
    </w:p>
    <w:p w14:paraId="6C18CF5C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SPRING_MYSQL_DATASOURCE_URL=</w:t>
      </w:r>
      <w:proofErr w:type="spellStart"/>
      <w:proofErr w:type="gramStart"/>
      <w:r w:rsidRPr="00ED3663">
        <w:t>jdbc:mysql</w:t>
      </w:r>
      <w:proofErr w:type="spellEnd"/>
      <w:r w:rsidRPr="00ED3663">
        <w:t>://db:3306/</w:t>
      </w:r>
      <w:proofErr w:type="spellStart"/>
      <w:r w:rsidRPr="00ED3663">
        <w:t>docker_mysql</w:t>
      </w:r>
      <w:proofErr w:type="spellEnd"/>
      <w:proofErr w:type="gramEnd"/>
    </w:p>
    <w:p w14:paraId="0ED7ED6B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SPRING_MYSQL_DATASOURCE_USERNAME=</w:t>
      </w:r>
      <w:proofErr w:type="spellStart"/>
      <w:r w:rsidRPr="00ED3663">
        <w:t>root</w:t>
      </w:r>
      <w:proofErr w:type="spellEnd"/>
    </w:p>
    <w:p w14:paraId="0CBBD20E" w14:textId="77777777" w:rsid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SPRING_MYSQL_DATASOURCE_PASSWORD=</w:t>
      </w:r>
      <w:proofErr w:type="spellStart"/>
      <w:r w:rsidRPr="00ED3663">
        <w:t>appointment_app_backend</w:t>
      </w:r>
      <w:proofErr w:type="spellEnd"/>
    </w:p>
    <w:p w14:paraId="2DA9A608" w14:textId="77777777" w:rsidR="000B13FA" w:rsidRPr="000B13FA" w:rsidRDefault="000B13FA" w:rsidP="000B13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B13FA">
        <w:t xml:space="preserve">    </w:t>
      </w:r>
      <w:proofErr w:type="spellStart"/>
      <w:r w:rsidRPr="000B13FA">
        <w:t>volumes</w:t>
      </w:r>
      <w:proofErr w:type="spellEnd"/>
      <w:r w:rsidRPr="000B13FA">
        <w:t>:</w:t>
      </w:r>
    </w:p>
    <w:p w14:paraId="290C0067" w14:textId="6E2DFF9B" w:rsidR="000B13FA" w:rsidRPr="00ED3663" w:rsidRDefault="000B13FA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B13FA">
        <w:t xml:space="preserve">      - </w:t>
      </w:r>
      <w:proofErr w:type="spellStart"/>
      <w:r w:rsidRPr="000B13FA">
        <w:t>backend_uploads</w:t>
      </w:r>
      <w:proofErr w:type="spellEnd"/>
      <w:r w:rsidRPr="000B13FA">
        <w:t>:/app/</w:t>
      </w:r>
      <w:proofErr w:type="spellStart"/>
      <w:r w:rsidRPr="000B13FA">
        <w:t>uploads</w:t>
      </w:r>
      <w:proofErr w:type="spellEnd"/>
    </w:p>
    <w:p w14:paraId="1C760EB2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db:</w:t>
      </w:r>
    </w:p>
    <w:p w14:paraId="781E918F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image: mysql:8.0</w:t>
      </w:r>
    </w:p>
    <w:p w14:paraId="47C3256B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ports</w:t>
      </w:r>
      <w:proofErr w:type="spellEnd"/>
      <w:r w:rsidRPr="00ED3663">
        <w:t>:</w:t>
      </w:r>
    </w:p>
    <w:p w14:paraId="247F4720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"3307:3306"</w:t>
      </w:r>
    </w:p>
    <w:p w14:paraId="41D85484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environment</w:t>
      </w:r>
      <w:proofErr w:type="spellEnd"/>
      <w:r w:rsidRPr="00ED3663">
        <w:t>:</w:t>
      </w:r>
    </w:p>
    <w:p w14:paraId="232F2725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MYSQL_ROOT_PASSWORD=</w:t>
      </w:r>
      <w:proofErr w:type="spellStart"/>
      <w:r w:rsidRPr="00ED3663">
        <w:t>appointment_app_backend</w:t>
      </w:r>
      <w:proofErr w:type="spellEnd"/>
    </w:p>
    <w:p w14:paraId="62FD6C17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MYSQL_DATABASE=</w:t>
      </w:r>
      <w:proofErr w:type="spellStart"/>
      <w:r w:rsidRPr="00ED3663">
        <w:t>docker_mysql</w:t>
      </w:r>
      <w:proofErr w:type="spellEnd"/>
    </w:p>
    <w:p w14:paraId="2F288A4B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volumes</w:t>
      </w:r>
      <w:proofErr w:type="spellEnd"/>
      <w:r w:rsidRPr="00ED3663">
        <w:t>:</w:t>
      </w:r>
    </w:p>
    <w:p w14:paraId="414E3437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  - </w:t>
      </w:r>
      <w:proofErr w:type="spellStart"/>
      <w:r w:rsidRPr="00ED3663">
        <w:t>mysql_data</w:t>
      </w:r>
      <w:proofErr w:type="spellEnd"/>
      <w:r w:rsidRPr="00ED3663">
        <w:t>:/var/</w:t>
      </w:r>
      <w:proofErr w:type="spellStart"/>
      <w:r w:rsidRPr="00ED3663">
        <w:t>lib</w:t>
      </w:r>
      <w:proofErr w:type="spellEnd"/>
      <w:r w:rsidRPr="00ED3663">
        <w:t>/</w:t>
      </w:r>
      <w:proofErr w:type="spellStart"/>
      <w:r w:rsidRPr="00ED3663">
        <w:t>mysql</w:t>
      </w:r>
      <w:proofErr w:type="spellEnd"/>
    </w:p>
    <w:p w14:paraId="7035FB11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1EDBA41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ED3663">
        <w:t>volumes</w:t>
      </w:r>
      <w:proofErr w:type="spellEnd"/>
      <w:r w:rsidRPr="00ED3663">
        <w:t>:</w:t>
      </w:r>
    </w:p>
    <w:p w14:paraId="780F2BD9" w14:textId="77777777" w:rsidR="00ED3663" w:rsidRDefault="00ED3663" w:rsidP="00ED366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</w:t>
      </w:r>
      <w:proofErr w:type="spellStart"/>
      <w:r w:rsidRPr="00ED3663">
        <w:t>mysql_data</w:t>
      </w:r>
      <w:proofErr w:type="spellEnd"/>
      <w:r w:rsidRPr="00ED3663">
        <w:t>:</w:t>
      </w:r>
    </w:p>
    <w:p w14:paraId="46D68E72" w14:textId="3855EFA0" w:rsidR="00AA1C24" w:rsidRPr="00AA1C24" w:rsidRDefault="00AA1C24" w:rsidP="00AA1C2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</w:t>
      </w:r>
      <w:proofErr w:type="spellStart"/>
      <w:r w:rsidRPr="00AA1C24">
        <w:t>backend_uploads</w:t>
      </w:r>
      <w:proofErr w:type="spellEnd"/>
      <w:r w:rsidRPr="00AA1C24">
        <w:t>:</w:t>
      </w:r>
    </w:p>
    <w:p w14:paraId="6800A063" w14:textId="77777777" w:rsidR="00AA1C24" w:rsidRPr="00ED3663" w:rsidRDefault="00AA1C24" w:rsidP="00ED366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bookmarkStart w:id="84" w:name="_Ref183010915"/>
    <w:p w14:paraId="6BF20900" w14:textId="012F2DAC" w:rsidR="00ED3663" w:rsidRDefault="00ED3663" w:rsidP="00032E1D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D2B31">
        <w:rPr>
          <w:noProof/>
        </w:rPr>
        <w:t>12</w:t>
      </w:r>
      <w:r>
        <w:fldChar w:fldCharType="end"/>
      </w:r>
      <w:r>
        <w:t>. kódrészlet</w:t>
      </w:r>
      <w:bookmarkEnd w:id="84"/>
      <w:r>
        <w:t xml:space="preserve"> </w:t>
      </w:r>
      <w:bookmarkStart w:id="85" w:name="_Ref183013168"/>
      <w:proofErr w:type="spellStart"/>
      <w:r w:rsidR="001D7543">
        <w:t>d</w:t>
      </w:r>
      <w:r>
        <w:t>ocker</w:t>
      </w:r>
      <w:r w:rsidR="001D7543">
        <w:t>-</w:t>
      </w:r>
      <w:proofErr w:type="gramStart"/>
      <w:r w:rsidR="001D7543">
        <w:t>compose.yaml</w:t>
      </w:r>
      <w:proofErr w:type="spellEnd"/>
      <w:proofErr w:type="gramEnd"/>
      <w:r w:rsidR="001D7543">
        <w:t xml:space="preserve"> fájl</w:t>
      </w:r>
      <w:bookmarkEnd w:id="85"/>
    </w:p>
    <w:p w14:paraId="79F535F9" w14:textId="79BBBA58" w:rsidR="00D773C8" w:rsidRDefault="009B37B7" w:rsidP="00ED3663">
      <w:r>
        <w:t xml:space="preserve">A </w:t>
      </w:r>
      <w:r>
        <w:fldChar w:fldCharType="begin"/>
      </w:r>
      <w:r>
        <w:instrText xml:space="preserve"> REF _Ref183010915 \h </w:instrText>
      </w:r>
      <w:r>
        <w:fldChar w:fldCharType="separate"/>
      </w:r>
      <w:r w:rsidR="002D2B31">
        <w:rPr>
          <w:noProof/>
        </w:rPr>
        <w:t>12</w:t>
      </w:r>
      <w:r w:rsidR="002D2B31">
        <w:t>. kódrészlet</w:t>
      </w:r>
      <w:r>
        <w:fldChar w:fldCharType="end"/>
      </w:r>
      <w:r>
        <w:t xml:space="preserve"> </w:t>
      </w:r>
      <w:r w:rsidR="002135BB">
        <w:t xml:space="preserve">mutatja be az alkalmazás Docker </w:t>
      </w:r>
      <w:proofErr w:type="spellStart"/>
      <w:r w:rsidR="002135BB">
        <w:t>compose</w:t>
      </w:r>
      <w:proofErr w:type="spellEnd"/>
      <w:r w:rsidR="002135BB">
        <w:t xml:space="preserve"> konfigurációját.</w:t>
      </w:r>
      <w:r w:rsidR="001D7543">
        <w:t xml:space="preserve"> </w:t>
      </w:r>
      <w:r w:rsidR="00B839F1">
        <w:t xml:space="preserve">A különböző komponensek leírásai a </w:t>
      </w:r>
      <w:proofErr w:type="spellStart"/>
      <w:r w:rsidR="00B839F1">
        <w:t>services</w:t>
      </w:r>
      <w:proofErr w:type="spellEnd"/>
      <w:r w:rsidR="00B839F1">
        <w:t xml:space="preserve"> alatt található. A Docker létrehoz egy alapértelmezett hálózatot, ahol ezek a szolgáltatások futnak, így tudnak egymással kommunikálni. Például a backend service a db:3306 címen éri el a </w:t>
      </w:r>
      <w:proofErr w:type="spellStart"/>
      <w:r w:rsidR="00B839F1">
        <w:t>MySQL</w:t>
      </w:r>
      <w:proofErr w:type="spellEnd"/>
      <w:r w:rsidR="00B839F1">
        <w:t xml:space="preserve"> adatbázist, </w:t>
      </w:r>
      <w:r w:rsidR="00B839F1">
        <w:lastRenderedPageBreak/>
        <w:t xml:space="preserve">ahol db a service neve, és 3306 </w:t>
      </w:r>
      <w:r w:rsidR="00D773C8">
        <w:t xml:space="preserve">a szolgáltatás </w:t>
      </w:r>
      <w:proofErr w:type="spellStart"/>
      <w:r w:rsidR="00D773C8">
        <w:t>portja</w:t>
      </w:r>
      <w:proofErr w:type="spellEnd"/>
      <w:r w:rsidR="00D773C8">
        <w:t xml:space="preserve"> a többi konténer felé.</w:t>
      </w:r>
      <w:r w:rsidR="00B839F1">
        <w:t xml:space="preserve"> </w:t>
      </w:r>
      <w:r w:rsidR="00D773C8">
        <w:t xml:space="preserve">Ezt a backend a </w:t>
      </w:r>
      <w:r w:rsidR="00D773C8" w:rsidRPr="00D773C8">
        <w:t>SPRING_MYSQL_DATASOURCE_URL</w:t>
      </w:r>
      <w:r w:rsidR="00D773C8">
        <w:t xml:space="preserve"> </w:t>
      </w:r>
      <w:r w:rsidR="00B839F1">
        <w:t>környezeti változóként</w:t>
      </w:r>
      <w:r w:rsidR="00D773C8">
        <w:t xml:space="preserve"> kapja meg az </w:t>
      </w:r>
      <w:proofErr w:type="spellStart"/>
      <w:proofErr w:type="gramStart"/>
      <w:r w:rsidR="00D773C8">
        <w:t>application.properties</w:t>
      </w:r>
      <w:proofErr w:type="spellEnd"/>
      <w:proofErr w:type="gramEnd"/>
      <w:r w:rsidR="00D773C8">
        <w:t xml:space="preserve"> fájlban.</w:t>
      </w:r>
    </w:p>
    <w:p w14:paraId="072C60EF" w14:textId="5B40D00A" w:rsidR="00D773C8" w:rsidRDefault="00D773C8" w:rsidP="00ED3663">
      <w:r>
        <w:t xml:space="preserve">Az adatbázis service a 3307-es </w:t>
      </w:r>
      <w:proofErr w:type="spellStart"/>
      <w:r>
        <w:t>porton</w:t>
      </w:r>
      <w:proofErr w:type="spellEnd"/>
      <w:r>
        <w:t xml:space="preserve"> teszi elérhetővé a hozzáférést a </w:t>
      </w:r>
      <w:proofErr w:type="spellStart"/>
      <w:r>
        <w:t>host</w:t>
      </w:r>
      <w:proofErr w:type="spellEnd"/>
      <w:r>
        <w:t xml:space="preserve"> gépnek. Erre azért volt szükséges, mivel a </w:t>
      </w:r>
      <w:proofErr w:type="spellStart"/>
      <w:r>
        <w:t>host</w:t>
      </w:r>
      <w:proofErr w:type="spellEnd"/>
      <w:r>
        <w:t xml:space="preserve"> gépen már volt </w:t>
      </w:r>
      <w:proofErr w:type="spellStart"/>
      <w:r>
        <w:t>MySQL</w:t>
      </w:r>
      <w:proofErr w:type="spellEnd"/>
      <w:r>
        <w:t xml:space="preserve"> adatbázisom ezen a </w:t>
      </w:r>
      <w:proofErr w:type="spellStart"/>
      <w:r>
        <w:t>porton</w:t>
      </w:r>
      <w:proofErr w:type="spellEnd"/>
      <w:r>
        <w:t xml:space="preserve">, amelyet nem szerettem volna törölni, és így a konténeren belüli adatbázist is tudtam kezelni 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segítségével a megadott </w:t>
      </w:r>
      <w:proofErr w:type="spellStart"/>
      <w:r>
        <w:t>porton</w:t>
      </w:r>
      <w:proofErr w:type="spellEnd"/>
      <w:r>
        <w:t xml:space="preserve">. Létrehoztam egy </w:t>
      </w:r>
      <w:proofErr w:type="spellStart"/>
      <w:r>
        <w:t>mysql_data</w:t>
      </w:r>
      <w:proofErr w:type="spellEnd"/>
      <w:r>
        <w:t xml:space="preserve"> nevű </w:t>
      </w:r>
      <w:proofErr w:type="spellStart"/>
      <w:r>
        <w:t>volume</w:t>
      </w:r>
      <w:proofErr w:type="spellEnd"/>
      <w:r>
        <w:t xml:space="preserve">-ot, ami </w:t>
      </w:r>
      <w:r w:rsidR="001D7543">
        <w:t>lehetőséget adott az adatbázis adatok tartós tárolására. Enélkül az adatok törlődnének a konténer minden egyes leállításkor.</w:t>
      </w:r>
      <w:r w:rsidR="00F76FC5">
        <w:t xml:space="preserve"> A fájl rendszerben tárolt képek esetében ugyanígy szükséges volt, hogy indítások közt megmaradjanak, így a backend konténerhez is definiáltam egy </w:t>
      </w:r>
      <w:proofErr w:type="spellStart"/>
      <w:r w:rsidR="00F76FC5">
        <w:t>volume</w:t>
      </w:r>
      <w:proofErr w:type="spellEnd"/>
      <w:r w:rsidR="00F76FC5">
        <w:t>-ot.</w:t>
      </w:r>
    </w:p>
    <w:p w14:paraId="0470F96B" w14:textId="6CEEBFDC" w:rsidR="00ED3663" w:rsidRPr="00ED3663" w:rsidRDefault="001D7543" w:rsidP="00ED3663">
      <w:r>
        <w:t xml:space="preserve">A </w:t>
      </w:r>
      <w:r>
        <w:fldChar w:fldCharType="begin"/>
      </w:r>
      <w:r>
        <w:instrText xml:space="preserve"> REF _Ref183013168 \h </w:instrText>
      </w:r>
      <w:r>
        <w:fldChar w:fldCharType="separate"/>
      </w:r>
      <w:proofErr w:type="spellStart"/>
      <w:r w:rsidR="002D2B31">
        <w:t>docker-</w:t>
      </w:r>
      <w:proofErr w:type="gramStart"/>
      <w:r w:rsidR="002D2B31">
        <w:t>compose.yaml</w:t>
      </w:r>
      <w:proofErr w:type="spellEnd"/>
      <w:proofErr w:type="gramEnd"/>
      <w:r w:rsidR="002D2B31">
        <w:t xml:space="preserve"> fájl</w:t>
      </w:r>
      <w:r>
        <w:fldChar w:fldCharType="end"/>
      </w:r>
      <w:r>
        <w:t xml:space="preserve"> mappájában a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parancs kiadásával elindul a teljes alkalmazás mind a három komponensével. Mivel az egyes rétegek közt számít a futási sorrend, így ezt a </w:t>
      </w:r>
      <w:proofErr w:type="spellStart"/>
      <w:r>
        <w:t>depends_on</w:t>
      </w:r>
      <w:proofErr w:type="spellEnd"/>
      <w:r>
        <w:t xml:space="preserve"> paraméter beállításával specifikáltam. Elsőként az adatbázis szerver indul el, mivel tőle függ a backend szerver. Ezután a backend indul el és utána a frontend. </w:t>
      </w:r>
      <w:r w:rsidR="00567A94">
        <w:t xml:space="preserve">Gyakran használtam fejlesztés közben az alkalmazás </w:t>
      </w:r>
      <w:proofErr w:type="spellStart"/>
      <w:r w:rsidR="00567A94">
        <w:t>konténerizált</w:t>
      </w:r>
      <w:proofErr w:type="spellEnd"/>
      <w:r w:rsidR="00567A94">
        <w:t xml:space="preserve"> változatát, így legtöbbször a –</w:t>
      </w:r>
      <w:proofErr w:type="spellStart"/>
      <w:r w:rsidR="00567A94">
        <w:t>build</w:t>
      </w:r>
      <w:proofErr w:type="spellEnd"/>
      <w:r w:rsidR="00567A94">
        <w:t xml:space="preserve"> kapcsolóval futtattam a </w:t>
      </w:r>
      <w:proofErr w:type="spellStart"/>
      <w:r w:rsidR="00567A94">
        <w:t>docker</w:t>
      </w:r>
      <w:proofErr w:type="spellEnd"/>
      <w:r w:rsidR="00567A94">
        <w:t xml:space="preserve"> </w:t>
      </w:r>
      <w:proofErr w:type="spellStart"/>
      <w:r w:rsidR="00567A94">
        <w:t>compose</w:t>
      </w:r>
      <w:proofErr w:type="spellEnd"/>
      <w:r w:rsidR="00567A94">
        <w:t xml:space="preserve"> </w:t>
      </w:r>
      <w:proofErr w:type="spellStart"/>
      <w:r w:rsidR="00567A94">
        <w:t>up</w:t>
      </w:r>
      <w:proofErr w:type="spellEnd"/>
      <w:r w:rsidR="00567A94">
        <w:t xml:space="preserve"> parancsot, ami kikényszeríti az image csomagok újraépítését. Ezzel ugyan tovább tartott az alkalmazás indulása, de mindig a legfrissebb </w:t>
      </w:r>
      <w:r w:rsidR="00A40E75">
        <w:t>kódot tartalmazta.</w:t>
      </w:r>
      <w:r w:rsidR="00567A94">
        <w:t xml:space="preserve"> </w:t>
      </w:r>
    </w:p>
    <w:p w14:paraId="450BA0A4" w14:textId="2A05EFAE" w:rsidR="00884605" w:rsidRDefault="00884605" w:rsidP="00884605">
      <w:pPr>
        <w:pStyle w:val="Heading1"/>
      </w:pPr>
      <w:bookmarkStart w:id="86" w:name="_Ref168092327"/>
      <w:bookmarkStart w:id="87" w:name="_Toc184212009"/>
      <w:r>
        <w:lastRenderedPageBreak/>
        <w:t>Összefoglaló</w:t>
      </w:r>
      <w:bookmarkEnd w:id="86"/>
      <w:bookmarkEnd w:id="87"/>
    </w:p>
    <w:p w14:paraId="12CC6BEF" w14:textId="10DE46FF" w:rsidR="003D4CA8" w:rsidRPr="003D4CA8" w:rsidRDefault="003D4CA8" w:rsidP="009E065D">
      <w:r w:rsidRPr="003D4CA8">
        <w:t>Diplomamunkám során egy kiterjedt funkcionalitású időpontfoglaló alkalmazást fejlesztettem, amely lehetőséget biztosít ügyfelek és szolgáltatók számára az időpontok hatékony kezelésére.</w:t>
      </w:r>
      <w:r w:rsidR="009E065D">
        <w:t xml:space="preserve"> M</w:t>
      </w:r>
      <w:r w:rsidR="009E065D" w:rsidRPr="0003607E">
        <w:t xml:space="preserve">egismerkedtem a </w:t>
      </w:r>
      <w:proofErr w:type="spellStart"/>
      <w:r w:rsidR="009E065D" w:rsidRPr="0003607E">
        <w:t>React</w:t>
      </w:r>
      <w:proofErr w:type="spellEnd"/>
      <w:r w:rsidR="009E065D" w:rsidRPr="0003607E">
        <w:t xml:space="preserve"> frontend technológiával és az Auth0 </w:t>
      </w:r>
      <w:r w:rsidR="009E065D">
        <w:t>identitáskezelési platformmal</w:t>
      </w:r>
      <w:r w:rsidR="009E065D" w:rsidRPr="0003607E">
        <w:t>, illetve elmélyítettem tudásom</w:t>
      </w:r>
      <w:r w:rsidR="009E065D">
        <w:t xml:space="preserve"> a Java alapú webes keretrendszerekben.</w:t>
      </w:r>
      <w:r w:rsidRPr="003D4CA8">
        <w:t xml:space="preserve"> Az alkalmazás megvalósítása során a modern szoftverfejlesztési gyakorlatokat követtem, különös hangsúllyal a skálázhatóságra és a fenntarthatóságra.</w:t>
      </w:r>
    </w:p>
    <w:p w14:paraId="4292BD93" w14:textId="26B94FA5" w:rsidR="009E065D" w:rsidRDefault="009E065D" w:rsidP="003D4CA8">
      <w:r>
        <w:t>A</w:t>
      </w:r>
      <w:r w:rsidRPr="003D4CA8">
        <w:t>z ü</w:t>
      </w:r>
      <w:r>
        <w:t>g</w:t>
      </w:r>
      <w:r w:rsidRPr="003D4CA8">
        <w:t>yfél és a szolgáltató oldalán is részletes funkcionalitások állnak rendelkezésre az időpontok foglalására, módosítására és lemondására.</w:t>
      </w:r>
      <w:r>
        <w:t xml:space="preserve"> </w:t>
      </w:r>
      <w:r w:rsidRPr="003D4CA8">
        <w:t xml:space="preserve">A fejlesztési folyamat részeként az alkalmazást Docker alapú konténerekbe csomagoltam, biztosítva a környezeti függetlenséget. A Docker </w:t>
      </w:r>
      <w:proofErr w:type="spellStart"/>
      <w:r w:rsidRPr="003D4CA8">
        <w:t>Compose</w:t>
      </w:r>
      <w:proofErr w:type="spellEnd"/>
      <w:r w:rsidRPr="003D4CA8">
        <w:t xml:space="preserve"> segítségével automatizáltam a több konténerből álló rendszerek felállítását, egyszerűsítve a telepítést és a futtatást.</w:t>
      </w:r>
      <w:r>
        <w:t xml:space="preserve"> </w:t>
      </w:r>
      <w:r w:rsidRPr="003D4CA8">
        <w:t>A szoftverminőség biztosítása érdekében unit teszteket írtam az alkalmazás</w:t>
      </w:r>
      <w:r>
        <w:t>hoz.</w:t>
      </w:r>
    </w:p>
    <w:p w14:paraId="31952DED" w14:textId="709266F2" w:rsidR="009E065D" w:rsidRDefault="009E065D" w:rsidP="003D4CA8">
      <w:r w:rsidRPr="009E065D">
        <w:t>A felhasználókezelést a modern biztonsági követelményeknek megfelelően valósítottam meg, egy külső szolgáltatás, az Auth0 segítségével.</w:t>
      </w:r>
      <w:r>
        <w:t xml:space="preserve"> A </w:t>
      </w:r>
      <w:r w:rsidRPr="003D4CA8">
        <w:t>Spring Framework időzítési megoldását alkalmazva olyan feladatokat hoztam létre, amelyek automatikusan lefutnak meghatározott időpontokban, mint például napi értesítések és összefoglaló riportok generálása</w:t>
      </w:r>
      <w:r>
        <w:t>.</w:t>
      </w:r>
      <w:r w:rsidRPr="009E065D">
        <w:t xml:space="preserve"> </w:t>
      </w:r>
      <w:r w:rsidRPr="003D4CA8">
        <w:t>A rendszer támogatja az e-mailek küldését az ügyfelek értesítése és a szolgáltatók riportjai számára, kihasználva az SMTP protokoll nyújtotta lehetőségeket.</w:t>
      </w:r>
    </w:p>
    <w:p w14:paraId="4EF1E8E9" w14:textId="1C2B9DC6" w:rsidR="006E624B" w:rsidRDefault="006E624B" w:rsidP="003D4CA8">
      <w:r>
        <w:t xml:space="preserve">Sok mód van még a projektem fejlesztésére. </w:t>
      </w:r>
      <w:r w:rsidRPr="006E624B">
        <w:t>Az alkalmazás egy értékelési rendszerrel</w:t>
      </w:r>
      <w:r w:rsidRPr="008B402A">
        <w:t xml:space="preserve"> tört</w:t>
      </w:r>
      <w:r w:rsidR="00EC2DC5" w:rsidRPr="008B402A">
        <w:t>é</w:t>
      </w:r>
      <w:r w:rsidRPr="008B402A">
        <w:t xml:space="preserve">nő kibővítése </w:t>
      </w:r>
      <w:r w:rsidRPr="006E624B">
        <w:t>lehetővé tenné, hogy a felhasználók visszajelzést adjanak a szolgáltatók teljesítményéről. Az értékelések alapján a szolgáltatók kilistázása rangsorolható lenne, amely megkönnyítené a felhasználók számára a döntéshozatalt.</w:t>
      </w:r>
    </w:p>
    <w:p w14:paraId="50A582AF" w14:textId="776F4C6C" w:rsidR="00B30809" w:rsidRDefault="00B30809" w:rsidP="003D4CA8">
      <w:r>
        <w:t xml:space="preserve">Egy valós idejű chat funkció lehetővé tenné a </w:t>
      </w:r>
      <w:proofErr w:type="spellStart"/>
      <w:r>
        <w:t>szogáltatók</w:t>
      </w:r>
      <w:proofErr w:type="spellEnd"/>
      <w:r>
        <w:t xml:space="preserve"> és felhasználók közti gyors és hatékony kommunikációt.</w:t>
      </w:r>
      <w:r w:rsidRPr="00B30809">
        <w:t xml:space="preserve"> A portfóliókban megjelenített munkákhoz fűzött kommentár lehetővé tenné a felhasználók számára, hogy kérdéseket tegyenek fel vagy megoszthassák gondolataikat a látottakról. Ez további interakciókat generálhatna a felhasználók és a szolgáltatók között, valamint javítaná a felhasználói elégedettséget.</w:t>
      </w:r>
    </w:p>
    <w:p w14:paraId="0BA20CF5" w14:textId="3B2088A8" w:rsidR="00B30809" w:rsidRPr="00B30809" w:rsidRDefault="00B30809" w:rsidP="00B30809">
      <w:r w:rsidRPr="00B30809">
        <w:t>A megbízható működés biztosítása érdekében</w:t>
      </w:r>
      <w:r>
        <w:t xml:space="preserve"> szükség lenne</w:t>
      </w:r>
      <w:r w:rsidRPr="00B30809">
        <w:t xml:space="preserve"> integrációs és rendszer </w:t>
      </w:r>
      <w:r w:rsidRPr="008B402A">
        <w:t>tesztek</w:t>
      </w:r>
      <w:r w:rsidR="00EC2DC5" w:rsidRPr="008B402A">
        <w:t>re</w:t>
      </w:r>
      <w:r w:rsidRPr="008B402A">
        <w:t xml:space="preserve"> is</w:t>
      </w:r>
      <w:r>
        <w:t xml:space="preserve">. </w:t>
      </w:r>
      <w:r w:rsidRPr="00B30809">
        <w:t>Az automatizált tesztelés bevezetése hosszútávú idő- és költségmegtakarítást eredményezhet</w:t>
      </w:r>
      <w:r>
        <w:t xml:space="preserve">, ezért egy folyamatos integrációs és tesztelési </w:t>
      </w:r>
      <w:r>
        <w:lastRenderedPageBreak/>
        <w:t xml:space="preserve">folyamat kialakítása - például a </w:t>
      </w:r>
      <w:proofErr w:type="spellStart"/>
      <w:r>
        <w:t>Jenkins</w:t>
      </w:r>
      <w:proofErr w:type="spellEnd"/>
      <w:r>
        <w:t xml:space="preserve"> rendszer használatával - sokat javítana az alkalmazás megbízhatóságán. Emellett statikus kódanalízist végző szoftverek (pl. </w:t>
      </w:r>
      <w:proofErr w:type="spellStart"/>
      <w:r>
        <w:t>SonarQube</w:t>
      </w:r>
      <w:proofErr w:type="spellEnd"/>
      <w:r>
        <w:t xml:space="preserve">) is segítenének a hibák gyors és effektív felismerésében. </w:t>
      </w:r>
    </w:p>
    <w:p w14:paraId="5E2DE117" w14:textId="212A88F9" w:rsidR="00225F65" w:rsidRPr="0037381F" w:rsidRDefault="003F488F" w:rsidP="00280E70">
      <w:r w:rsidRPr="003D4CA8">
        <w:t xml:space="preserve">A fejlesztési folyamat során kiemelt figyelmet </w:t>
      </w:r>
      <w:r w:rsidR="00280E70">
        <w:t xml:space="preserve">fordítottam </w:t>
      </w:r>
      <w:r>
        <w:t xml:space="preserve">az alkalmazás </w:t>
      </w:r>
      <w:r w:rsidRPr="003D4CA8">
        <w:t>felhasználóbarát kialakítására.</w:t>
      </w:r>
      <w:r w:rsidR="00280E70">
        <w:t xml:space="preserve"> Ennek ellenére még sokat fejlődhetne a felhasználói felület </w:t>
      </w:r>
      <w:proofErr w:type="spellStart"/>
      <w:r w:rsidR="00280E70">
        <w:t>esztétikailag</w:t>
      </w:r>
      <w:proofErr w:type="spellEnd"/>
      <w:r w:rsidR="00280E70">
        <w:t xml:space="preserve"> és felhasználói élmény szempontból is.</w:t>
      </w:r>
    </w:p>
    <w:bookmarkStart w:id="88" w:name="_Toc184212010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Content>
        <w:p w14:paraId="66E4F42D" w14:textId="633F8E41" w:rsidR="009B2EED" w:rsidRDefault="009B2EED">
          <w:pPr>
            <w:pStyle w:val="Heading1"/>
          </w:pPr>
          <w:r>
            <w:t>Irodalomjegyzék</w:t>
          </w:r>
          <w:bookmarkEnd w:id="88"/>
        </w:p>
        <w:sdt>
          <w:sdtPr>
            <w:id w:val="111145805"/>
            <w:bibliography/>
          </w:sdtPr>
          <w:sdtContent>
            <w:p w14:paraId="3485E8EE" w14:textId="77777777" w:rsidR="00EA3862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029"/>
              </w:tblGrid>
              <w:tr w:rsidR="00EA3862" w14:paraId="1FB3304D" w14:textId="77777777">
                <w:trPr>
                  <w:divId w:val="11048371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E7EB52" w14:textId="2D731F56" w:rsidR="00EA3862" w:rsidRDefault="00EA3862">
                    <w:pPr>
                      <w:pStyle w:val="Bibliography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23B803B" w14:textId="77777777" w:rsidR="00EA3862" w:rsidRDefault="00EA3862">
                    <w:pPr>
                      <w:pStyle w:val="Bibliography"/>
                    </w:pPr>
                    <w:r>
                      <w:t>Bacancy, „Spring vs Spring Boot,” [Online]. Available: https://www.bacancytechnology.com/blog/spring-vs-spring-boot. [Hozzáférés dátuma: 2 12 2024].</w:t>
                    </w:r>
                  </w:p>
                </w:tc>
              </w:tr>
              <w:tr w:rsidR="00EA3862" w14:paraId="2CFDCF55" w14:textId="77777777">
                <w:trPr>
                  <w:divId w:val="11048371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50BDC9" w14:textId="77777777" w:rsidR="00EA3862" w:rsidRDefault="00EA3862">
                    <w:pPr>
                      <w:pStyle w:val="Bibliography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8D8A42" w14:textId="77777777" w:rsidR="00EA3862" w:rsidRDefault="00EA3862">
                    <w:pPr>
                      <w:pStyle w:val="Bibliography"/>
                    </w:pPr>
                    <w:r>
                      <w:t>„Spring Boot,” VMware Tanzu, [Online]. Available: https://spring.io/projects/spring-boot. [Hozzáférés dátuma: 20 10 2024].</w:t>
                    </w:r>
                  </w:p>
                </w:tc>
              </w:tr>
              <w:tr w:rsidR="00EA3862" w14:paraId="7DABF612" w14:textId="77777777">
                <w:trPr>
                  <w:divId w:val="11048371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007C30D" w14:textId="77777777" w:rsidR="00EA3862" w:rsidRDefault="00EA3862">
                    <w:pPr>
                      <w:pStyle w:val="Bibliography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D29506" w14:textId="77777777" w:rsidR="00EA3862" w:rsidRDefault="00EA3862">
                    <w:pPr>
                      <w:pStyle w:val="Bibliography"/>
                    </w:pPr>
                    <w:r>
                      <w:t>„Spring Initializr,” Broadcom Inc., [Online]. Available: https://start.spring.io/. [Hozzáférés dátuma: 20 10 2024].</w:t>
                    </w:r>
                  </w:p>
                </w:tc>
              </w:tr>
              <w:tr w:rsidR="00EA3862" w14:paraId="643A718B" w14:textId="77777777">
                <w:trPr>
                  <w:divId w:val="11048371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0C0A26" w14:textId="77777777" w:rsidR="00EA3862" w:rsidRDefault="00EA3862">
                    <w:pPr>
                      <w:pStyle w:val="Bibliography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EE2626" w14:textId="77777777" w:rsidR="00EA3862" w:rsidRDefault="00EA3862">
                    <w:pPr>
                      <w:pStyle w:val="Bibliography"/>
                    </w:pPr>
                    <w:r>
                      <w:t>„Gradle Build Tool,” Gradle Inc., [Online]. Available: https://gradle.org/. [Hozzáférés dátuma: 20 10 2024].</w:t>
                    </w:r>
                  </w:p>
                </w:tc>
              </w:tr>
              <w:tr w:rsidR="00EA3862" w14:paraId="78FDA849" w14:textId="77777777">
                <w:trPr>
                  <w:divId w:val="11048371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22D782" w14:textId="77777777" w:rsidR="00EA3862" w:rsidRDefault="00EA3862">
                    <w:pPr>
                      <w:pStyle w:val="Bibliography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0B2734A" w14:textId="77777777" w:rsidR="00EA3862" w:rsidRDefault="00EA3862">
                    <w:pPr>
                      <w:pStyle w:val="Bibliography"/>
                    </w:pPr>
                    <w:r>
                      <w:t>„Jakarta Persistence (JPA),” JetBrains s.r.o., [Online]. Available: https://www.jetbrains.com/help/idea/jakarta-persistence-jpa.html. [Hozzáférés dátuma: 22 10 2024].</w:t>
                    </w:r>
                  </w:p>
                </w:tc>
              </w:tr>
              <w:tr w:rsidR="00EA3862" w14:paraId="5CBCD071" w14:textId="77777777">
                <w:trPr>
                  <w:divId w:val="11048371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62DE085" w14:textId="77777777" w:rsidR="00EA3862" w:rsidRDefault="00EA3862">
                    <w:pPr>
                      <w:pStyle w:val="Bibliography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0B2CA7" w14:textId="77777777" w:rsidR="00EA3862" w:rsidRDefault="00EA3862">
                    <w:pPr>
                      <w:pStyle w:val="Bibliography"/>
                    </w:pPr>
                    <w:r>
                      <w:t>„Hibernate ORM,” Red Hat Inc., [Online]. Available: https://hibernate.org/orm/. [Hozzáférés dátuma: 20 10 2024].</w:t>
                    </w:r>
                  </w:p>
                </w:tc>
              </w:tr>
              <w:tr w:rsidR="00EA3862" w14:paraId="764AA97E" w14:textId="77777777">
                <w:trPr>
                  <w:divId w:val="11048371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2956DB8" w14:textId="77777777" w:rsidR="00EA3862" w:rsidRDefault="00EA3862">
                    <w:pPr>
                      <w:pStyle w:val="Bibliography"/>
                    </w:pPr>
                    <w: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9F108C" w14:textId="77777777" w:rsidR="00EA3862" w:rsidRDefault="00EA3862">
                    <w:pPr>
                      <w:pStyle w:val="Bibliography"/>
                    </w:pPr>
                    <w:r>
                      <w:t>„Domain-Driven Design (DDD): A Guide to Building Scalable, High-Performance Systems,” Medium Corporation, [Online]. Available: https://romanglushach.medium.com/domain-driven-design-ddd-a-guide-to-building-scalable-high-performance-systems-5314a7fe053c. [Hozzáférés dátuma: 20 10 2024].</w:t>
                    </w:r>
                  </w:p>
                </w:tc>
              </w:tr>
              <w:tr w:rsidR="00EA3862" w14:paraId="6CF117D0" w14:textId="77777777">
                <w:trPr>
                  <w:divId w:val="11048371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55306D" w14:textId="77777777" w:rsidR="00EA3862" w:rsidRDefault="00EA3862">
                    <w:pPr>
                      <w:pStyle w:val="Bibliography"/>
                    </w:pPr>
                    <w: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2F7D92" w14:textId="77777777" w:rsidR="00EA3862" w:rsidRDefault="00EA3862">
                    <w:pPr>
                      <w:pStyle w:val="Bibliography"/>
                    </w:pPr>
                    <w:r>
                      <w:t>„Writing Markup with JSX,” Meta Open Source, [Online]. Available: https://react.dev/learn/writing-markup-with-jsx. [Hozzáférés dátuma: 20 10 2024].</w:t>
                    </w:r>
                  </w:p>
                </w:tc>
              </w:tr>
              <w:tr w:rsidR="00EA3862" w14:paraId="6662264B" w14:textId="77777777">
                <w:trPr>
                  <w:divId w:val="11048371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2B753A" w14:textId="77777777" w:rsidR="00EA3862" w:rsidRDefault="00EA3862">
                    <w:pPr>
                      <w:pStyle w:val="Bibliography"/>
                    </w:pPr>
                    <w: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3D3D37" w14:textId="77777777" w:rsidR="00EA3862" w:rsidRDefault="00EA3862">
                    <w:pPr>
                      <w:pStyle w:val="Bibliography"/>
                    </w:pPr>
                    <w:r>
                      <w:t>„React,” Meta Open Source, [Online]. Available: https://react.dev/reference/react/hooks. [Hozzáférés dátuma: 20 10 2024].</w:t>
                    </w:r>
                  </w:p>
                </w:tc>
              </w:tr>
              <w:tr w:rsidR="00EA3862" w14:paraId="4E4BA7EC" w14:textId="77777777">
                <w:trPr>
                  <w:divId w:val="11048371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63F7BE" w14:textId="77777777" w:rsidR="00EA3862" w:rsidRDefault="00EA3862">
                    <w:pPr>
                      <w:pStyle w:val="Bibliography"/>
                    </w:pPr>
                    <w: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240E76" w14:textId="77777777" w:rsidR="00EA3862" w:rsidRDefault="00EA3862">
                    <w:pPr>
                      <w:pStyle w:val="Bibliography"/>
                    </w:pPr>
                    <w:r>
                      <w:t>„React Router,” Remix, [Online]. Available: https://reactrouter.com/en/main. [Hozzáférés dátuma: 20 10 2024].</w:t>
                    </w:r>
                  </w:p>
                </w:tc>
              </w:tr>
              <w:tr w:rsidR="00EA3862" w14:paraId="527E4613" w14:textId="77777777">
                <w:trPr>
                  <w:divId w:val="11048371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75E785" w14:textId="77777777" w:rsidR="00EA3862" w:rsidRDefault="00EA3862">
                    <w:pPr>
                      <w:pStyle w:val="Bibliography"/>
                    </w:pPr>
                    <w:r>
                      <w:lastRenderedPageBreak/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13FAA8B" w14:textId="77777777" w:rsidR="00EA3862" w:rsidRDefault="00EA3862">
                    <w:pPr>
                      <w:pStyle w:val="Bibliography"/>
                    </w:pPr>
                    <w:r>
                      <w:t>Okta Inc., „Auth0 Login Trigger,” [Online]. Available: https://auth0.com/docs/customize/actions/explore-triggers/signup-and-login-triggers/login-trigger. [Hozzáférés dátuma: 2 12 2024].</w:t>
                    </w:r>
                  </w:p>
                </w:tc>
              </w:tr>
              <w:tr w:rsidR="00EA3862" w14:paraId="1529EAEC" w14:textId="77777777">
                <w:trPr>
                  <w:divId w:val="11048371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532DDA" w14:textId="77777777" w:rsidR="00EA3862" w:rsidRDefault="00EA3862">
                    <w:pPr>
                      <w:pStyle w:val="Bibliography"/>
                    </w:pPr>
                    <w: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12F40F" w14:textId="77777777" w:rsidR="00EA3862" w:rsidRDefault="00EA3862">
                    <w:pPr>
                      <w:pStyle w:val="Bibliography"/>
                    </w:pPr>
                    <w:r>
                      <w:t>R. Kumar, „A Beginner’s Guide for Docker: Basics, Containers and Architecture,” [Online]. Available: https://tecadmin.net/docker-basics/. [Hozzáférés dátuma: 19 11 2024].</w:t>
                    </w:r>
                  </w:p>
                </w:tc>
              </w:tr>
              <w:tr w:rsidR="00EA3862" w14:paraId="30688988" w14:textId="77777777">
                <w:trPr>
                  <w:divId w:val="11048371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2622CD" w14:textId="77777777" w:rsidR="00EA3862" w:rsidRDefault="00EA3862">
                    <w:pPr>
                      <w:pStyle w:val="Bibliography"/>
                    </w:pPr>
                    <w: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11B564" w14:textId="77777777" w:rsidR="00EA3862" w:rsidRDefault="00EA3862">
                    <w:pPr>
                      <w:pStyle w:val="Bibliography"/>
                    </w:pPr>
                    <w:r>
                      <w:t>MvnRepository, „Spring Boot Starter Test,” [Online]. Available: https://mvnrepository.com/artifact/org.springframework.boot/spring-boot-starter-test. [Hozzáférés dátuma: 1 12 2024].</w:t>
                    </w:r>
                  </w:p>
                </w:tc>
              </w:tr>
              <w:tr w:rsidR="00EA3862" w14:paraId="4281C289" w14:textId="77777777">
                <w:trPr>
                  <w:divId w:val="11048371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70F5D5" w14:textId="77777777" w:rsidR="00EA3862" w:rsidRDefault="00EA3862">
                    <w:pPr>
                      <w:pStyle w:val="Bibliography"/>
                    </w:pPr>
                    <w: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93B489" w14:textId="77777777" w:rsidR="00EA3862" w:rsidRDefault="00EA3862">
                    <w:pPr>
                      <w:pStyle w:val="Bibliography"/>
                    </w:pPr>
                    <w:r>
                      <w:t>MvnRepository, „Mockito Kotlin,” [Online]. Available: https://mvnrepository.com/artifact/org.mockito.kotlin/mockito-kotlin. [Hozzáférés dátuma: 1 12 2024].</w:t>
                    </w:r>
                  </w:p>
                </w:tc>
              </w:tr>
            </w:tbl>
            <w:p w14:paraId="0710E8A6" w14:textId="77777777" w:rsidR="00EA3862" w:rsidRDefault="00EA3862">
              <w:pPr>
                <w:divId w:val="1104837155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D9FC970" w14:textId="77777777" w:rsidR="00B50CAA" w:rsidRDefault="00B50CAA" w:rsidP="00EF6092">
      <w:pPr>
        <w:ind w:firstLine="0"/>
      </w:pPr>
    </w:p>
    <w:sectPr w:rsidR="00B50CAA" w:rsidSect="00D23BFC">
      <w:headerReference w:type="even" r:id="rId40"/>
      <w:footerReference w:type="default" r:id="rId41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Bence Kővári" w:date="2015-10-19T10:52:00Z" w:initials="KB">
    <w:p w14:paraId="04C6AF9D" w14:textId="77777777" w:rsidR="009B2EED" w:rsidRDefault="009B2EED">
      <w:pPr>
        <w:pStyle w:val="CommentText"/>
      </w:pPr>
      <w:r>
        <w:rPr>
          <w:rStyle w:val="CommentReference"/>
        </w:rPr>
        <w:annotationRef/>
      </w:r>
      <w:r>
        <w:t>Ne felejtsd le frissíteni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4C6AF9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4C6AF9D" w16cid:durableId="212291F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023B2A" w14:textId="77777777" w:rsidR="00C2319F" w:rsidRDefault="00C2319F">
      <w:r>
        <w:separator/>
      </w:r>
    </w:p>
  </w:endnote>
  <w:endnote w:type="continuationSeparator" w:id="0">
    <w:p w14:paraId="1FB923F6" w14:textId="77777777" w:rsidR="00C2319F" w:rsidRDefault="00C231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A7C728" w14:textId="77777777" w:rsidR="009B2EED" w:rsidRDefault="009B2EED" w:rsidP="00C00B3C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E2ECB">
      <w:rPr>
        <w:rStyle w:val="PageNumber"/>
        <w:noProof/>
      </w:rPr>
      <w:t>27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25BF3B" w14:textId="77777777" w:rsidR="00C2319F" w:rsidRDefault="00C2319F">
      <w:r>
        <w:separator/>
      </w:r>
    </w:p>
  </w:footnote>
  <w:footnote w:type="continuationSeparator" w:id="0">
    <w:p w14:paraId="431D8DFC" w14:textId="77777777" w:rsidR="00C2319F" w:rsidRDefault="00C231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F5A6F1B"/>
    <w:multiLevelType w:val="hybridMultilevel"/>
    <w:tmpl w:val="71F0617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A334EE0"/>
    <w:multiLevelType w:val="multilevel"/>
    <w:tmpl w:val="44108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4AE336C"/>
    <w:multiLevelType w:val="hybridMultilevel"/>
    <w:tmpl w:val="C326438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99C3B84"/>
    <w:multiLevelType w:val="multilevel"/>
    <w:tmpl w:val="C3565810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9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736853187">
    <w:abstractNumId w:val="10"/>
  </w:num>
  <w:num w:numId="2" w16cid:durableId="835147272">
    <w:abstractNumId w:val="28"/>
  </w:num>
  <w:num w:numId="3" w16cid:durableId="67700845">
    <w:abstractNumId w:val="14"/>
  </w:num>
  <w:num w:numId="4" w16cid:durableId="176315185">
    <w:abstractNumId w:val="21"/>
  </w:num>
  <w:num w:numId="5" w16cid:durableId="700403848">
    <w:abstractNumId w:val="22"/>
  </w:num>
  <w:num w:numId="6" w16cid:durableId="1563829922">
    <w:abstractNumId w:val="24"/>
  </w:num>
  <w:num w:numId="7" w16cid:durableId="1913930228">
    <w:abstractNumId w:val="18"/>
  </w:num>
  <w:num w:numId="8" w16cid:durableId="927353301">
    <w:abstractNumId w:val="13"/>
  </w:num>
  <w:num w:numId="9" w16cid:durableId="829634452">
    <w:abstractNumId w:val="19"/>
  </w:num>
  <w:num w:numId="10" w16cid:durableId="1921593296">
    <w:abstractNumId w:val="29"/>
  </w:num>
  <w:num w:numId="11" w16cid:durableId="1157265158">
    <w:abstractNumId w:val="20"/>
  </w:num>
  <w:num w:numId="12" w16cid:durableId="400058788">
    <w:abstractNumId w:val="27"/>
  </w:num>
  <w:num w:numId="13" w16cid:durableId="1193807406">
    <w:abstractNumId w:val="9"/>
  </w:num>
  <w:num w:numId="14" w16cid:durableId="1547059124">
    <w:abstractNumId w:val="7"/>
  </w:num>
  <w:num w:numId="15" w16cid:durableId="782454652">
    <w:abstractNumId w:val="6"/>
  </w:num>
  <w:num w:numId="16" w16cid:durableId="1367481992">
    <w:abstractNumId w:val="5"/>
  </w:num>
  <w:num w:numId="17" w16cid:durableId="15620007">
    <w:abstractNumId w:val="4"/>
  </w:num>
  <w:num w:numId="18" w16cid:durableId="656229977">
    <w:abstractNumId w:val="8"/>
  </w:num>
  <w:num w:numId="19" w16cid:durableId="908534789">
    <w:abstractNumId w:val="3"/>
  </w:num>
  <w:num w:numId="20" w16cid:durableId="1227112340">
    <w:abstractNumId w:val="2"/>
  </w:num>
  <w:num w:numId="21" w16cid:durableId="288240990">
    <w:abstractNumId w:val="1"/>
  </w:num>
  <w:num w:numId="22" w16cid:durableId="649291792">
    <w:abstractNumId w:val="0"/>
  </w:num>
  <w:num w:numId="23" w16cid:durableId="565531968">
    <w:abstractNumId w:val="11"/>
  </w:num>
  <w:num w:numId="24" w16cid:durableId="1370716276">
    <w:abstractNumId w:val="17"/>
  </w:num>
  <w:num w:numId="25" w16cid:durableId="328948105">
    <w:abstractNumId w:val="12"/>
  </w:num>
  <w:num w:numId="26" w16cid:durableId="1084037263">
    <w:abstractNumId w:val="16"/>
  </w:num>
  <w:num w:numId="27" w16cid:durableId="34349783">
    <w:abstractNumId w:val="26"/>
  </w:num>
  <w:num w:numId="28" w16cid:durableId="998923442">
    <w:abstractNumId w:val="25"/>
  </w:num>
  <w:num w:numId="29" w16cid:durableId="1810128569">
    <w:abstractNumId w:val="15"/>
  </w:num>
  <w:num w:numId="30" w16cid:durableId="321665824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Bence Kővári">
    <w15:presenceInfo w15:providerId="Windows Live" w15:userId="5be86d7ee7dc602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1941"/>
    <w:rsid w:val="0000416F"/>
    <w:rsid w:val="000062F4"/>
    <w:rsid w:val="0001192F"/>
    <w:rsid w:val="000162C5"/>
    <w:rsid w:val="000207FE"/>
    <w:rsid w:val="00021498"/>
    <w:rsid w:val="00022928"/>
    <w:rsid w:val="00026542"/>
    <w:rsid w:val="000269B2"/>
    <w:rsid w:val="00026DC4"/>
    <w:rsid w:val="00032069"/>
    <w:rsid w:val="00032E1D"/>
    <w:rsid w:val="0003607E"/>
    <w:rsid w:val="0003623B"/>
    <w:rsid w:val="00041212"/>
    <w:rsid w:val="000413E1"/>
    <w:rsid w:val="00042AFB"/>
    <w:rsid w:val="000525CE"/>
    <w:rsid w:val="00054A1F"/>
    <w:rsid w:val="00065B4D"/>
    <w:rsid w:val="0007528E"/>
    <w:rsid w:val="00082236"/>
    <w:rsid w:val="00083D47"/>
    <w:rsid w:val="00086A56"/>
    <w:rsid w:val="00092ED9"/>
    <w:rsid w:val="00093791"/>
    <w:rsid w:val="00093C93"/>
    <w:rsid w:val="000950D9"/>
    <w:rsid w:val="000A3B32"/>
    <w:rsid w:val="000A7483"/>
    <w:rsid w:val="000B0CB6"/>
    <w:rsid w:val="000B13FA"/>
    <w:rsid w:val="000B53E0"/>
    <w:rsid w:val="000B73CB"/>
    <w:rsid w:val="000C49FF"/>
    <w:rsid w:val="000C701E"/>
    <w:rsid w:val="000D14C0"/>
    <w:rsid w:val="000D257C"/>
    <w:rsid w:val="000D27E7"/>
    <w:rsid w:val="000D7288"/>
    <w:rsid w:val="000F0680"/>
    <w:rsid w:val="000F074D"/>
    <w:rsid w:val="000F3EA7"/>
    <w:rsid w:val="000F4BAD"/>
    <w:rsid w:val="000F7989"/>
    <w:rsid w:val="00116F54"/>
    <w:rsid w:val="00130BA7"/>
    <w:rsid w:val="0014096D"/>
    <w:rsid w:val="001522F2"/>
    <w:rsid w:val="00153800"/>
    <w:rsid w:val="00153A01"/>
    <w:rsid w:val="00156C3E"/>
    <w:rsid w:val="00171054"/>
    <w:rsid w:val="00171B05"/>
    <w:rsid w:val="001734F5"/>
    <w:rsid w:val="00180B4D"/>
    <w:rsid w:val="001842E9"/>
    <w:rsid w:val="00190813"/>
    <w:rsid w:val="001A1943"/>
    <w:rsid w:val="001A1BF9"/>
    <w:rsid w:val="001A3740"/>
    <w:rsid w:val="001A3868"/>
    <w:rsid w:val="001A57BC"/>
    <w:rsid w:val="001B0FAE"/>
    <w:rsid w:val="001B2A2A"/>
    <w:rsid w:val="001B3270"/>
    <w:rsid w:val="001B73A1"/>
    <w:rsid w:val="001B7E37"/>
    <w:rsid w:val="001C0214"/>
    <w:rsid w:val="001C3224"/>
    <w:rsid w:val="001C63CA"/>
    <w:rsid w:val="001D066A"/>
    <w:rsid w:val="001D157C"/>
    <w:rsid w:val="001D7543"/>
    <w:rsid w:val="001E01EB"/>
    <w:rsid w:val="001E0A95"/>
    <w:rsid w:val="00203E00"/>
    <w:rsid w:val="00206F9D"/>
    <w:rsid w:val="0021026A"/>
    <w:rsid w:val="002102C3"/>
    <w:rsid w:val="002135BB"/>
    <w:rsid w:val="002155B2"/>
    <w:rsid w:val="00217B73"/>
    <w:rsid w:val="00221E9D"/>
    <w:rsid w:val="00225F65"/>
    <w:rsid w:val="00227347"/>
    <w:rsid w:val="002330C1"/>
    <w:rsid w:val="00241DB8"/>
    <w:rsid w:val="00241FD9"/>
    <w:rsid w:val="00244618"/>
    <w:rsid w:val="002541C9"/>
    <w:rsid w:val="002550D6"/>
    <w:rsid w:val="002635E2"/>
    <w:rsid w:val="00267677"/>
    <w:rsid w:val="00280E70"/>
    <w:rsid w:val="00281293"/>
    <w:rsid w:val="002841F9"/>
    <w:rsid w:val="00285BD9"/>
    <w:rsid w:val="00286F6D"/>
    <w:rsid w:val="00290D5E"/>
    <w:rsid w:val="00292E7D"/>
    <w:rsid w:val="002B355E"/>
    <w:rsid w:val="002B7371"/>
    <w:rsid w:val="002C0EC5"/>
    <w:rsid w:val="002C25A4"/>
    <w:rsid w:val="002C786C"/>
    <w:rsid w:val="002C7C7B"/>
    <w:rsid w:val="002D0621"/>
    <w:rsid w:val="002D2B31"/>
    <w:rsid w:val="002D2C06"/>
    <w:rsid w:val="002D3031"/>
    <w:rsid w:val="002D6BCD"/>
    <w:rsid w:val="002D72F7"/>
    <w:rsid w:val="002D7DA9"/>
    <w:rsid w:val="002E1D2A"/>
    <w:rsid w:val="002E3E4C"/>
    <w:rsid w:val="002F1623"/>
    <w:rsid w:val="002F56BE"/>
    <w:rsid w:val="002F6C61"/>
    <w:rsid w:val="00301A0E"/>
    <w:rsid w:val="00302BB3"/>
    <w:rsid w:val="00305E08"/>
    <w:rsid w:val="00312C6C"/>
    <w:rsid w:val="00313013"/>
    <w:rsid w:val="00316E31"/>
    <w:rsid w:val="0032395E"/>
    <w:rsid w:val="00324603"/>
    <w:rsid w:val="003254B7"/>
    <w:rsid w:val="00325742"/>
    <w:rsid w:val="00325912"/>
    <w:rsid w:val="00327BFB"/>
    <w:rsid w:val="003301BF"/>
    <w:rsid w:val="00333801"/>
    <w:rsid w:val="00337E3B"/>
    <w:rsid w:val="00340AEB"/>
    <w:rsid w:val="00347EA6"/>
    <w:rsid w:val="00350AEC"/>
    <w:rsid w:val="003554E5"/>
    <w:rsid w:val="003569C8"/>
    <w:rsid w:val="00366AD7"/>
    <w:rsid w:val="0037381F"/>
    <w:rsid w:val="00383703"/>
    <w:rsid w:val="003847E2"/>
    <w:rsid w:val="0038592A"/>
    <w:rsid w:val="0039069E"/>
    <w:rsid w:val="003A4CDB"/>
    <w:rsid w:val="003B7102"/>
    <w:rsid w:val="003B77D0"/>
    <w:rsid w:val="003C1EEE"/>
    <w:rsid w:val="003C6625"/>
    <w:rsid w:val="003D0059"/>
    <w:rsid w:val="003D4CA8"/>
    <w:rsid w:val="003D72EA"/>
    <w:rsid w:val="003E0763"/>
    <w:rsid w:val="003E1723"/>
    <w:rsid w:val="003E2ECB"/>
    <w:rsid w:val="003E49DE"/>
    <w:rsid w:val="003E5BD7"/>
    <w:rsid w:val="003E70B1"/>
    <w:rsid w:val="003F2BCB"/>
    <w:rsid w:val="003F488F"/>
    <w:rsid w:val="003F5425"/>
    <w:rsid w:val="00407FC0"/>
    <w:rsid w:val="00410636"/>
    <w:rsid w:val="00410924"/>
    <w:rsid w:val="004115DF"/>
    <w:rsid w:val="0041383D"/>
    <w:rsid w:val="00421BFD"/>
    <w:rsid w:val="00425256"/>
    <w:rsid w:val="0043187E"/>
    <w:rsid w:val="00434E0F"/>
    <w:rsid w:val="00436556"/>
    <w:rsid w:val="00436D5E"/>
    <w:rsid w:val="00437DFA"/>
    <w:rsid w:val="00440912"/>
    <w:rsid w:val="00443C84"/>
    <w:rsid w:val="00452F89"/>
    <w:rsid w:val="00453C0B"/>
    <w:rsid w:val="00456C34"/>
    <w:rsid w:val="00463BC0"/>
    <w:rsid w:val="0046470A"/>
    <w:rsid w:val="0046700D"/>
    <w:rsid w:val="004710F8"/>
    <w:rsid w:val="0047308E"/>
    <w:rsid w:val="00477F4A"/>
    <w:rsid w:val="0048395A"/>
    <w:rsid w:val="004851C7"/>
    <w:rsid w:val="00485F1C"/>
    <w:rsid w:val="00491D1C"/>
    <w:rsid w:val="00493DCC"/>
    <w:rsid w:val="004A0421"/>
    <w:rsid w:val="004A1DF0"/>
    <w:rsid w:val="004B001F"/>
    <w:rsid w:val="004B561C"/>
    <w:rsid w:val="004C2FB8"/>
    <w:rsid w:val="004C7E05"/>
    <w:rsid w:val="004D0AB0"/>
    <w:rsid w:val="004D0F53"/>
    <w:rsid w:val="004D3889"/>
    <w:rsid w:val="004E1B3E"/>
    <w:rsid w:val="004E2F89"/>
    <w:rsid w:val="004E3220"/>
    <w:rsid w:val="004E3DFF"/>
    <w:rsid w:val="004E7EDA"/>
    <w:rsid w:val="004F2025"/>
    <w:rsid w:val="004F4947"/>
    <w:rsid w:val="004F7394"/>
    <w:rsid w:val="005019D7"/>
    <w:rsid w:val="00502632"/>
    <w:rsid w:val="00502A30"/>
    <w:rsid w:val="00504963"/>
    <w:rsid w:val="00505449"/>
    <w:rsid w:val="0050635A"/>
    <w:rsid w:val="00506CDC"/>
    <w:rsid w:val="00507549"/>
    <w:rsid w:val="00510445"/>
    <w:rsid w:val="00510E5F"/>
    <w:rsid w:val="00521F9E"/>
    <w:rsid w:val="00526A1B"/>
    <w:rsid w:val="0053153B"/>
    <w:rsid w:val="005334AD"/>
    <w:rsid w:val="00543359"/>
    <w:rsid w:val="00543D89"/>
    <w:rsid w:val="005448F8"/>
    <w:rsid w:val="00547087"/>
    <w:rsid w:val="005518F8"/>
    <w:rsid w:val="005524FC"/>
    <w:rsid w:val="0056582B"/>
    <w:rsid w:val="00567027"/>
    <w:rsid w:val="00567A94"/>
    <w:rsid w:val="00570628"/>
    <w:rsid w:val="00570D18"/>
    <w:rsid w:val="0057339F"/>
    <w:rsid w:val="0057401D"/>
    <w:rsid w:val="005747F7"/>
    <w:rsid w:val="00575381"/>
    <w:rsid w:val="00576495"/>
    <w:rsid w:val="005767F5"/>
    <w:rsid w:val="00577EB0"/>
    <w:rsid w:val="005A003A"/>
    <w:rsid w:val="005A2350"/>
    <w:rsid w:val="005A45E5"/>
    <w:rsid w:val="005A57E2"/>
    <w:rsid w:val="005B2153"/>
    <w:rsid w:val="005B3332"/>
    <w:rsid w:val="005B365C"/>
    <w:rsid w:val="005B5B20"/>
    <w:rsid w:val="005C33DC"/>
    <w:rsid w:val="005C394E"/>
    <w:rsid w:val="005C4CB1"/>
    <w:rsid w:val="005D3443"/>
    <w:rsid w:val="005D7D4E"/>
    <w:rsid w:val="005E01E0"/>
    <w:rsid w:val="005E21AF"/>
    <w:rsid w:val="00602405"/>
    <w:rsid w:val="006034C7"/>
    <w:rsid w:val="00616DF0"/>
    <w:rsid w:val="00616EF0"/>
    <w:rsid w:val="006175F9"/>
    <w:rsid w:val="0062185B"/>
    <w:rsid w:val="00630A92"/>
    <w:rsid w:val="0063585C"/>
    <w:rsid w:val="00641018"/>
    <w:rsid w:val="00642B92"/>
    <w:rsid w:val="00644A1A"/>
    <w:rsid w:val="006459E6"/>
    <w:rsid w:val="00647DC1"/>
    <w:rsid w:val="0065022C"/>
    <w:rsid w:val="00650C7C"/>
    <w:rsid w:val="00651418"/>
    <w:rsid w:val="00656823"/>
    <w:rsid w:val="00660903"/>
    <w:rsid w:val="00660B09"/>
    <w:rsid w:val="00665554"/>
    <w:rsid w:val="00665983"/>
    <w:rsid w:val="00675281"/>
    <w:rsid w:val="006804B2"/>
    <w:rsid w:val="00681E99"/>
    <w:rsid w:val="0068501E"/>
    <w:rsid w:val="00692605"/>
    <w:rsid w:val="00693E4B"/>
    <w:rsid w:val="006978AC"/>
    <w:rsid w:val="006A0946"/>
    <w:rsid w:val="006A0B99"/>
    <w:rsid w:val="006A1B7F"/>
    <w:rsid w:val="006A6CBA"/>
    <w:rsid w:val="006C5057"/>
    <w:rsid w:val="006D338C"/>
    <w:rsid w:val="006D3F0C"/>
    <w:rsid w:val="006D6996"/>
    <w:rsid w:val="006E3115"/>
    <w:rsid w:val="006E4E19"/>
    <w:rsid w:val="006E624B"/>
    <w:rsid w:val="006E722E"/>
    <w:rsid w:val="006E7347"/>
    <w:rsid w:val="006F0ED6"/>
    <w:rsid w:val="006F512E"/>
    <w:rsid w:val="006F571E"/>
    <w:rsid w:val="00700E3A"/>
    <w:rsid w:val="00704F5C"/>
    <w:rsid w:val="00707C9B"/>
    <w:rsid w:val="00715153"/>
    <w:rsid w:val="007224C6"/>
    <w:rsid w:val="00725FDB"/>
    <w:rsid w:val="00730B3C"/>
    <w:rsid w:val="00733140"/>
    <w:rsid w:val="007419E3"/>
    <w:rsid w:val="00745077"/>
    <w:rsid w:val="007452F9"/>
    <w:rsid w:val="007500FC"/>
    <w:rsid w:val="0075489D"/>
    <w:rsid w:val="007552D4"/>
    <w:rsid w:val="007558E8"/>
    <w:rsid w:val="00756D62"/>
    <w:rsid w:val="00757D7C"/>
    <w:rsid w:val="00772026"/>
    <w:rsid w:val="007952B1"/>
    <w:rsid w:val="007B1140"/>
    <w:rsid w:val="007B2AE4"/>
    <w:rsid w:val="007B5CF7"/>
    <w:rsid w:val="007C20E0"/>
    <w:rsid w:val="007C42C9"/>
    <w:rsid w:val="007C638B"/>
    <w:rsid w:val="007D3D6D"/>
    <w:rsid w:val="007E02E8"/>
    <w:rsid w:val="007E21F3"/>
    <w:rsid w:val="007E4C9F"/>
    <w:rsid w:val="007F64C8"/>
    <w:rsid w:val="008027EA"/>
    <w:rsid w:val="008078E8"/>
    <w:rsid w:val="008117AD"/>
    <w:rsid w:val="00816BCB"/>
    <w:rsid w:val="00824ADA"/>
    <w:rsid w:val="00825B00"/>
    <w:rsid w:val="0082734D"/>
    <w:rsid w:val="00831BBB"/>
    <w:rsid w:val="008357E2"/>
    <w:rsid w:val="00843159"/>
    <w:rsid w:val="008470F6"/>
    <w:rsid w:val="008506B2"/>
    <w:rsid w:val="00850FE8"/>
    <w:rsid w:val="008544C0"/>
    <w:rsid w:val="00854BDC"/>
    <w:rsid w:val="008601FD"/>
    <w:rsid w:val="008616BF"/>
    <w:rsid w:val="00870EA0"/>
    <w:rsid w:val="0087170F"/>
    <w:rsid w:val="00877820"/>
    <w:rsid w:val="00881E4E"/>
    <w:rsid w:val="00884605"/>
    <w:rsid w:val="008857EB"/>
    <w:rsid w:val="00885945"/>
    <w:rsid w:val="00897286"/>
    <w:rsid w:val="008A1D8E"/>
    <w:rsid w:val="008A3762"/>
    <w:rsid w:val="008A4570"/>
    <w:rsid w:val="008B402A"/>
    <w:rsid w:val="008B55C1"/>
    <w:rsid w:val="008C5682"/>
    <w:rsid w:val="008D057A"/>
    <w:rsid w:val="008E1D5F"/>
    <w:rsid w:val="008E3BDE"/>
    <w:rsid w:val="008E42DF"/>
    <w:rsid w:val="008E7228"/>
    <w:rsid w:val="008E7EB0"/>
    <w:rsid w:val="008F5B1A"/>
    <w:rsid w:val="008F79CB"/>
    <w:rsid w:val="00901DEB"/>
    <w:rsid w:val="0090541F"/>
    <w:rsid w:val="00920A79"/>
    <w:rsid w:val="00922A83"/>
    <w:rsid w:val="00922E4C"/>
    <w:rsid w:val="0092536C"/>
    <w:rsid w:val="00925BA9"/>
    <w:rsid w:val="00936DE2"/>
    <w:rsid w:val="00940CB1"/>
    <w:rsid w:val="00941372"/>
    <w:rsid w:val="00944140"/>
    <w:rsid w:val="00947EEA"/>
    <w:rsid w:val="0095072F"/>
    <w:rsid w:val="009513EE"/>
    <w:rsid w:val="00953136"/>
    <w:rsid w:val="00961894"/>
    <w:rsid w:val="00961B3B"/>
    <w:rsid w:val="00965CF3"/>
    <w:rsid w:val="00965FEE"/>
    <w:rsid w:val="00966424"/>
    <w:rsid w:val="00983473"/>
    <w:rsid w:val="0098532E"/>
    <w:rsid w:val="0098599D"/>
    <w:rsid w:val="0098731B"/>
    <w:rsid w:val="00992C84"/>
    <w:rsid w:val="009A6AE4"/>
    <w:rsid w:val="009B083F"/>
    <w:rsid w:val="009B1AB8"/>
    <w:rsid w:val="009B2EED"/>
    <w:rsid w:val="009B31D6"/>
    <w:rsid w:val="009B37B7"/>
    <w:rsid w:val="009C1C93"/>
    <w:rsid w:val="009C6372"/>
    <w:rsid w:val="009D0E50"/>
    <w:rsid w:val="009D2FD8"/>
    <w:rsid w:val="009D54D0"/>
    <w:rsid w:val="009E065D"/>
    <w:rsid w:val="009E3BEB"/>
    <w:rsid w:val="009E6487"/>
    <w:rsid w:val="009E6FEF"/>
    <w:rsid w:val="009F2B0A"/>
    <w:rsid w:val="00A042D1"/>
    <w:rsid w:val="00A07AC8"/>
    <w:rsid w:val="00A10561"/>
    <w:rsid w:val="00A175CA"/>
    <w:rsid w:val="00A2661B"/>
    <w:rsid w:val="00A32DC1"/>
    <w:rsid w:val="00A34DC4"/>
    <w:rsid w:val="00A40C11"/>
    <w:rsid w:val="00A40E75"/>
    <w:rsid w:val="00A42C4E"/>
    <w:rsid w:val="00A52F77"/>
    <w:rsid w:val="00A536A0"/>
    <w:rsid w:val="00A53BA0"/>
    <w:rsid w:val="00A64D04"/>
    <w:rsid w:val="00A66847"/>
    <w:rsid w:val="00A743DB"/>
    <w:rsid w:val="00A83A56"/>
    <w:rsid w:val="00A945F3"/>
    <w:rsid w:val="00A9757F"/>
    <w:rsid w:val="00AA0B67"/>
    <w:rsid w:val="00AA1C24"/>
    <w:rsid w:val="00AA68D9"/>
    <w:rsid w:val="00AB0276"/>
    <w:rsid w:val="00AB50AB"/>
    <w:rsid w:val="00AB511F"/>
    <w:rsid w:val="00AB68E1"/>
    <w:rsid w:val="00AE05C4"/>
    <w:rsid w:val="00AE29FE"/>
    <w:rsid w:val="00AE4257"/>
    <w:rsid w:val="00AE6E98"/>
    <w:rsid w:val="00AF155E"/>
    <w:rsid w:val="00AF6D49"/>
    <w:rsid w:val="00AF74BC"/>
    <w:rsid w:val="00B02CD3"/>
    <w:rsid w:val="00B064F9"/>
    <w:rsid w:val="00B1308B"/>
    <w:rsid w:val="00B13E59"/>
    <w:rsid w:val="00B13F19"/>
    <w:rsid w:val="00B13FD0"/>
    <w:rsid w:val="00B23224"/>
    <w:rsid w:val="00B30809"/>
    <w:rsid w:val="00B3088E"/>
    <w:rsid w:val="00B33F2B"/>
    <w:rsid w:val="00B37C40"/>
    <w:rsid w:val="00B4104A"/>
    <w:rsid w:val="00B47F7A"/>
    <w:rsid w:val="00B50CAA"/>
    <w:rsid w:val="00B62C71"/>
    <w:rsid w:val="00B64A39"/>
    <w:rsid w:val="00B67183"/>
    <w:rsid w:val="00B675FF"/>
    <w:rsid w:val="00B7646F"/>
    <w:rsid w:val="00B819E8"/>
    <w:rsid w:val="00B8324B"/>
    <w:rsid w:val="00B839F1"/>
    <w:rsid w:val="00B858C4"/>
    <w:rsid w:val="00B96177"/>
    <w:rsid w:val="00B96880"/>
    <w:rsid w:val="00BA44CF"/>
    <w:rsid w:val="00BB04C9"/>
    <w:rsid w:val="00BB2574"/>
    <w:rsid w:val="00BB2ADB"/>
    <w:rsid w:val="00BC477B"/>
    <w:rsid w:val="00BC666B"/>
    <w:rsid w:val="00BC7269"/>
    <w:rsid w:val="00BD116E"/>
    <w:rsid w:val="00BD66CF"/>
    <w:rsid w:val="00BF2B22"/>
    <w:rsid w:val="00BF335E"/>
    <w:rsid w:val="00BF5562"/>
    <w:rsid w:val="00C00B3C"/>
    <w:rsid w:val="00C00DF5"/>
    <w:rsid w:val="00C07BC5"/>
    <w:rsid w:val="00C10602"/>
    <w:rsid w:val="00C1589A"/>
    <w:rsid w:val="00C17963"/>
    <w:rsid w:val="00C2065D"/>
    <w:rsid w:val="00C2319F"/>
    <w:rsid w:val="00C245AC"/>
    <w:rsid w:val="00C2686E"/>
    <w:rsid w:val="00C31260"/>
    <w:rsid w:val="00C317DE"/>
    <w:rsid w:val="00C354FA"/>
    <w:rsid w:val="00C41A94"/>
    <w:rsid w:val="00C4200E"/>
    <w:rsid w:val="00C505F0"/>
    <w:rsid w:val="00C53F92"/>
    <w:rsid w:val="00C61A8D"/>
    <w:rsid w:val="00C67223"/>
    <w:rsid w:val="00C679F7"/>
    <w:rsid w:val="00C7142D"/>
    <w:rsid w:val="00C73C21"/>
    <w:rsid w:val="00C73DEE"/>
    <w:rsid w:val="00C77B5E"/>
    <w:rsid w:val="00C83EDC"/>
    <w:rsid w:val="00C9407A"/>
    <w:rsid w:val="00C94815"/>
    <w:rsid w:val="00C95220"/>
    <w:rsid w:val="00C9605A"/>
    <w:rsid w:val="00CA0854"/>
    <w:rsid w:val="00CA68C6"/>
    <w:rsid w:val="00CB740F"/>
    <w:rsid w:val="00CC0147"/>
    <w:rsid w:val="00CC2118"/>
    <w:rsid w:val="00CC3385"/>
    <w:rsid w:val="00CC34A8"/>
    <w:rsid w:val="00CC3BE5"/>
    <w:rsid w:val="00CC62B7"/>
    <w:rsid w:val="00CC7BB3"/>
    <w:rsid w:val="00CD23AC"/>
    <w:rsid w:val="00CD7719"/>
    <w:rsid w:val="00CE2084"/>
    <w:rsid w:val="00CE250C"/>
    <w:rsid w:val="00CE7EC9"/>
    <w:rsid w:val="00CF0D53"/>
    <w:rsid w:val="00CF7259"/>
    <w:rsid w:val="00D01BE5"/>
    <w:rsid w:val="00D07335"/>
    <w:rsid w:val="00D1399F"/>
    <w:rsid w:val="00D1453B"/>
    <w:rsid w:val="00D1632F"/>
    <w:rsid w:val="00D166D0"/>
    <w:rsid w:val="00D178A5"/>
    <w:rsid w:val="00D22B3E"/>
    <w:rsid w:val="00D23BFC"/>
    <w:rsid w:val="00D37EC8"/>
    <w:rsid w:val="00D429F2"/>
    <w:rsid w:val="00D4312D"/>
    <w:rsid w:val="00D466C6"/>
    <w:rsid w:val="00D53F5A"/>
    <w:rsid w:val="00D569EE"/>
    <w:rsid w:val="00D60205"/>
    <w:rsid w:val="00D66D68"/>
    <w:rsid w:val="00D705BC"/>
    <w:rsid w:val="00D773C8"/>
    <w:rsid w:val="00D81927"/>
    <w:rsid w:val="00D82885"/>
    <w:rsid w:val="00D84595"/>
    <w:rsid w:val="00D87FE2"/>
    <w:rsid w:val="00D95E2C"/>
    <w:rsid w:val="00DB180B"/>
    <w:rsid w:val="00DC4F1B"/>
    <w:rsid w:val="00DD58EC"/>
    <w:rsid w:val="00DD6A58"/>
    <w:rsid w:val="00DE667E"/>
    <w:rsid w:val="00DF0491"/>
    <w:rsid w:val="00DF0CD4"/>
    <w:rsid w:val="00DF7E91"/>
    <w:rsid w:val="00E00427"/>
    <w:rsid w:val="00E01E9F"/>
    <w:rsid w:val="00E03AC2"/>
    <w:rsid w:val="00E07EE4"/>
    <w:rsid w:val="00E176E6"/>
    <w:rsid w:val="00E20536"/>
    <w:rsid w:val="00E21657"/>
    <w:rsid w:val="00E268C9"/>
    <w:rsid w:val="00E42F0D"/>
    <w:rsid w:val="00E47C68"/>
    <w:rsid w:val="00E5020E"/>
    <w:rsid w:val="00E614EE"/>
    <w:rsid w:val="00E617B7"/>
    <w:rsid w:val="00E6207B"/>
    <w:rsid w:val="00E66EB7"/>
    <w:rsid w:val="00E72282"/>
    <w:rsid w:val="00E800DE"/>
    <w:rsid w:val="00E8311E"/>
    <w:rsid w:val="00E8385C"/>
    <w:rsid w:val="00E86934"/>
    <w:rsid w:val="00E86A0C"/>
    <w:rsid w:val="00E922DD"/>
    <w:rsid w:val="00E9370F"/>
    <w:rsid w:val="00E9471A"/>
    <w:rsid w:val="00EA116F"/>
    <w:rsid w:val="00EA32E7"/>
    <w:rsid w:val="00EA3862"/>
    <w:rsid w:val="00EC2DC5"/>
    <w:rsid w:val="00ED3663"/>
    <w:rsid w:val="00ED58B7"/>
    <w:rsid w:val="00EE1A1F"/>
    <w:rsid w:val="00EE2264"/>
    <w:rsid w:val="00EE4AA1"/>
    <w:rsid w:val="00EF115B"/>
    <w:rsid w:val="00EF164D"/>
    <w:rsid w:val="00EF6092"/>
    <w:rsid w:val="00EF6603"/>
    <w:rsid w:val="00F01DD9"/>
    <w:rsid w:val="00F050F9"/>
    <w:rsid w:val="00F124F6"/>
    <w:rsid w:val="00F26F25"/>
    <w:rsid w:val="00F34207"/>
    <w:rsid w:val="00F361C8"/>
    <w:rsid w:val="00F366E9"/>
    <w:rsid w:val="00F445BF"/>
    <w:rsid w:val="00F461CD"/>
    <w:rsid w:val="00F525B9"/>
    <w:rsid w:val="00F5549D"/>
    <w:rsid w:val="00F570EC"/>
    <w:rsid w:val="00F60456"/>
    <w:rsid w:val="00F64F85"/>
    <w:rsid w:val="00F71D5E"/>
    <w:rsid w:val="00F74212"/>
    <w:rsid w:val="00F767B7"/>
    <w:rsid w:val="00F76FC5"/>
    <w:rsid w:val="00F771C1"/>
    <w:rsid w:val="00F812B2"/>
    <w:rsid w:val="00F8469B"/>
    <w:rsid w:val="00F87350"/>
    <w:rsid w:val="00F90192"/>
    <w:rsid w:val="00F902A7"/>
    <w:rsid w:val="00F90F91"/>
    <w:rsid w:val="00F9555B"/>
    <w:rsid w:val="00F9615F"/>
    <w:rsid w:val="00FA140D"/>
    <w:rsid w:val="00FA3C92"/>
    <w:rsid w:val="00FA495A"/>
    <w:rsid w:val="00FA5E30"/>
    <w:rsid w:val="00FB0370"/>
    <w:rsid w:val="00FC15F6"/>
    <w:rsid w:val="00FC3E32"/>
    <w:rsid w:val="00FD53E5"/>
    <w:rsid w:val="00FE335E"/>
    <w:rsid w:val="00FE6CF0"/>
    <w:rsid w:val="00FF6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(Web)" w:uiPriority="99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14C0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Heading3">
    <w:name w:val="heading 3"/>
    <w:basedOn w:val="Normal"/>
    <w:next w:val="Norma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Heading4">
    <w:name w:val="heading 4"/>
    <w:basedOn w:val="Normal"/>
    <w:next w:val="Norma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00B3C"/>
    <w:pPr>
      <w:tabs>
        <w:tab w:val="center" w:pos="4320"/>
        <w:tab w:val="right" w:pos="8640"/>
      </w:tabs>
      <w:ind w:firstLine="0"/>
    </w:pPr>
  </w:style>
  <w:style w:type="paragraph" w:styleId="Title">
    <w:name w:val="Title"/>
    <w:basedOn w:val="Normal"/>
    <w:next w:val="Subtitle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a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Subtitle">
    <w:name w:val="Subtitle"/>
    <w:basedOn w:val="Norma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Footer">
    <w:name w:val="footer"/>
    <w:basedOn w:val="Normal"/>
    <w:rsid w:val="00C00B3C"/>
    <w:pPr>
      <w:tabs>
        <w:tab w:val="center" w:pos="4320"/>
        <w:tab w:val="right" w:pos="8640"/>
      </w:tabs>
      <w:ind w:firstLine="0"/>
    </w:pPr>
  </w:style>
  <w:style w:type="paragraph" w:styleId="TOC2">
    <w:name w:val="toc 2"/>
    <w:basedOn w:val="Normal"/>
    <w:next w:val="Normal"/>
    <w:autoRedefine/>
    <w:uiPriority w:val="39"/>
    <w:rsid w:val="009C1C93"/>
    <w:pPr>
      <w:spacing w:after="0"/>
      <w:ind w:left="238" w:firstLine="0"/>
    </w:pPr>
  </w:style>
  <w:style w:type="paragraph" w:styleId="BodyText">
    <w:name w:val="Body Text"/>
    <w:basedOn w:val="Normal"/>
    <w:link w:val="BodyTextChar"/>
    <w:pPr>
      <w:spacing w:before="360"/>
      <w:ind w:firstLine="0"/>
    </w:pPr>
  </w:style>
  <w:style w:type="paragraph" w:customStyle="1" w:styleId="Nyilatkozatcm">
    <w:name w:val="Nyilatkozat cím"/>
    <w:basedOn w:val="Normal"/>
    <w:next w:val="Norma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OC1">
    <w:name w:val="toc 1"/>
    <w:basedOn w:val="Normal"/>
    <w:next w:val="Norma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OC3">
    <w:name w:val="toc 3"/>
    <w:basedOn w:val="Normal"/>
    <w:next w:val="Normal"/>
    <w:autoRedefine/>
    <w:uiPriority w:val="39"/>
    <w:rsid w:val="009C1C93"/>
    <w:pPr>
      <w:spacing w:after="0"/>
      <w:ind w:left="482" w:firstLine="0"/>
    </w:pPr>
  </w:style>
  <w:style w:type="paragraph" w:styleId="TOC4">
    <w:name w:val="toc 4"/>
    <w:basedOn w:val="Normal"/>
    <w:next w:val="Normal"/>
    <w:autoRedefine/>
    <w:semiHidden/>
    <w:rsid w:val="009C1C93"/>
    <w:pPr>
      <w:spacing w:after="0"/>
      <w:ind w:left="720" w:firstLine="0"/>
    </w:pPr>
  </w:style>
  <w:style w:type="paragraph" w:styleId="TOC5">
    <w:name w:val="toc 5"/>
    <w:basedOn w:val="Normal"/>
    <w:next w:val="Normal"/>
    <w:autoRedefine/>
    <w:semiHidden/>
    <w:rsid w:val="009C1C93"/>
    <w:pPr>
      <w:spacing w:after="0"/>
      <w:ind w:left="958" w:firstLine="0"/>
    </w:pPr>
  </w:style>
  <w:style w:type="paragraph" w:styleId="TOC6">
    <w:name w:val="toc 6"/>
    <w:basedOn w:val="Normal"/>
    <w:next w:val="Normal"/>
    <w:autoRedefine/>
    <w:semiHidden/>
    <w:rsid w:val="009C1C93"/>
    <w:pPr>
      <w:spacing w:after="0"/>
      <w:ind w:left="1202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customStyle="1" w:styleId="Irodalomjegyzksor">
    <w:name w:val="Irodalomjegyzék sor"/>
    <w:basedOn w:val="Norma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FootnoteText">
    <w:name w:val="footnote text"/>
    <w:basedOn w:val="Norma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Heading1"/>
    <w:next w:val="Normal"/>
    <w:rsid w:val="00D1632F"/>
    <w:pPr>
      <w:numPr>
        <w:numId w:val="0"/>
      </w:numPr>
      <w:spacing w:before="240"/>
    </w:pPr>
  </w:style>
  <w:style w:type="paragraph" w:styleId="Caption">
    <w:name w:val="caption"/>
    <w:basedOn w:val="Normal"/>
    <w:next w:val="Normal"/>
    <w:autoRedefine/>
    <w:qFormat/>
    <w:rsid w:val="00032E1D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a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FootnoteReference">
    <w:name w:val="footnote reference"/>
    <w:semiHidden/>
    <w:rsid w:val="00B50CAA"/>
    <w:rPr>
      <w:vertAlign w:val="superscript"/>
    </w:rPr>
  </w:style>
  <w:style w:type="paragraph" w:styleId="BalloonText">
    <w:name w:val="Balloon Text"/>
    <w:basedOn w:val="Normal"/>
    <w:link w:val="BalloonText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oList"/>
    <w:rsid w:val="000062F4"/>
    <w:pPr>
      <w:numPr>
        <w:numId w:val="3"/>
      </w:numPr>
    </w:pPr>
  </w:style>
  <w:style w:type="paragraph" w:customStyle="1" w:styleId="tmutat">
    <w:name w:val="Útmutató"/>
    <w:basedOn w:val="Norma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BodyTextChar">
    <w:name w:val="Body Text Char"/>
    <w:link w:val="BodyText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oList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oList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oList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a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a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a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a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oList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oList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oList"/>
    <w:rsid w:val="00267677"/>
    <w:pPr>
      <w:numPr>
        <w:numId w:val="11"/>
      </w:numPr>
    </w:pPr>
  </w:style>
  <w:style w:type="character" w:styleId="BookTitle">
    <w:name w:val="Book Title"/>
    <w:uiPriority w:val="33"/>
    <w:rsid w:val="003F5425"/>
    <w:rPr>
      <w:b/>
      <w:bCs/>
      <w:smallCap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IntenseReference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SubtleReference">
    <w:name w:val="Subtle Reference"/>
    <w:uiPriority w:val="31"/>
    <w:rsid w:val="003F5425"/>
    <w:rPr>
      <w:smallCaps/>
      <w:color w:val="C0504D"/>
      <w:u w:val="single"/>
    </w:rPr>
  </w:style>
  <w:style w:type="paragraph" w:styleId="ListParagraph">
    <w:name w:val="List Paragraph"/>
    <w:basedOn w:val="Normal"/>
    <w:uiPriority w:val="34"/>
    <w:rsid w:val="003F5425"/>
    <w:pPr>
      <w:ind w:left="708"/>
    </w:pPr>
  </w:style>
  <w:style w:type="character" w:styleId="Emphasis">
    <w:name w:val="Emphasis"/>
    <w:qFormat/>
    <w:rsid w:val="003F5425"/>
    <w:rPr>
      <w:i/>
      <w:iCs/>
    </w:rPr>
  </w:style>
  <w:style w:type="character" w:styleId="SubtleEmphasis">
    <w:name w:val="Subtle Emphasis"/>
    <w:uiPriority w:val="19"/>
    <w:rsid w:val="003F5425"/>
    <w:rPr>
      <w:i/>
      <w:iCs/>
      <w:color w:val="808080"/>
    </w:rPr>
  </w:style>
  <w:style w:type="character" w:styleId="IntenseEmphasis">
    <w:name w:val="Intense Emphasis"/>
    <w:uiPriority w:val="21"/>
    <w:rsid w:val="003F5425"/>
    <w:rPr>
      <w:b/>
      <w:bCs/>
      <w:i/>
      <w:iCs/>
      <w:color w:val="4F81BD"/>
    </w:rPr>
  </w:style>
  <w:style w:type="paragraph" w:styleId="Quote">
    <w:name w:val="Quote"/>
    <w:basedOn w:val="Normal"/>
    <w:next w:val="Normal"/>
    <w:link w:val="QuoteChar"/>
    <w:uiPriority w:val="29"/>
    <w:rsid w:val="003F5425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oSpacing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Strong">
    <w:name w:val="Strong"/>
    <w:qFormat/>
    <w:rsid w:val="003F5425"/>
    <w:rPr>
      <w:b/>
      <w:bCs/>
    </w:rPr>
  </w:style>
  <w:style w:type="paragraph" w:customStyle="1" w:styleId="Kp">
    <w:name w:val="Kép"/>
    <w:basedOn w:val="Normal"/>
    <w:next w:val="Caption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a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al"/>
    <w:qFormat/>
    <w:rsid w:val="00B96880"/>
    <w:pPr>
      <w:outlineLvl w:val="9"/>
    </w:pPr>
    <w:rPr>
      <w:noProof/>
    </w:rPr>
  </w:style>
  <w:style w:type="character" w:styleId="CommentReference">
    <w:name w:val="annotation reference"/>
    <w:basedOn w:val="DefaultParagraphFont"/>
    <w:rsid w:val="00630A92"/>
    <w:rPr>
      <w:sz w:val="16"/>
      <w:szCs w:val="16"/>
    </w:rPr>
  </w:style>
  <w:style w:type="paragraph" w:styleId="CommentText">
    <w:name w:val="annotation text"/>
    <w:basedOn w:val="Normal"/>
    <w:link w:val="CommentTextChar"/>
    <w:rsid w:val="00630A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630A9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630A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630A92"/>
    <w:rPr>
      <w:b/>
      <w:bCs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B2EED"/>
    <w:pPr>
      <w:ind w:firstLine="0"/>
    </w:pPr>
    <w:rPr>
      <w:noProof/>
    </w:rPr>
  </w:style>
  <w:style w:type="paragraph" w:styleId="NormalWeb">
    <w:name w:val="Normal (Web)"/>
    <w:basedOn w:val="Normal"/>
    <w:uiPriority w:val="99"/>
    <w:unhideWhenUsed/>
    <w:rsid w:val="0021026A"/>
    <w:pPr>
      <w:spacing w:before="100" w:beforeAutospacing="1" w:after="100" w:afterAutospacing="1" w:line="240" w:lineRule="auto"/>
      <w:ind w:firstLine="0"/>
      <w:jc w:val="left"/>
    </w:pPr>
    <w:rPr>
      <w:lang w:eastAsia="hu-HU"/>
    </w:rPr>
  </w:style>
  <w:style w:type="character" w:styleId="UnresolvedMention">
    <w:name w:val="Unresolved Mention"/>
    <w:basedOn w:val="DefaultParagraphFont"/>
    <w:uiPriority w:val="99"/>
    <w:semiHidden/>
    <w:unhideWhenUsed/>
    <w:rsid w:val="005740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7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7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0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27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06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158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375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95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28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73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309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24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8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00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40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236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938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761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82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05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757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0251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42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0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84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73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400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14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621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96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41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411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560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868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22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25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5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994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6611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54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91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57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27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89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90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69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20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129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138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9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37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098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78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7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32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810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43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004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353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294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9471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6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80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57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50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307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53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342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987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569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337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71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25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49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410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694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274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24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43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3575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45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53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92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55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519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348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33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958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19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49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70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52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02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725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345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602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401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654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18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42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5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77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17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978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3561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866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15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507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55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85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15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64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9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4879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362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05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32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3779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70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9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21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34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70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2003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665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50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75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4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511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33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80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0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52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590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00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84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819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41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171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72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41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1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46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19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321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759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81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5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350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20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6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16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67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386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79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79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849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16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085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83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82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18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402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802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38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931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941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83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01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47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01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436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268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234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00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99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924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968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0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04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5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279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284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526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11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57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8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72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59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47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5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5579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737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21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93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153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140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07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07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82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124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953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234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812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920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33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96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60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96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829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83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46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05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61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95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55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4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9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99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312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9840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209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6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049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2482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79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47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5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7360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047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997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2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002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25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8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75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38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829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2735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017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1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56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991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77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6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05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9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53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75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31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268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29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64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05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555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99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84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50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632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55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958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74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17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29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79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21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65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840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021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970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59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082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54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19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1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481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8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309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11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72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437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757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38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75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69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51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192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941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91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60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83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94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64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62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96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69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849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394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951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64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16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93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747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10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8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62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28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592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611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82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300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3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700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6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45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0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63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8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826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2585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42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52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30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16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0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59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79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59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015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5492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445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76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85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945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8517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677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12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0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19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50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830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266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24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36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888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85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64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10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42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66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44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66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35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6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0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0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8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7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88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3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8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1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4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1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8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7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7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0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8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9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3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9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01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49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34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70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06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51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030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037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675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34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625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65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893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646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198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41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20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467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2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51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68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59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22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087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55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85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62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60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194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229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469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98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06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49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043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995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62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592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261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249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97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0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01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322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244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327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76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05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972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564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28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9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75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327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52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640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95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98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385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43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9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34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665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211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557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91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702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742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22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66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42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657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340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383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11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2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627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33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29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21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22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433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839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251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2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94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857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224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54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452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62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62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8928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467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76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256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570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9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3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87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546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658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068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1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80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394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534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882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8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30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4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52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280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061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3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37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15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970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96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42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93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03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89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809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37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38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40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600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883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1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00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27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889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275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119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32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046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891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39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53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68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89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397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387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22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19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904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0056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61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24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93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43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746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7079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090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13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07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20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85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43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60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39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21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5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79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03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05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246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839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88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2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76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65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0403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826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51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17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850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33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78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86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16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00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47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784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26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544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67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499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53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772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37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05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319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455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03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795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14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191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38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88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066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7039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385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24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075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395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211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77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88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99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825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02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943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18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121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38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855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72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98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32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31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59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65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370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5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703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05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6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41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89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64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090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00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899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438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7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53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70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73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072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83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010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19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00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05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686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425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43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45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37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40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77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8883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881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42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07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357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2348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86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42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95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491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92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61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22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49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83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56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82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8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25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42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265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2554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445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4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55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458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01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09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2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10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9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94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557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80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604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66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68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270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701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575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89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2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75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237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163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34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9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04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50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543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21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0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22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7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718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501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94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68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88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874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586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2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69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66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168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695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16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7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010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173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86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60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2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03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508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24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524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68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73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05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95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504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54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58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78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39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48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258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01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143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055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178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87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47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38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964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270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935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90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34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789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3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18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55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22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48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15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804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2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3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1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0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9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8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3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3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4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8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2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1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0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5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2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5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7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7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5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5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0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9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3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0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mailto:bme.appointment.app@gmail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Rea24</b:Tag>
    <b:SourceType>InternetSite</b:SourceType>
    <b:Guid>{13D1C5E2-0816-4B69-AA8F-F289BFC38CB5}</b:Guid>
    <b:Title>React</b:Title>
    <b:ProductionCompany>Meta Open Source</b:ProductionCompany>
    <b:YearAccessed>2024</b:YearAccessed>
    <b:MonthAccessed>10</b:MonthAccessed>
    <b:DayAccessed>20</b:DayAccessed>
    <b:URL>https://react.dev/reference/react/hooks</b:URL>
    <b:RefOrder>9</b:RefOrder>
  </b:Source>
  <b:Source>
    <b:Tag>Wri24</b:Tag>
    <b:SourceType>InternetSite</b:SourceType>
    <b:Guid>{A3A20E72-C146-4B9C-B118-406D9449969C}</b:Guid>
    <b:Title>Writing Markup with JSX</b:Title>
    <b:ProductionCompany>Meta Open Source</b:ProductionCompany>
    <b:YearAccessed>2024</b:YearAccessed>
    <b:MonthAccessed>10</b:MonthAccessed>
    <b:DayAccessed>20</b:DayAccessed>
    <b:URL>https://react.dev/learn/writing-markup-with-jsx</b:URL>
    <b:RefOrder>8</b:RefOrder>
  </b:Source>
  <b:Source>
    <b:Tag>Rea14</b:Tag>
    <b:SourceType>InternetSite</b:SourceType>
    <b:Guid>{57731BD1-4A98-4536-8514-CAFB7FC09BB4}</b:Guid>
    <b:Title>React Router</b:Title>
    <b:YearAccessed>2024</b:YearAccessed>
    <b:MonthAccessed>10</b:MonthAccessed>
    <b:DayAccessed>20</b:DayAccessed>
    <b:URL>https://reactrouter.com/en/main</b:URL>
    <b:ProductionCompany>Remix</b:ProductionCompany>
    <b:RefOrder>10</b:RefOrder>
  </b:Source>
  <b:Source>
    <b:Tag>Spr24</b:Tag>
    <b:SourceType>InternetSite</b:SourceType>
    <b:Guid>{E2AF984D-2D8C-4C62-BEAA-C3F2178D8B13}</b:Guid>
    <b:Title>Spring Boot</b:Title>
    <b:ProductionCompany>VMware Tanzu</b:ProductionCompany>
    <b:YearAccessed>2024</b:YearAccessed>
    <b:MonthAccessed>10</b:MonthAccessed>
    <b:DayAccessed>20</b:DayAccessed>
    <b:URL>https://spring.io/projects/spring-boot</b:URL>
    <b:RefOrder>2</b:RefOrder>
  </b:Source>
  <b:Source>
    <b:Tag>Spr241</b:Tag>
    <b:SourceType>InternetSite</b:SourceType>
    <b:Guid>{B7A610EB-2A95-4A29-9290-82D86210FA4F}</b:Guid>
    <b:Title>Spring Initializr</b:Title>
    <b:ProductionCompany>Broadcom Inc.</b:ProductionCompany>
    <b:YearAccessed>2024</b:YearAccessed>
    <b:MonthAccessed>10</b:MonthAccessed>
    <b:DayAccessed>20</b:DayAccessed>
    <b:URL>https://start.spring.io/</b:URL>
    <b:RefOrder>3</b:RefOrder>
  </b:Source>
  <b:Source>
    <b:Tag>Dom24</b:Tag>
    <b:SourceType>InternetSite</b:SourceType>
    <b:Guid>{85458BC7-96A2-40D8-9535-4AEED5D37B79}</b:Guid>
    <b:Title>Domain-Driven Design (DDD): A Guide to Building Scalable, High-Performance Systems</b:Title>
    <b:ProductionCompany>Medium Corporation</b:ProductionCompany>
    <b:YearAccessed>2024</b:YearAccessed>
    <b:MonthAccessed>10</b:MonthAccessed>
    <b:DayAccessed>20</b:DayAccessed>
    <b:URL>https://romanglushach.medium.com/domain-driven-design-ddd-a-guide-to-building-scalable-high-performance-systems-5314a7fe053c</b:URL>
    <b:RefOrder>7</b:RefOrder>
  </b:Source>
  <b:Source>
    <b:Tag>Gra24</b:Tag>
    <b:SourceType>InternetSite</b:SourceType>
    <b:Guid>{534EC409-2D29-4DFA-B4FE-8F50B041D83E}</b:Guid>
    <b:Title>Gradle Build Tool</b:Title>
    <b:ProductionCompany>Gradle Inc.</b:ProductionCompany>
    <b:YearAccessed>2024</b:YearAccessed>
    <b:MonthAccessed>10</b:MonthAccessed>
    <b:DayAccessed>20</b:DayAccessed>
    <b:URL>https://gradle.org/</b:URL>
    <b:RefOrder>4</b:RefOrder>
  </b:Source>
  <b:Source>
    <b:Tag>Jak24</b:Tag>
    <b:SourceType>InternetSite</b:SourceType>
    <b:Guid>{5FE9F205-B486-460A-8E44-1C13B06821C6}</b:Guid>
    <b:Title>Jakarta Persistence (JPA)</b:Title>
    <b:ProductionCompany>JetBrains s.r.o.</b:ProductionCompany>
    <b:YearAccessed>2024</b:YearAccessed>
    <b:MonthAccessed>10</b:MonthAccessed>
    <b:DayAccessed>22</b:DayAccessed>
    <b:URL>https://www.jetbrains.com/help/idea/jakarta-persistence-jpa.html</b:URL>
    <b:RefOrder>5</b:RefOrder>
  </b:Source>
  <b:Source>
    <b:Tag>Hib24</b:Tag>
    <b:SourceType>InternetSite</b:SourceType>
    <b:Guid>{A0D8821E-A85F-4515-85FB-CA73FF85BD21}</b:Guid>
    <b:Title>Hibernate ORM</b:Title>
    <b:ProductionCompany>Red Hat Inc.</b:ProductionCompany>
    <b:YearAccessed>2024</b:YearAccessed>
    <b:MonthAccessed>10</b:MonthAccessed>
    <b:DayAccessed>20</b:DayAccessed>
    <b:URL>https://hibernate.org/orm/</b:URL>
    <b:RefOrder>6</b:RefOrder>
  </b:Source>
  <b:Source>
    <b:Tag>Rah24</b:Tag>
    <b:SourceType>InternetSite</b:SourceType>
    <b:Guid>{0896A982-DEB8-4E1C-A51C-3D0D2613BDD0}</b:Guid>
    <b:Author>
      <b:Author>
        <b:NameList>
          <b:Person>
            <b:Last>Kumar</b:Last>
            <b:First>Rahul</b:First>
          </b:Person>
        </b:NameList>
      </b:Author>
    </b:Author>
    <b:Title>A Beginner’s Guide for Docker: Basics, Containers and Architecture</b:Title>
    <b:YearAccessed>2024</b:YearAccessed>
    <b:MonthAccessed>11</b:MonthAccessed>
    <b:DayAccessed>19</b:DayAccessed>
    <b:URL>https://tecadmin.net/docker-basics/</b:URL>
    <b:RefOrder>12</b:RefOrder>
  </b:Source>
  <b:Source>
    <b:Tag>Mvn241</b:Tag>
    <b:SourceType>InternetSite</b:SourceType>
    <b:Guid>{373E434B-E70C-4474-BC07-FDD9CD7D7AA1}</b:Guid>
    <b:Author>
      <b:Author>
        <b:Corporate>MvnRepository</b:Corporate>
      </b:Author>
    </b:Author>
    <b:Title>Mockito Kotlin</b:Title>
    <b:YearAccessed>2024</b:YearAccessed>
    <b:MonthAccessed>12</b:MonthAccessed>
    <b:DayAccessed>1</b:DayAccessed>
    <b:URL>https://mvnrepository.com/artifact/org.mockito.kotlin/mockito-kotlin</b:URL>
    <b:RefOrder>14</b:RefOrder>
  </b:Source>
  <b:Source>
    <b:Tag>Mvn24</b:Tag>
    <b:SourceType>InternetSite</b:SourceType>
    <b:Guid>{CD1028B0-FD66-4E90-AF58-9A1ADEEE97A5}</b:Guid>
    <b:Author>
      <b:Author>
        <b:Corporate>MvnRepository</b:Corporate>
      </b:Author>
    </b:Author>
    <b:Title>Spring Boot Starter Test</b:Title>
    <b:YearAccessed>2024</b:YearAccessed>
    <b:MonthAccessed>12</b:MonthAccessed>
    <b:DayAccessed>1</b:DayAccessed>
    <b:URL>https://mvnrepository.com/artifact/org.springframework.boot/spring-boot-starter-test</b:URL>
    <b:RefOrder>13</b:RefOrder>
  </b:Source>
  <b:Source>
    <b:Tag>Okt24</b:Tag>
    <b:SourceType>InternetSite</b:SourceType>
    <b:Guid>{64117141-FB96-4F45-B8D8-D4ADCCB7B09B}</b:Guid>
    <b:Author>
      <b:Author>
        <b:Corporate>Okta Inc.</b:Corporate>
      </b:Author>
    </b:Author>
    <b:Title>Auth0 Login Trigger</b:Title>
    <b:YearAccessed>2024</b:YearAccessed>
    <b:MonthAccessed>12</b:MonthAccessed>
    <b:DayAccessed>2</b:DayAccessed>
    <b:URL>https://auth0.com/docs/customize/actions/explore-triggers/signup-and-login-triggers/login-trigger</b:URL>
    <b:RefOrder>11</b:RefOrder>
  </b:Source>
  <b:Source>
    <b:Tag>Bac24</b:Tag>
    <b:SourceType>InternetSite</b:SourceType>
    <b:Guid>{9EC3C0B5-2C6C-4E40-8AD4-DFE34A05E3D1}</b:Guid>
    <b:Author>
      <b:Author>
        <b:Corporate>Bacancy</b:Corporate>
      </b:Author>
    </b:Author>
    <b:Title>Spring vs Spring Boot</b:Title>
    <b:YearAccessed>2024</b:YearAccessed>
    <b:MonthAccessed>12</b:MonthAccessed>
    <b:DayAccessed>2</b:DayAccessed>
    <b:URL>https://www.bacancytechnology.com/blog/spring-vs-spring-boot</b:URL>
    <b:RefOrder>1</b:RefOrder>
  </b:Source>
</b:Sources>
</file>

<file path=customXml/itemProps1.xml><?xml version="1.0" encoding="utf-8"?>
<ds:datastoreItem xmlns:ds="http://schemas.openxmlformats.org/officeDocument/2006/customXml" ds:itemID="{CA9D18A5-08D0-4CEC-BFC4-D06FAEB60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6209</TotalTime>
  <Pages>1</Pages>
  <Words>11185</Words>
  <Characters>77178</Characters>
  <Application>Microsoft Office Word</Application>
  <DocSecurity>0</DocSecurity>
  <Lines>643</Lines>
  <Paragraphs>176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Diplomaterv útmutató</vt:lpstr>
      <vt:lpstr>Diplomaterv útmutató</vt:lpstr>
    </vt:vector>
  </TitlesOfParts>
  <Manager/>
  <Company>Automatizálási és Alkalmazott Informatikai Tanszék</Company>
  <LinksUpToDate>false</LinksUpToDate>
  <CharactersWithSpaces>88187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Online Időpontfoglaló Fullstack Webalkalmazás</dc:title>
  <dc:subject/>
  <dc:creator>julia.janko@incquerylabs.com</dc:creator>
  <cp:keywords/>
  <dc:description/>
  <cp:lastModifiedBy>Júlia Jankó</cp:lastModifiedBy>
  <cp:revision>295</cp:revision>
  <cp:lastPrinted>2024-12-04T12:39:00Z</cp:lastPrinted>
  <dcterms:created xsi:type="dcterms:W3CDTF">2015-10-19T08:48:00Z</dcterms:created>
  <dcterms:modified xsi:type="dcterms:W3CDTF">2024-12-04T12:40:00Z</dcterms:modified>
</cp:coreProperties>
</file>
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0B38DB" w:rsidR="004851C7" w:rsidRDefault="00A10561" w:rsidP="00D429F2">
      <w:pPr>
        <w:pStyle w:val="Cmlapkarstanszk"/>
      </w:pPr>
      <w:fldSimple w:instr=" DOCPROPERTY  Company  \* MERGEFORMAT ">
        <w:r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0898DBA2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72267AE5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5AD31E2" w14:textId="68AF463C" w:rsidR="0046700D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2416637" w:history="1">
        <w:r w:rsidR="0046700D" w:rsidRPr="00AF571F">
          <w:rPr>
            <w:rStyle w:val="Hyperlink"/>
            <w:noProof/>
          </w:rPr>
          <w:t>Összefoglaló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46700D">
          <w:rPr>
            <w:noProof/>
            <w:webHidden/>
          </w:rPr>
          <w:t>5</w:t>
        </w:r>
        <w:r w:rsidR="0046700D">
          <w:rPr>
            <w:noProof/>
            <w:webHidden/>
          </w:rPr>
          <w:fldChar w:fldCharType="end"/>
        </w:r>
      </w:hyperlink>
    </w:p>
    <w:p w14:paraId="705F81CA" w14:textId="30A3E119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8" w:history="1">
        <w:r w:rsidRPr="00AF571F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0328A8" w14:textId="3636234A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9" w:history="1">
        <w:r w:rsidRPr="00AF571F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B7BB0" w14:textId="29062399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40" w:history="1">
        <w:r w:rsidRPr="00AF571F">
          <w:rPr>
            <w:rStyle w:val="Hyperlink"/>
            <w:noProof/>
          </w:rPr>
          <w:t>2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04F3CA" w14:textId="70CC0606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1" w:history="1">
        <w:r w:rsidRPr="00AF571F">
          <w:rPr>
            <w:rStyle w:val="Hyperlink"/>
            <w:noProof/>
          </w:rPr>
          <w:t>2.1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978F4" w14:textId="61E4C61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2" w:history="1">
        <w:r w:rsidRPr="00AF571F">
          <w:rPr>
            <w:rStyle w:val="Hyperlink"/>
            <w:noProof/>
          </w:rPr>
          <w:t>2.2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20A20" w14:textId="763E9A61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3" w:history="1">
        <w:r w:rsidRPr="00AF571F">
          <w:rPr>
            <w:rStyle w:val="Hyperlink"/>
            <w:noProof/>
          </w:rPr>
          <w:t>2.3 JPA és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FB2D2A" w14:textId="654B03A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4" w:history="1">
        <w:r w:rsidRPr="00AF571F">
          <w:rPr>
            <w:rStyle w:val="Hyperlink"/>
            <w:noProof/>
          </w:rPr>
          <w:t>2.4 Tervezési minták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007F4C" w14:textId="443C4AA9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5" w:history="1">
        <w:r w:rsidRPr="00AF571F">
          <w:rPr>
            <w:rStyle w:val="Hyperlink"/>
            <w:noProof/>
          </w:rPr>
          <w:t>2.5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2054B0" w14:textId="3CA262C0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6" w:history="1">
        <w:r w:rsidRPr="00AF571F">
          <w:rPr>
            <w:rStyle w:val="Hyperlink"/>
            <w:noProof/>
          </w:rPr>
          <w:t>2.6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5DA1C0" w14:textId="1708D901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7" w:history="1">
        <w:r w:rsidRPr="00AF571F">
          <w:rPr>
            <w:rStyle w:val="Hyperlink"/>
            <w:noProof/>
          </w:rPr>
          <w:t>2.7 Material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133D56" w14:textId="7DEFA97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8" w:history="1">
        <w:r w:rsidRPr="00AF571F">
          <w:rPr>
            <w:rStyle w:val="Hyperlink"/>
            <w:noProof/>
          </w:rPr>
          <w:t>2.8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24C604" w14:textId="31C1C1A6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9" w:history="1">
        <w:r w:rsidRPr="00AF571F">
          <w:rPr>
            <w:rStyle w:val="Hyperlink"/>
            <w:noProof/>
          </w:rPr>
          <w:t>2.9 Auth0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CD3CA6" w14:textId="003900B5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0" w:history="1">
        <w:r w:rsidRPr="00AF571F">
          <w:rPr>
            <w:rStyle w:val="Hyperlink"/>
            <w:noProof/>
          </w:rPr>
          <w:t>3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9CAB28" w14:textId="05FD6FE0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1" w:history="1">
        <w:r w:rsidRPr="00AF571F">
          <w:rPr>
            <w:rStyle w:val="Hyperlink"/>
            <w:noProof/>
          </w:rPr>
          <w:t>3.1 Böngészés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5F0B4E" w14:textId="459A9879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2" w:history="1">
        <w:r w:rsidRPr="00AF571F">
          <w:rPr>
            <w:rStyle w:val="Hyperlink"/>
            <w:noProof/>
          </w:rPr>
          <w:t>3.2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4166DB" w14:textId="05FA461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3" w:history="1">
        <w:r w:rsidRPr="00AF571F">
          <w:rPr>
            <w:rStyle w:val="Hyperlink"/>
            <w:noProof/>
          </w:rPr>
          <w:t>3.3 Szolgáltató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13D041" w14:textId="21666D42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4" w:history="1">
        <w:r w:rsidRPr="00AF571F">
          <w:rPr>
            <w:rStyle w:val="Hyperlink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290849" w14:textId="55BE5A2D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5" w:history="1">
        <w:r w:rsidRPr="00AF571F">
          <w:rPr>
            <w:rStyle w:val="Hyperlink"/>
            <w:noProof/>
          </w:rPr>
          <w:t>4.1 Frontend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2F949E" w14:textId="1A835881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6" w:history="1">
        <w:r w:rsidRPr="00AF571F">
          <w:rPr>
            <w:rStyle w:val="Hyperlink"/>
            <w:noProof/>
          </w:rPr>
          <w:t>4.2 Backend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652F70" w14:textId="4DA9773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7" w:history="1">
        <w:r w:rsidRPr="00AF571F">
          <w:rPr>
            <w:rStyle w:val="Hyperlink"/>
            <w:noProof/>
          </w:rPr>
          <w:t>4.3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D9C4D0" w14:textId="5D69D83E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8" w:history="1">
        <w:r w:rsidRPr="00AF571F">
          <w:rPr>
            <w:rStyle w:val="Hyperlink"/>
            <w:noProof/>
          </w:rPr>
          <w:t>5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604A56" w14:textId="02FD910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9" w:history="1">
        <w:r w:rsidRPr="00AF571F">
          <w:rPr>
            <w:rStyle w:val="Hyperlink"/>
            <w:noProof/>
          </w:rPr>
          <w:t>5.1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1098F0" w14:textId="1635D734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0" w:history="1">
        <w:r w:rsidRPr="00AF571F">
          <w:rPr>
            <w:rStyle w:val="Hyperlink"/>
            <w:noProof/>
          </w:rPr>
          <w:t>5.2 Szolgáltatók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C804E7" w14:textId="2610DB5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1" w:history="1">
        <w:r w:rsidRPr="00AF571F">
          <w:rPr>
            <w:rStyle w:val="Hyperlink"/>
            <w:noProof/>
          </w:rPr>
          <w:t>5.3 Időpont 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C710A55" w14:textId="263261F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2" w:history="1">
        <w:r w:rsidRPr="00AF571F">
          <w:rPr>
            <w:rStyle w:val="Hyperlink"/>
            <w:noProof/>
          </w:rPr>
          <w:t>5.4 Foglalt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A60E62" w14:textId="6E9B2B54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3" w:history="1">
        <w:r w:rsidRPr="00AF571F">
          <w:rPr>
            <w:rStyle w:val="Hyperlink"/>
            <w:noProof/>
          </w:rPr>
          <w:t>5.4.1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82A595" w14:textId="75C2ED8E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4" w:history="1">
        <w:r w:rsidRPr="00AF571F">
          <w:rPr>
            <w:rStyle w:val="Hyperlink"/>
            <w:noProof/>
          </w:rPr>
          <w:t>5.4.2 Szolgáltató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17391D" w14:textId="57EC1907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5" w:history="1">
        <w:r w:rsidRPr="00AF571F">
          <w:rPr>
            <w:rStyle w:val="Hyperlink"/>
            <w:noProof/>
          </w:rPr>
          <w:t>5.5 Szolgáltatások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F714A1" w14:textId="5E6FB43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6" w:history="1">
        <w:r w:rsidRPr="00AF571F">
          <w:rPr>
            <w:rStyle w:val="Hyperlink"/>
            <w:noProof/>
          </w:rPr>
          <w:t>5.6 Foglalható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DF5183" w14:textId="1A5096D2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7" w:history="1">
        <w:r w:rsidRPr="00AF571F">
          <w:rPr>
            <w:rStyle w:val="Hyperlink"/>
            <w:noProof/>
          </w:rPr>
          <w:t>6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46CD14" w14:textId="32273DC2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8" w:history="1">
        <w:r w:rsidRPr="00AF571F">
          <w:rPr>
            <w:rStyle w:val="Hyperlink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3664D6" w14:textId="3374E356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9" w:history="1">
        <w:r w:rsidRPr="00AF571F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012F29" w14:textId="53C74726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241FD9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2416637"/>
      <w:r w:rsidRPr="00B50CAA">
        <w:lastRenderedPageBreak/>
        <w:t>Összefoglaló</w:t>
      </w:r>
      <w:bookmarkEnd w:id="1"/>
    </w:p>
    <w:p w14:paraId="5B17F885" w14:textId="20891A6D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foglalhatunk ezekre. Így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>ahány szolgáltató, annyi féle különböző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2F86A9AE" w:rsidR="00824ADA" w:rsidRDefault="00824ADA" w:rsidP="00630A92">
      <w:r>
        <w:t xml:space="preserve">Dolgozatomban egy olyan időpont foglaló alkalmazást mutatok be, mely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28221985" w:rsidR="00292E7D" w:rsidRDefault="00292E7D" w:rsidP="00630A92">
      <w:r>
        <w:t>Megoldásomban a felhasználóknak lehetőség van keresni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2416638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2416639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5ADBA9FD" w:rsidR="00456C34" w:rsidRDefault="00456C34" w:rsidP="00456C34">
      <w:r>
        <w:t>Mivel rengeteg szolgáltató van a világon, ezért rengeteg különböző weboldallal találkozhatunk. Különbözhetnek stílusukban, elrendezésben, az oldal navigációjában, de általában mindegyiknek az a célja, hogy a látogató tájékozódhasson a szolgáltatásokról, és tudjon időpontot foglalni a szolgáltatásra.</w:t>
      </w:r>
      <w:r w:rsidR="008027EA">
        <w:t xml:space="preserve"> Mivel majdnem minden szolgáltatónak szüksége van egy ilyenre, ezért gyakran megoldják újra és újra ugyanazokat a feladatokat, ami idő és pénz igényes.</w:t>
      </w:r>
    </w:p>
    <w:p w14:paraId="6970BA2E" w14:textId="32A080EB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 Általában szeretnénk minél olcsóbban szeretnénk szolgáltatást kapni. Gyakran fontos, hogy minél közelebb legyen ez otthonunkhoz, milyen minőségű munkát végez a szolgáltató, vagy hogy mennyire szimpatikus. Ehhez</w:t>
      </w:r>
      <w:r w:rsidR="008027EA">
        <w:t xml:space="preserve"> igyekszünk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AAF086C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kiszolgálta a weboldal kéréseit, és meg tudtam benne fogalmazni az oldalon található </w:t>
      </w:r>
      <w:r>
        <w:lastRenderedPageBreak/>
        <w:t>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Microsoft SQL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517E4D89" w:rsidR="007500FC" w:rsidRPr="000F4BAD" w:rsidRDefault="0095072F" w:rsidP="0057339F">
      <w:r>
        <w:t xml:space="preserve">Dolgozatom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082236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082236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082236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082236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082236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182416640"/>
      <w:bookmarkStart w:id="11" w:name="_Toc332797398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0"/>
    </w:p>
    <w:p w14:paraId="2F264467" w14:textId="56DF3892" w:rsidR="00884605" w:rsidRDefault="004B001F" w:rsidP="00884605">
      <w:pPr>
        <w:pStyle w:val="Heading2"/>
      </w:pPr>
      <w:bookmarkStart w:id="12" w:name="_Toc182416641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6878B1C4" w14:textId="230D8E56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A10561">
            <w:rPr>
              <w:noProof/>
            </w:rPr>
            <w:t>[1]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A10561">
            <w:rPr>
              <w:noProof/>
            </w:rPr>
            <w:t>[2]</w:t>
          </w:r>
          <w:r w:rsidR="00092ED9">
            <w:fldChar w:fldCharType="end"/>
          </w:r>
        </w:sdtContent>
      </w:sdt>
      <w:r w:rsidR="00092ED9">
        <w:t xml:space="preserve"> weboldalt, melynél a felületen kiválaszthatjuk a kezdő projektünk technológiáit és függőségeit, majd a generált projektet letöltve futtathatjuk is az új alkalmazásunkat.</w:t>
      </w:r>
    </w:p>
    <w:p w14:paraId="09AE47D4" w14:textId="35D6AEBB" w:rsidR="00C17963" w:rsidRDefault="00C17963" w:rsidP="00C17963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2CF6717A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</w:t>
      </w:r>
    </w:p>
    <w:p w14:paraId="056C1E3B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(</w:t>
      </w:r>
      <w:proofErr w:type="spellStart"/>
      <w:proofErr w:type="gramEnd"/>
      <w:r>
        <w:t>private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: </w:t>
      </w:r>
      <w:proofErr w:type="spellStart"/>
      <w:r>
        <w:t>UserRepository</w:t>
      </w:r>
      <w:proofErr w:type="spellEnd"/>
      <w:r>
        <w:t>) {</w:t>
      </w:r>
    </w:p>
    <w:p w14:paraId="1FD066CC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45DC7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getUserCount</w:t>
      </w:r>
      <w:proofErr w:type="spellEnd"/>
      <w:r>
        <w:t>(</w:t>
      </w:r>
      <w:proofErr w:type="gramEnd"/>
      <w:r>
        <w:t>): Long {</w:t>
      </w:r>
    </w:p>
    <w:p w14:paraId="578E6193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userRepository.count</w:t>
      </w:r>
      <w:proofErr w:type="spellEnd"/>
      <w:r>
        <w:t>() // visszaadja a felhasználók számát az adatbázisban</w:t>
      </w:r>
    </w:p>
    <w:p w14:paraId="0C422CC8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67CA30F" w14:textId="61BCA91B" w:rsidR="00C354FA" w:rsidRDefault="00C354FA" w:rsidP="00C354F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3" w:name="_Ref180360110"/>
    <w:p w14:paraId="14AE49F3" w14:textId="469A8C04" w:rsidR="00C354FA" w:rsidRDefault="00C354FA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1</w:t>
      </w:r>
      <w:r>
        <w:fldChar w:fldCharType="end"/>
      </w:r>
      <w:r>
        <w:t>. kódrészlet</w:t>
      </w:r>
      <w:bookmarkEnd w:id="13"/>
      <w:r>
        <w:t xml:space="preserve"> Spring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példa</w:t>
      </w:r>
    </w:p>
    <w:p w14:paraId="4C6BF5E7" w14:textId="7C8EB79D" w:rsidR="002550D6" w:rsidRPr="002550D6" w:rsidRDefault="00FE6CF0" w:rsidP="00B675FF">
      <w:r>
        <w:lastRenderedPageBreak/>
        <w:t xml:space="preserve">Az </w:t>
      </w:r>
      <w:r>
        <w:fldChar w:fldCharType="begin"/>
      </w:r>
      <w:r>
        <w:instrText xml:space="preserve"> REF _Ref180360110 \h </w:instrText>
      </w:r>
      <w:r>
        <w:fldChar w:fldCharType="separate"/>
      </w:r>
      <w:r w:rsidR="00082236">
        <w:rPr>
          <w:noProof/>
        </w:rPr>
        <w:t>1</w:t>
      </w:r>
      <w:r w:rsidR="00082236">
        <w:t>. kódrészlet</w:t>
      </w:r>
      <w:r>
        <w:fldChar w:fldCharType="end"/>
      </w:r>
      <w:r w:rsidR="008E42DF">
        <w:t xml:space="preserve"> egy üzleti rétegben található </w:t>
      </w:r>
      <w:proofErr w:type="spellStart"/>
      <w:r w:rsidR="008E42DF">
        <w:t>bean</w:t>
      </w:r>
      <w:proofErr w:type="spellEnd"/>
      <w:r w:rsidR="008E42DF">
        <w:t xml:space="preserve"> leírására ad </w:t>
      </w:r>
      <w:proofErr w:type="spellStart"/>
      <w:r w:rsidR="008E42DF">
        <w:t>pédát</w:t>
      </w:r>
      <w:proofErr w:type="spellEnd"/>
      <w:r w:rsidR="008E42DF">
        <w:t xml:space="preserve">. Mivel nem kell foglalkoznunk az objektum életciklusával, így nincsen </w:t>
      </w:r>
      <w:proofErr w:type="spellStart"/>
      <w:r w:rsidR="008E42DF">
        <w:t>boilerplate</w:t>
      </w:r>
      <w:proofErr w:type="spellEnd"/>
      <w:r w:rsidR="008E42DF">
        <w:t xml:space="preserve"> kód, pár sorból létrehozhatunk egy ilyen osztályt. A Spring a konstruktorként megadott típust kikeresi a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 </w:t>
      </w:r>
      <w:proofErr w:type="spellStart"/>
      <w:r w:rsidR="008E42DF">
        <w:t>UserService</w:t>
      </w:r>
      <w:proofErr w:type="spellEnd"/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4" w:name="_Toc182416642"/>
      <w:proofErr w:type="spellStart"/>
      <w:r>
        <w:t>Gradle</w:t>
      </w:r>
      <w:bookmarkEnd w:id="14"/>
      <w:proofErr w:type="spellEnd"/>
    </w:p>
    <w:p w14:paraId="3D7C1F80" w14:textId="35337A5A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A10561">
            <w:rPr>
              <w:noProof/>
            </w:rPr>
            <w:t>[3]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5" w:name="_Toc182416643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5"/>
      <w:proofErr w:type="spellEnd"/>
    </w:p>
    <w:p w14:paraId="3F2EA857" w14:textId="52A1E17B" w:rsidR="001E01EB" w:rsidRDefault="00F361C8" w:rsidP="00F361C8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A10561">
            <w:rPr>
              <w:noProof/>
            </w:rPr>
            <w:t>[4]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A10561">
            <w:rPr>
              <w:noProof/>
            </w:rPr>
            <w:t>[5]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 xml:space="preserve">, ezzel minimalizálva a szükséges konfigurációt. </w:t>
      </w:r>
    </w:p>
    <w:p w14:paraId="5B0751A2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@Entity</w:t>
      </w:r>
    </w:p>
    <w:p w14:paraId="42D3981B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users</w:t>
      </w:r>
      <w:proofErr w:type="spellEnd"/>
      <w:r>
        <w:t>")</w:t>
      </w:r>
    </w:p>
    <w:p w14:paraId="4A7F1EFF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data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>(</w:t>
      </w:r>
      <w:proofErr w:type="gramEnd"/>
    </w:p>
    <w:p w14:paraId="09D4F8A7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@Id</w:t>
      </w:r>
    </w:p>
    <w:p w14:paraId="4A53D43E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261871DD" w14:textId="034FD091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id</w:t>
      </w:r>
      <w:proofErr w:type="spellEnd"/>
      <w:r>
        <w:t>: Long? = null,</w:t>
      </w:r>
    </w:p>
    <w:p w14:paraId="12D50401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1107503D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609DFEA3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83EA22F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05E0BF4B" w14:textId="77777777" w:rsidR="003B7102" w:rsidRDefault="003B710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</w:t>
      </w:r>
      <w:proofErr w:type="spellStart"/>
      <w:r>
        <w:t>val</w:t>
      </w:r>
      <w:proofErr w:type="spellEnd"/>
      <w:r>
        <w:t xml:space="preserve"> email: </w:t>
      </w:r>
      <w:proofErr w:type="spellStart"/>
      <w:r>
        <w:t>String</w:t>
      </w:r>
      <w:proofErr w:type="spellEnd"/>
    </w:p>
    <w:p w14:paraId="6004412D" w14:textId="77777777" w:rsidR="00941372" w:rsidRDefault="00941372" w:rsidP="003B710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2B6ED" w14:textId="2CB21498" w:rsidR="00941372" w:rsidRDefault="00941372" w:rsidP="0094137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gramStart"/>
      <w:r>
        <w:t>Column(</w:t>
      </w:r>
      <w:proofErr w:type="gramEnd"/>
      <w:r>
        <w:t xml:space="preserve">nullable = </w:t>
      </w:r>
      <w:proofErr w:type="spellStart"/>
      <w:r>
        <w:t>false</w:t>
      </w:r>
      <w:proofErr w:type="spellEnd"/>
      <w:r>
        <w:t>)</w:t>
      </w:r>
    </w:p>
    <w:p w14:paraId="63971BC2" w14:textId="333097D0" w:rsidR="00941372" w:rsidRDefault="00941372" w:rsidP="00941372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birthDate</w:t>
      </w:r>
      <w:proofErr w:type="spellEnd"/>
      <w:r>
        <w:t xml:space="preserve">: </w:t>
      </w:r>
      <w:proofErr w:type="spellStart"/>
      <w:r>
        <w:t>LocalDate</w:t>
      </w:r>
      <w:proofErr w:type="spellEnd"/>
    </w:p>
    <w:p w14:paraId="1B8723CC" w14:textId="1A174809" w:rsidR="003B7102" w:rsidRDefault="003B7102" w:rsidP="003B710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bookmarkStart w:id="16" w:name="_Ref180341645"/>
    <w:p w14:paraId="7AEFD63E" w14:textId="61BC0A47" w:rsidR="003B7102" w:rsidRDefault="003B7102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2</w:t>
      </w:r>
      <w:r>
        <w:fldChar w:fldCharType="end"/>
      </w:r>
      <w:r>
        <w:t>. kódrészlet</w:t>
      </w:r>
      <w:bookmarkEnd w:id="16"/>
      <w:r>
        <w:t xml:space="preserve"> Példa entitás</w:t>
      </w:r>
    </w:p>
    <w:p w14:paraId="2683271F" w14:textId="0098ED94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, melyre a </w:t>
      </w:r>
      <w:r w:rsidR="003B7102">
        <w:fldChar w:fldCharType="begin"/>
      </w:r>
      <w:r w:rsidR="003B7102">
        <w:instrText xml:space="preserve"> REF _Ref180341645 \h </w:instrText>
      </w:r>
      <w:r w:rsidR="003B7102">
        <w:fldChar w:fldCharType="separate"/>
      </w:r>
      <w:r w:rsidR="00082236">
        <w:rPr>
          <w:noProof/>
        </w:rPr>
        <w:t>2</w:t>
      </w:r>
      <w:r w:rsidR="00082236">
        <w:t>. kódrészlet</w:t>
      </w:r>
      <w:r w:rsidR="003B7102">
        <w:fldChar w:fldCharType="end"/>
      </w:r>
      <w:r w:rsidR="003B7102">
        <w:t xml:space="preserve"> ad példát. Az @Entity annotációval adhatjuk meg, hogy ez az osztály egy adatbázisban lévő táblát reprezentál, és objektumai a táblán belüli entitás példányokat. A fent látható módon megadhatjuk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E946F7C" w14:textId="77777777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5FB88A95" w14:textId="4FF204A9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JpaRepository</w:t>
      </w:r>
      <w:proofErr w:type="spellEnd"/>
      <w:r>
        <w:t>&lt;</w:t>
      </w:r>
      <w:proofErr w:type="spellStart"/>
      <w:r>
        <w:t>User</w:t>
      </w:r>
      <w:proofErr w:type="spellEnd"/>
      <w:r>
        <w:t>, Long&gt; {</w:t>
      </w:r>
    </w:p>
    <w:p w14:paraId="45A96BC4" w14:textId="54B59877" w:rsidR="00B1308B" w:rsidRDefault="00B1308B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findByUsername</w:t>
      </w:r>
      <w:proofErr w:type="spellEnd"/>
      <w:r>
        <w:t>(</w:t>
      </w:r>
      <w:proofErr w:type="spellStart"/>
      <w:proofErr w:type="gramEnd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): </w:t>
      </w:r>
      <w:proofErr w:type="spellStart"/>
      <w:r>
        <w:t>Optional</w:t>
      </w:r>
      <w:proofErr w:type="spellEnd"/>
      <w:r>
        <w:t>&lt;</w:t>
      </w:r>
      <w:proofErr w:type="spellStart"/>
      <w:r>
        <w:t>User</w:t>
      </w:r>
      <w:proofErr w:type="spellEnd"/>
      <w:r>
        <w:t>&gt;</w:t>
      </w:r>
    </w:p>
    <w:p w14:paraId="43BA9863" w14:textId="0FC1F10F" w:rsidR="00F71D5E" w:rsidRDefault="00F71D5E" w:rsidP="00B1308B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proofErr w:type="gramStart"/>
      <w:r w:rsidRPr="00F71D5E">
        <w:t>findAllByBirthDateAfter</w:t>
      </w:r>
      <w:proofErr w:type="spellEnd"/>
      <w:r w:rsidRPr="00F71D5E">
        <w:t>(</w:t>
      </w:r>
      <w:proofErr w:type="spellStart"/>
      <w:proofErr w:type="gramEnd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LocalDate</w:t>
      </w:r>
      <w:proofErr w:type="spellEnd"/>
      <w:r w:rsidRPr="00F71D5E">
        <w:t>): List&lt;</w:t>
      </w:r>
      <w:proofErr w:type="spellStart"/>
      <w:r w:rsidRPr="00F71D5E">
        <w:t>User</w:t>
      </w:r>
      <w:proofErr w:type="spellEnd"/>
      <w:r w:rsidRPr="00F71D5E">
        <w:t>&gt;</w:t>
      </w:r>
    </w:p>
    <w:p w14:paraId="6EA2F381" w14:textId="0F981ECA" w:rsidR="00B1308B" w:rsidRDefault="00B1308B" w:rsidP="00B1308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7" w:name="_Ref180342513"/>
    <w:p w14:paraId="1B60245B" w14:textId="0A217116" w:rsidR="00B1308B" w:rsidRDefault="00B1308B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3</w:t>
      </w:r>
      <w:r>
        <w:fldChar w:fldCharType="end"/>
      </w:r>
      <w:r>
        <w:t>. kódrészlet</w:t>
      </w:r>
      <w:bookmarkEnd w:id="17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1F39E007" w14:textId="1E2EB045" w:rsidR="003B7102" w:rsidRPr="00F361C8" w:rsidRDefault="00B1308B" w:rsidP="00F361C8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082236">
        <w:rPr>
          <w:noProof/>
        </w:rPr>
        <w:t>3</w:t>
      </w:r>
      <w:r w:rsidR="00082236">
        <w:t>. kódrészlet</w:t>
      </w:r>
      <w:r>
        <w:fldChar w:fldCharType="end"/>
      </w:r>
      <w:r>
        <w:t>)</w:t>
      </w:r>
      <w:r w:rsidR="00C2065D">
        <w:t xml:space="preserve"> a </w:t>
      </w:r>
      <w:proofErr w:type="spellStart"/>
      <w:r w:rsidR="00C2065D">
        <w:t>User</w:t>
      </w:r>
      <w:proofErr w:type="spellEnd"/>
      <w:r w:rsidR="00C2065D">
        <w:t xml:space="preserve"> entitás kezelésére egy </w:t>
      </w:r>
      <w:proofErr w:type="spellStart"/>
      <w:r w:rsidR="001A1943">
        <w:t>UserRepository</w:t>
      </w:r>
      <w:proofErr w:type="spellEnd"/>
      <w:r w:rsidR="001A1943">
        <w:t xml:space="preserve"> interfészt hozunk létre, mely leszármazik a </w:t>
      </w:r>
      <w:proofErr w:type="spellStart"/>
      <w:r w:rsidR="00C2065D">
        <w:t>User</w:t>
      </w:r>
      <w:proofErr w:type="spellEnd"/>
      <w:r w:rsidR="00C2065D">
        <w:t xml:space="preserve"> típusú</w:t>
      </w:r>
      <w:r>
        <w:t xml:space="preserve"> </w:t>
      </w:r>
      <w:proofErr w:type="spellStart"/>
      <w:r>
        <w:t>JpaRepository</w:t>
      </w:r>
      <w:proofErr w:type="spellEnd"/>
      <w:r w:rsidR="003C6625">
        <w:t xml:space="preserve"> interfészből</w:t>
      </w:r>
      <w:r w:rsidR="001A1943">
        <w:t xml:space="preserve">. Ezen már elérhetőek a korábban említett műveletek, és </w:t>
      </w:r>
      <w:r w:rsidR="00F71D5E">
        <w:t>két</w:t>
      </w:r>
      <w:r w:rsidR="001A1943">
        <w:t xml:space="preserve"> új lekérdezést is megfogalmaztunk függvény elnevezésével és paraméterezésével. A </w:t>
      </w:r>
      <w:proofErr w:type="spellStart"/>
      <w:r w:rsidR="001A1943">
        <w:t>findByUsername</w:t>
      </w:r>
      <w:proofErr w:type="spellEnd"/>
      <w:r w:rsidR="001A1943">
        <w:t xml:space="preserve"> függvény segítségével kereshetünk a </w:t>
      </w:r>
      <w:proofErr w:type="spellStart"/>
      <w:r w:rsidR="001A1943">
        <w:t>User</w:t>
      </w:r>
      <w:proofErr w:type="spellEnd"/>
      <w:r w:rsidR="001A1943">
        <w:t xml:space="preserve"> példányok között</w:t>
      </w:r>
      <w:r w:rsidR="00941372">
        <w:t xml:space="preserve"> felhasználónév alapjá</w:t>
      </w:r>
      <w:r w:rsidR="00F71D5E">
        <w:t xml:space="preserve">n, a </w:t>
      </w:r>
      <w:proofErr w:type="spellStart"/>
      <w:r w:rsidR="00F71D5E">
        <w:t>findAllByBirthDateAfter</w:t>
      </w:r>
      <w:proofErr w:type="spellEnd"/>
      <w:r w:rsidR="00F71D5E">
        <w:t xml:space="preserve"> függvény pedig azokat találja meg, akik egy bizonyos dátum után születtek.</w:t>
      </w:r>
    </w:p>
    <w:p w14:paraId="62AA7B8B" w14:textId="76A9E2AE" w:rsidR="00884605" w:rsidRDefault="00884605" w:rsidP="00884605">
      <w:pPr>
        <w:pStyle w:val="Heading2"/>
      </w:pPr>
      <w:bookmarkStart w:id="18" w:name="_Toc182416644"/>
      <w:r>
        <w:lastRenderedPageBreak/>
        <w:t>Tervezési minták</w:t>
      </w:r>
      <w:bookmarkEnd w:id="18"/>
    </w:p>
    <w:p w14:paraId="7744ED42" w14:textId="77777777" w:rsidR="004C7E05" w:rsidRDefault="004C7E05" w:rsidP="004C7E05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8D5" w14:textId="6AABC20D" w:rsidR="004C7E05" w:rsidRDefault="004C7E05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4</w:t>
      </w:r>
      <w:r>
        <w:fldChar w:fldCharType="end"/>
      </w:r>
      <w:r>
        <w:t xml:space="preserve">. kódrészlet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</w:t>
      </w:r>
      <w:sdt>
        <w:sdtPr>
          <w:id w:val="-1063095332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A10561">
            <w:rPr>
              <w:noProof/>
            </w:rPr>
            <w:t>[6]</w:t>
          </w:r>
          <w:r>
            <w:fldChar w:fldCharType="end"/>
          </w:r>
        </w:sdtContent>
      </w:sdt>
    </w:p>
    <w:p w14:paraId="1F1A8158" w14:textId="15669605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A10561">
            <w:rPr>
              <w:noProof/>
            </w:rPr>
            <w:t>[6]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4C7E05">
        <w:fldChar w:fldCharType="begin"/>
      </w:r>
      <w:r w:rsidR="004C7E05">
        <w:instrText xml:space="preserve"> REF _Ref180361704 \h </w:instrText>
      </w:r>
      <w:r w:rsidR="004C7E05">
        <w:fldChar w:fldCharType="separate"/>
      </w:r>
      <w:r w:rsidR="00082236">
        <w:rPr>
          <w:noProof/>
        </w:rPr>
        <w:t>3</w:t>
      </w:r>
      <w:r w:rsidR="00082236">
        <w:t>. ábra</w:t>
      </w:r>
      <w:r w:rsidR="004C7E05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>, amelyet a függőség inverziójával 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</w:t>
      </w:r>
      <w:proofErr w:type="gramStart"/>
      <w:r w:rsidR="0032395E">
        <w:t>a</w:t>
      </w:r>
      <w:proofErr w:type="gramEnd"/>
      <w:r w:rsidR="0032395E">
        <w:t xml:space="preserve">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9" w:name="_Toc182416645"/>
      <w:proofErr w:type="spellStart"/>
      <w:r>
        <w:lastRenderedPageBreak/>
        <w:t>TypeScript</w:t>
      </w:r>
      <w:bookmarkEnd w:id="19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20" w:name="_Toc182416646"/>
      <w:proofErr w:type="spellStart"/>
      <w:r>
        <w:t>React</w:t>
      </w:r>
      <w:bookmarkEnd w:id="20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15A2C066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A10561">
            <w:rPr>
              <w:noProof/>
            </w:rPr>
            <w:t>[7]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63A46311" w:rsidR="003E0763" w:rsidRDefault="00922A83" w:rsidP="00116F54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t>függvény hívásokat használnánk. A JSX a HTML elemek mellett emellett lehetővé teszi a komponensek egymásba ágyazását is.</w:t>
      </w:r>
    </w:p>
    <w:p w14:paraId="7BD426A6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ChildComponent</w:t>
      </w:r>
      <w:proofErr w:type="spellEnd"/>
      <w:r>
        <w:t>(</w:t>
      </w:r>
      <w:proofErr w:type="gramEnd"/>
      <w:r>
        <w:t>) {</w:t>
      </w:r>
    </w:p>
    <w:p w14:paraId="14DBA0DF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&lt;p&gt;Hello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proofErr w:type="gramStart"/>
      <w:r>
        <w:t>Component</w:t>
      </w:r>
      <w:proofErr w:type="spellEnd"/>
      <w:r>
        <w:t>!&lt;</w:t>
      </w:r>
      <w:proofErr w:type="gramEnd"/>
      <w:r>
        <w:t>/p&gt;;</w:t>
      </w:r>
    </w:p>
    <w:p w14:paraId="48B75A83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5B5BD964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1747E1" w14:textId="1817927F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ParentComponent</w:t>
      </w:r>
      <w:proofErr w:type="spellEnd"/>
      <w:r>
        <w:t>(</w:t>
      </w:r>
      <w:proofErr w:type="gramEnd"/>
      <w:r>
        <w:t>) {</w:t>
      </w:r>
    </w:p>
    <w:p w14:paraId="2D2D41C1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3C4059BD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&lt;div&gt;</w:t>
      </w:r>
    </w:p>
    <w:p w14:paraId="49A781E6" w14:textId="7563FE16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&lt;h1&gt;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&lt;/h1&gt;</w:t>
      </w:r>
    </w:p>
    <w:p w14:paraId="3A2F416D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</w:t>
      </w:r>
      <w:proofErr w:type="spellStart"/>
      <w:r>
        <w:t>ChildComponent</w:t>
      </w:r>
      <w:proofErr w:type="spellEnd"/>
      <w:r>
        <w:t xml:space="preserve"> /&gt;</w:t>
      </w:r>
    </w:p>
    <w:p w14:paraId="41EDC984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&lt;/div&gt;</w:t>
      </w:r>
    </w:p>
    <w:p w14:paraId="5A589B67" w14:textId="77777777" w:rsidR="00CC62B7" w:rsidRDefault="00CC62B7" w:rsidP="00CC62B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);</w:t>
      </w:r>
    </w:p>
    <w:p w14:paraId="2F84CD88" w14:textId="144E9F14" w:rsidR="00244618" w:rsidRDefault="00CC62B7" w:rsidP="00CC62B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}</w:t>
      </w:r>
    </w:p>
    <w:bookmarkStart w:id="21" w:name="_Ref180335476"/>
    <w:p w14:paraId="06E903D5" w14:textId="0FE94040" w:rsidR="00CC62B7" w:rsidRDefault="00CC62B7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5</w:t>
      </w:r>
      <w:r>
        <w:fldChar w:fldCharType="end"/>
      </w:r>
      <w:r>
        <w:t>. kódrészlet</w:t>
      </w:r>
      <w:bookmarkEnd w:id="21"/>
      <w:r>
        <w:t xml:space="preserve"> </w:t>
      </w:r>
      <w:proofErr w:type="spellStart"/>
      <w:r>
        <w:t>React</w:t>
      </w:r>
      <w:proofErr w:type="spellEnd"/>
      <w:r>
        <w:t xml:space="preserve"> példa komponens</w:t>
      </w:r>
    </w:p>
    <w:p w14:paraId="509CD133" w14:textId="2F6AB461" w:rsidR="003847E2" w:rsidRDefault="00CC62B7" w:rsidP="00CC62B7">
      <w:r>
        <w:t xml:space="preserve">Ahogy az </w:t>
      </w:r>
      <w:r>
        <w:fldChar w:fldCharType="begin"/>
      </w:r>
      <w:r>
        <w:instrText xml:space="preserve"> REF _Ref180335476 \h </w:instrText>
      </w:r>
      <w:r>
        <w:fldChar w:fldCharType="separate"/>
      </w:r>
      <w:r w:rsidR="00082236">
        <w:rPr>
          <w:noProof/>
        </w:rPr>
        <w:t>5</w:t>
      </w:r>
      <w:r w:rsidR="00082236">
        <w:t>. kódrészlet</w:t>
      </w:r>
      <w:r>
        <w:fldChar w:fldCharType="end"/>
      </w:r>
      <w:r>
        <w:t xml:space="preserve"> mutatja, a szülő komponens </w:t>
      </w:r>
      <w:r w:rsidR="00947EEA">
        <w:t xml:space="preserve">nem csak szöveget fog megjeleníteni, hanem még bármit, amit a gyerek komponens visszaad. A komponens megjelenítése és logikájának megvalósítása ilyen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A10561">
            <w:rPr>
              <w:noProof/>
            </w:rPr>
            <w:t>[8]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a </w:t>
      </w:r>
      <w:proofErr w:type="spellStart"/>
      <w:r w:rsidR="003847E2">
        <w:t>useEffect</w:t>
      </w:r>
      <w:proofErr w:type="spellEnd"/>
      <w:r w:rsidR="003847E2">
        <w:t>.</w:t>
      </w:r>
    </w:p>
    <w:p w14:paraId="53610467" w14:textId="4253E6D8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Counter</w:t>
      </w:r>
      <w:proofErr w:type="spellEnd"/>
      <w:r>
        <w:t>(</w:t>
      </w:r>
      <w:proofErr w:type="gramEnd"/>
      <w:r>
        <w:t>) {</w:t>
      </w:r>
    </w:p>
    <w:p w14:paraId="50DC0D15" w14:textId="27CBC39D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[</w:t>
      </w:r>
      <w:proofErr w:type="spellStart"/>
      <w:r>
        <w:t>count</w:t>
      </w:r>
      <w:proofErr w:type="spellEnd"/>
      <w:r>
        <w:t xml:space="preserve">, </w:t>
      </w:r>
      <w:proofErr w:type="spellStart"/>
      <w:r>
        <w:t>setCount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0);</w:t>
      </w:r>
    </w:p>
    <w:p w14:paraId="24EEC79B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76C4B24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console.log(</w:t>
      </w:r>
      <w:proofErr w:type="gramEnd"/>
      <w:r>
        <w:t xml:space="preserve">`The </w:t>
      </w:r>
      <w:proofErr w:type="spellStart"/>
      <w:r>
        <w:t>counter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. New </w:t>
      </w:r>
      <w:proofErr w:type="spellStart"/>
      <w:r>
        <w:t>value</w:t>
      </w:r>
      <w:proofErr w:type="spellEnd"/>
      <w:r>
        <w:t>: ${</w:t>
      </w:r>
      <w:proofErr w:type="spellStart"/>
      <w:r>
        <w:t>count</w:t>
      </w:r>
      <w:proofErr w:type="spellEnd"/>
      <w:r>
        <w:t>}`);</w:t>
      </w:r>
    </w:p>
    <w:p w14:paraId="108B8902" w14:textId="0445AFD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}, [</w:t>
      </w:r>
      <w:proofErr w:type="spellStart"/>
      <w:r>
        <w:t>count</w:t>
      </w:r>
      <w:proofErr w:type="spellEnd"/>
      <w:r>
        <w:t>]);</w:t>
      </w:r>
    </w:p>
    <w:p w14:paraId="5413DEFA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5E0114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return</w:t>
      </w:r>
      <w:proofErr w:type="spellEnd"/>
      <w:r>
        <w:t xml:space="preserve"> (</w:t>
      </w:r>
    </w:p>
    <w:p w14:paraId="4171A116" w14:textId="00778BD9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&lt;div&gt;</w:t>
      </w:r>
    </w:p>
    <w:p w14:paraId="3F3D9DF6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setCount</w:t>
      </w:r>
      <w:proofErr w:type="spellEnd"/>
      <w:r>
        <w:t>(</w:t>
      </w:r>
      <w:proofErr w:type="spellStart"/>
      <w:r>
        <w:t>count</w:t>
      </w:r>
      <w:proofErr w:type="spellEnd"/>
      <w:r>
        <w:t xml:space="preserve"> + 1)}&gt;</w:t>
      </w:r>
      <w:proofErr w:type="spellStart"/>
      <w:r>
        <w:t>Increment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39E1BF75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&lt;/div&gt;</w:t>
      </w:r>
    </w:p>
    <w:p w14:paraId="247AC439" w14:textId="77777777" w:rsidR="00E21657" w:rsidRDefault="00E21657" w:rsidP="00E2165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);</w:t>
      </w:r>
    </w:p>
    <w:p w14:paraId="6EFDD200" w14:textId="14C67495" w:rsidR="003847E2" w:rsidRPr="00CC62B7" w:rsidRDefault="00E21657" w:rsidP="00E2165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22" w:name="_Ref180337298"/>
    <w:p w14:paraId="4D683374" w14:textId="37BDABC2" w:rsidR="00E21657" w:rsidRDefault="00E21657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6</w:t>
      </w:r>
      <w:r>
        <w:fldChar w:fldCharType="end"/>
      </w:r>
      <w:r>
        <w:t>. kódrészlet</w:t>
      </w:r>
      <w:bookmarkEnd w:id="22"/>
      <w:r>
        <w:t xml:space="preserve"> </w:t>
      </w:r>
      <w:proofErr w:type="spellStart"/>
      <w:r>
        <w:t>UseState</w:t>
      </w:r>
      <w:proofErr w:type="spellEnd"/>
      <w:r>
        <w:t xml:space="preserve"> és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példa</w:t>
      </w:r>
    </w:p>
    <w:p w14:paraId="2CC76638" w14:textId="24F4345F" w:rsidR="00EF164D" w:rsidRDefault="00E21657" w:rsidP="00E21657">
      <w:r>
        <w:t xml:space="preserve">A </w:t>
      </w:r>
      <w:r>
        <w:fldChar w:fldCharType="begin"/>
      </w:r>
      <w:r>
        <w:instrText xml:space="preserve"> REF _Ref180337298 \h </w:instrText>
      </w:r>
      <w:r>
        <w:fldChar w:fldCharType="separate"/>
      </w:r>
      <w:r w:rsidR="00082236">
        <w:rPr>
          <w:noProof/>
        </w:rPr>
        <w:t>6</w:t>
      </w:r>
      <w:r w:rsidR="00082236">
        <w:t>. kódrészlet</w:t>
      </w:r>
      <w:r>
        <w:fldChar w:fldCharType="end"/>
      </w:r>
      <w:r>
        <w:t xml:space="preserve"> egy példát mutat a </w:t>
      </w:r>
      <w:proofErr w:type="spellStart"/>
      <w:r w:rsidR="00965CF3">
        <w:t>h</w:t>
      </w:r>
      <w:r>
        <w:t>ook</w:t>
      </w:r>
      <w:proofErr w:type="spellEnd"/>
      <w:r>
        <w:t xml:space="preserve"> használatra. 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74D8A5CE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Ahogy a korábbi példában látható, megadhatjuk, hogy milyen adatok változásánál fusson le a logika, jelen esetben a </w:t>
      </w:r>
      <w:proofErr w:type="spellStart"/>
      <w:r w:rsidR="00EF164D">
        <w:t>count</w:t>
      </w:r>
      <w:proofErr w:type="spellEnd"/>
      <w:r w:rsidR="00EF164D">
        <w:t xml:space="preserve"> változó változásakor. Minden esetben amikor a </w:t>
      </w:r>
      <w:proofErr w:type="spellStart"/>
      <w:r w:rsidR="00EF164D">
        <w:t>count</w:t>
      </w:r>
      <w:proofErr w:type="spellEnd"/>
      <w:r w:rsidR="00EF164D">
        <w:t xml:space="preserve"> megváltozik, a konzolba kiírjuk, hogy mennyi az értéke. Használatakor vigyázunk kell, mivel könnyen végtelen ciklusba juthatunk, ha a </w:t>
      </w:r>
      <w:r w:rsidR="00EF164D">
        <w:lastRenderedPageBreak/>
        <w:t xml:space="preserve">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</w:t>
      </w:r>
      <w:proofErr w:type="spellStart"/>
      <w:r w:rsidR="00EF164D">
        <w:t>külnösen</w:t>
      </w:r>
      <w:proofErr w:type="spellEnd"/>
      <w:r w:rsidR="00EF164D">
        <w:t xml:space="preserve"> hasznos, ha adatlekérést szeretnénk végrehajtani, amikor a komponens frissül.</w:t>
      </w:r>
    </w:p>
    <w:p w14:paraId="48228008" w14:textId="61F01E69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A10561">
            <w:rPr>
              <w:noProof/>
            </w:rPr>
            <w:t xml:space="preserve"> [9]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proofErr w:type="gramStart"/>
      <w:r w:rsidR="00D705BC">
        <w:t>Axios</w:t>
      </w:r>
      <w:proofErr w:type="spellEnd"/>
      <w:proofErr w:type="gramEnd"/>
      <w:r w:rsidR="00D705BC">
        <w:t xml:space="preserve"> amivel webes kéréseket küldésében segít.</w:t>
      </w:r>
    </w:p>
    <w:p w14:paraId="6934B153" w14:textId="77777777" w:rsidR="00884605" w:rsidRDefault="00884605" w:rsidP="00884605">
      <w:pPr>
        <w:pStyle w:val="Heading2"/>
      </w:pPr>
      <w:bookmarkStart w:id="23" w:name="_Toc182416647"/>
      <w:proofErr w:type="spellStart"/>
      <w:r>
        <w:t>Material</w:t>
      </w:r>
      <w:proofErr w:type="spellEnd"/>
      <w:r>
        <w:t xml:space="preserve"> UI</w:t>
      </w:r>
      <w:bookmarkEnd w:id="23"/>
    </w:p>
    <w:p w14:paraId="0E3510F4" w14:textId="073DAE71" w:rsidR="000F074D" w:rsidRP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UI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esztétikus 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525C2DA3" w14:textId="77777777" w:rsidR="00884605" w:rsidRDefault="00884605" w:rsidP="00884605">
      <w:pPr>
        <w:pStyle w:val="Heading2"/>
      </w:pPr>
      <w:bookmarkStart w:id="24" w:name="_Toc182416648"/>
      <w:proofErr w:type="spellStart"/>
      <w:r>
        <w:t>Axios</w:t>
      </w:r>
      <w:bookmarkEnd w:id="24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5" w:name="_Toc182416649"/>
      <w:r>
        <w:t>Auth0</w:t>
      </w:r>
      <w:bookmarkEnd w:id="25"/>
    </w:p>
    <w:p w14:paraId="1368210E" w14:textId="21B8C8CB" w:rsidR="007D3D6D" w:rsidRDefault="007D3D6D" w:rsidP="007D3D6D">
      <w:r>
        <w:t xml:space="preserve">Az Auth0 egy </w:t>
      </w:r>
      <w:proofErr w:type="spellStart"/>
      <w:r>
        <w:t>OpenID</w:t>
      </w:r>
      <w:proofErr w:type="spellEnd"/>
      <w:r>
        <w:t xml:space="preserve"> </w:t>
      </w:r>
      <w:r w:rsidR="005A2350">
        <w:t xml:space="preserve">protokoll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5A2350">
        <w:t>OpenID</w:t>
      </w:r>
      <w:proofErr w:type="spellEnd"/>
      <w:r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825B00">
        <w:t xml:space="preserve"> 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lastRenderedPageBreak/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6" w:name="_Ref168084747"/>
    <w:p w14:paraId="63AFC7A8" w14:textId="12CCC2D8" w:rsidR="006F0ED6" w:rsidRDefault="006F0ED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</w:t>
      </w:r>
      <w:r>
        <w:fldChar w:fldCharType="end"/>
      </w:r>
      <w:r>
        <w:t>. ábra</w:t>
      </w:r>
      <w:bookmarkEnd w:id="26"/>
      <w:r>
        <w:t xml:space="preserve"> Auth0 bejelentkezés</w:t>
      </w:r>
    </w:p>
    <w:p w14:paraId="7BDB6171" w14:textId="36C93079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082236">
        <w:rPr>
          <w:noProof/>
        </w:rPr>
        <w:t>1</w:t>
      </w:r>
      <w:r w:rsidR="00082236">
        <w:t>. ábra</w:t>
      </w:r>
      <w:r>
        <w:fldChar w:fldCharType="end"/>
      </w:r>
      <w:r>
        <w:t xml:space="preserve">), akkor a frontend elnavigál az Auth0 által nyújtott 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</w:p>
    <w:p w14:paraId="115400D2" w14:textId="50B3EDFD" w:rsidR="00506CDC" w:rsidRDefault="00506CDC" w:rsidP="00506CDC">
      <w:r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már regisztráltak ezzel az e-mail címmel felhasználót, akkor megadjuk a lehetőséget, hogy összekapcsolja a két fiókot.</w:t>
      </w:r>
    </w:p>
    <w:p w14:paraId="2068A6DD" w14:textId="5EB026BE" w:rsidR="00825B00" w:rsidRPr="008A3762" w:rsidRDefault="00825B00" w:rsidP="00825B00"/>
    <w:p w14:paraId="288A7EBD" w14:textId="5668FE44" w:rsidR="002841F9" w:rsidRDefault="00884605" w:rsidP="005334AD">
      <w:pPr>
        <w:pStyle w:val="Heading1"/>
      </w:pPr>
      <w:bookmarkStart w:id="27" w:name="_Ref168092028"/>
      <w:bookmarkStart w:id="28" w:name="_Toc182416650"/>
      <w:bookmarkEnd w:id="11"/>
      <w:r>
        <w:lastRenderedPageBreak/>
        <w:t>Követelmények</w:t>
      </w:r>
      <w:bookmarkEnd w:id="27"/>
      <w:bookmarkEnd w:id="28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4FA6D15A" w14:textId="0407DB78" w:rsidR="00B67183" w:rsidRDefault="004115DF" w:rsidP="00884605">
      <w:r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9" w:name="_Toc182416651"/>
      <w:r>
        <w:lastRenderedPageBreak/>
        <w:t>Böngészés</w:t>
      </w:r>
      <w:bookmarkEnd w:id="29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74CD8288" w:rsidR="00301A0E" w:rsidRDefault="00570628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2</w:t>
      </w:r>
      <w:r>
        <w:fldChar w:fldCharType="end"/>
      </w:r>
      <w:r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30" w:name="_Toc182416652"/>
      <w:r>
        <w:lastRenderedPageBreak/>
        <w:t>Általános felhasználó</w:t>
      </w:r>
      <w:bookmarkEnd w:id="30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80361704"/>
    <w:bookmarkStart w:id="32" w:name="_Ref180361693"/>
    <w:p w14:paraId="36E429CF" w14:textId="4CC9FDB2" w:rsidR="003C1EEE" w:rsidRDefault="003C1EEE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3</w:t>
      </w:r>
      <w:r>
        <w:fldChar w:fldCharType="end"/>
      </w:r>
      <w:r>
        <w:t>. ábra</w:t>
      </w:r>
      <w:bookmarkEnd w:id="31"/>
      <w:r>
        <w:t xml:space="preserve"> Általános felhasználó</w:t>
      </w:r>
      <w:bookmarkEnd w:id="32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33" w:name="_Toc182416653"/>
      <w:r>
        <w:lastRenderedPageBreak/>
        <w:t>Szolgáltató felhasználó</w:t>
      </w:r>
      <w:bookmarkEnd w:id="33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656F43FF" w:rsidR="00884605" w:rsidRDefault="00B67183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4</w:t>
      </w:r>
      <w:r>
        <w:fldChar w:fldCharType="end"/>
      </w:r>
      <w:r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4" w:name="_Ref168092189"/>
      <w:bookmarkStart w:id="35" w:name="_Toc182416654"/>
      <w:r>
        <w:lastRenderedPageBreak/>
        <w:t>Architektúra</w:t>
      </w:r>
      <w:bookmarkEnd w:id="34"/>
      <w:bookmarkEnd w:id="35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68083543"/>
    <w:p w14:paraId="5A7DE230" w14:textId="30254B58" w:rsidR="005518F8" w:rsidRDefault="005518F8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5</w:t>
      </w:r>
      <w:r>
        <w:fldChar w:fldCharType="end"/>
      </w:r>
      <w:r>
        <w:t>. ábra</w:t>
      </w:r>
      <w:bookmarkEnd w:id="36"/>
      <w:r>
        <w:t xml:space="preserve"> Architektúra</w:t>
      </w:r>
    </w:p>
    <w:p w14:paraId="5F1AE7B4" w14:textId="43C7CD9F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>. A</w:t>
      </w:r>
      <w:r w:rsidR="00A10561">
        <w:t>z</w:t>
      </w:r>
      <w:r>
        <w:t xml:space="preserve">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082236">
        <w:rPr>
          <w:noProof/>
        </w:rPr>
        <w:t>5</w:t>
      </w:r>
      <w:r w:rsidR="00082236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7" w:name="_Toc182416655"/>
      <w:r>
        <w:t>Frontend architektúra</w:t>
      </w:r>
      <w:bookmarkEnd w:id="37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32AD206B" w:rsidR="00510445" w:rsidRDefault="00510445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6</w:t>
      </w:r>
      <w:r>
        <w:fldChar w:fldCharType="end"/>
      </w:r>
      <w:r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8" w:name="_Ref180499722"/>
    <w:p w14:paraId="38D68490" w14:textId="40CB4158" w:rsidR="000525CE" w:rsidRDefault="000525CE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7</w:t>
      </w:r>
      <w:r>
        <w:fldChar w:fldCharType="end"/>
      </w:r>
      <w:r>
        <w:t>. kódrészlet</w:t>
      </w:r>
      <w:bookmarkEnd w:id="38"/>
      <w:r>
        <w:t xml:space="preserve"> Auth0 </w:t>
      </w:r>
      <w:proofErr w:type="spellStart"/>
      <w:r>
        <w:t>hook</w:t>
      </w:r>
      <w:proofErr w:type="spellEnd"/>
    </w:p>
    <w:p w14:paraId="79086E28" w14:textId="5E2CF81E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082236">
        <w:rPr>
          <w:noProof/>
        </w:rPr>
        <w:t>7</w:t>
      </w:r>
      <w:r w:rsidR="00082236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3DC8334C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</w:t>
      </w:r>
      <w:proofErr w:type="gramStart"/>
      <w:r>
        <w:t>adatot..</w:t>
      </w:r>
      <w:proofErr w:type="gramEnd"/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9" w:name="_Toc182416656"/>
      <w:r>
        <w:t>Backend architektúra</w:t>
      </w:r>
      <w:bookmarkEnd w:id="39"/>
    </w:p>
    <w:p w14:paraId="6F246F6A" w14:textId="77777777" w:rsidR="00504963" w:rsidRDefault="00B13E59" w:rsidP="00B13E59">
      <w:r>
        <w:t xml:space="preserve">A backend alkalmazásom egy </w:t>
      </w:r>
      <w:proofErr w:type="spellStart"/>
      <w:r w:rsidR="00453C0B">
        <w:t>k</w:t>
      </w:r>
      <w:r>
        <w:t>otlin</w:t>
      </w:r>
      <w:proofErr w:type="spellEnd"/>
      <w:r>
        <w:t xml:space="preserve"> alapú Spring Boot alkalmazás</w:t>
      </w:r>
      <w:r w:rsidR="00453C0B">
        <w:t xml:space="preserve">, mely a </w:t>
      </w:r>
      <w:proofErr w:type="spellStart"/>
      <w:r w:rsidR="00453C0B">
        <w:t>Gradle</w:t>
      </w:r>
      <w:proofErr w:type="spellEnd"/>
      <w:r w:rsidR="00453C0B">
        <w:t xml:space="preserve"> </w:t>
      </w:r>
      <w:proofErr w:type="spellStart"/>
      <w:r w:rsidR="00453C0B">
        <w:t>build</w:t>
      </w:r>
      <w:proofErr w:type="spellEnd"/>
      <w:r w:rsidR="00453C0B">
        <w:t xml:space="preserve"> automatizáló eszközt használja</w:t>
      </w:r>
      <w:r>
        <w:t>. A Spring keretrendszer</w:t>
      </w:r>
      <w:r w:rsidR="00453C0B">
        <w:t xml:space="preserve"> népszerűsége,</w:t>
      </w:r>
      <w:r>
        <w:t xml:space="preserve"> széles körű funkciói és a Spring Boot adta egyszerű k</w:t>
      </w:r>
      <w:r w:rsidR="00453C0B">
        <w:t xml:space="preserve">onfigurálhatóság miatt döntöttem a technológia mellett. A </w:t>
      </w:r>
      <w:proofErr w:type="spellStart"/>
      <w:r w:rsidR="00453C0B">
        <w:t>kotlin</w:t>
      </w:r>
      <w:proofErr w:type="spellEnd"/>
      <w:r w:rsidR="00453C0B">
        <w:t xml:space="preserve"> a java programozási nyelvhez hasonlóan JVM (Java </w:t>
      </w:r>
      <w:proofErr w:type="spellStart"/>
      <w:r w:rsidR="00453C0B">
        <w:t>Virtual</w:t>
      </w:r>
      <w:proofErr w:type="spellEnd"/>
      <w:r w:rsidR="00453C0B">
        <w:t xml:space="preserve"> </w:t>
      </w:r>
      <w:proofErr w:type="spellStart"/>
      <w:r w:rsidR="00453C0B">
        <w:t>Machine</w:t>
      </w:r>
      <w:proofErr w:type="spellEnd"/>
      <w:r w:rsidR="00453C0B">
        <w:t xml:space="preserve">) alapú, azonban modernebb és használatakor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60D3E38B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feladatoknál jól tudnak jönni. A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_Ref180497982"/>
    <w:bookmarkStart w:id="41" w:name="_Ref180497979"/>
    <w:p w14:paraId="3EBEF346" w14:textId="54E8013A" w:rsidR="00642B92" w:rsidRDefault="00642B92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7</w:t>
      </w:r>
      <w:r>
        <w:fldChar w:fldCharType="end"/>
      </w:r>
      <w:r>
        <w:t>. ábra</w:t>
      </w:r>
      <w:bookmarkEnd w:id="40"/>
      <w:r>
        <w:t xml:space="preserve"> Backend architektúra vizualizáció</w:t>
      </w:r>
      <w:bookmarkEnd w:id="41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5253E9C" w14:textId="629C5DD0" w:rsidR="00642B92" w:rsidRDefault="00642B92" w:rsidP="00B13E59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082236">
        <w:rPr>
          <w:noProof/>
        </w:rPr>
        <w:t>7</w:t>
      </w:r>
      <w:r w:rsidR="00082236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Mivel a </w:t>
      </w:r>
      <w:proofErr w:type="spellStart"/>
      <w:r w:rsidR="00B96177">
        <w:t>kotlin</w:t>
      </w:r>
      <w:proofErr w:type="spellEnd"/>
      <w:r w:rsidR="00B96177">
        <w:t xml:space="preserve"> </w:t>
      </w:r>
      <w:proofErr w:type="spellStart"/>
      <w:r w:rsidR="00B96177">
        <w:t>data</w:t>
      </w:r>
      <w:proofErr w:type="spellEnd"/>
      <w:r w:rsidR="00B96177">
        <w:t xml:space="preserve"> </w:t>
      </w:r>
      <w:proofErr w:type="spellStart"/>
      <w:r w:rsidR="00B96177">
        <w:t>class</w:t>
      </w:r>
      <w:proofErr w:type="spellEnd"/>
      <w:r w:rsidR="00B96177">
        <w:t xml:space="preserve"> nyelvi eleme egyszerűvé teszi az adatok transzformációját, ezért nem használtam külön technológiát erre, a service osztályok maguk gondoskodnak erről.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proofErr w:type="gram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>(</w:t>
      </w:r>
      <w:proofErr w:type="gramEnd"/>
      <w:r w:rsidRPr="00281293">
        <w:t xml:space="preserve">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42" w:name="_Ref182409161"/>
    <w:p w14:paraId="4EE333AD" w14:textId="54DCEF19" w:rsidR="00281293" w:rsidRDefault="00281293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8</w:t>
      </w:r>
      <w:r>
        <w:fldChar w:fldCharType="end"/>
      </w:r>
      <w:r>
        <w:t>. kódrészlet</w:t>
      </w:r>
      <w:bookmarkEnd w:id="42"/>
      <w:r>
        <w:t xml:space="preserve"> REST végpontok hibakezelése</w:t>
      </w:r>
    </w:p>
    <w:p w14:paraId="1A5C0F95" w14:textId="77777777" w:rsidR="00651418" w:rsidRDefault="00281293" w:rsidP="00901DEB">
      <w:r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62FCE14C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>
        <w:rPr>
          <w:noProof/>
        </w:rPr>
        <w:t>8</w:t>
      </w:r>
      <w:r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proofErr w:type="gramStart"/>
      <w:r>
        <w:t>filterChain</w:t>
      </w:r>
      <w:proofErr w:type="spellEnd"/>
      <w:r>
        <w:t>(</w:t>
      </w:r>
      <w:proofErr w:type="gramEnd"/>
      <w:r>
        <w:t xml:space="preserve">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gramEnd"/>
      <w:r>
        <w:t xml:space="preserve">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proofErr w:type="gramStart"/>
      <w:r>
        <w:t>authorize</w:t>
      </w:r>
      <w:proofErr w:type="spellEnd"/>
      <w:r>
        <w:t>(</w:t>
      </w:r>
      <w:proofErr w:type="spellStart"/>
      <w:proofErr w:type="gramEnd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</w:t>
      </w:r>
      <w:proofErr w:type="gramStart"/>
      <w:r>
        <w:t>{  }</w:t>
      </w:r>
      <w:proofErr w:type="gramEnd"/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http.build</w:t>
      </w:r>
      <w:proofErr w:type="spellEnd"/>
      <w:proofErr w:type="gram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2619595A" w:rsidR="007C42C9" w:rsidRDefault="007C42C9" w:rsidP="00241FD9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241FD9">
        <w:rPr>
          <w:noProof/>
        </w:rPr>
        <w:t>9</w:t>
      </w:r>
      <w:r>
        <w:fldChar w:fldCharType="end"/>
      </w:r>
      <w:r>
        <w:t xml:space="preserve">. kódrészlet Auth0 </w:t>
      </w:r>
      <w:proofErr w:type="spellStart"/>
      <w:r>
        <w:t>security</w:t>
      </w:r>
      <w:proofErr w:type="spellEnd"/>
      <w:r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proofErr w:type="gramStart"/>
      <w:r w:rsidR="000D7288">
        <w:t>application.properties</w:t>
      </w:r>
      <w:proofErr w:type="spellEnd"/>
      <w:proofErr w:type="gram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3" w:name="_Toc182416657"/>
      <w:r>
        <w:t>Adatbázis szerkezete</w:t>
      </w:r>
      <w:bookmarkEnd w:id="43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>, ezzel felgyorsítva a projekt 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4" w:name="_Ref180443787"/>
    <w:p w14:paraId="27037D36" w14:textId="7D84FBD0" w:rsidR="000B73CB" w:rsidRDefault="000B73CB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8</w:t>
      </w:r>
      <w:r>
        <w:fldChar w:fldCharType="end"/>
      </w:r>
      <w:r>
        <w:t>. ábra</w:t>
      </w:r>
      <w:bookmarkEnd w:id="44"/>
      <w:r>
        <w:t xml:space="preserve"> Adatbázis szerkezete</w:t>
      </w:r>
    </w:p>
    <w:p w14:paraId="78ACFBED" w14:textId="28019055" w:rsidR="007C20E0" w:rsidRDefault="008506B2" w:rsidP="007C20E0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082236">
        <w:rPr>
          <w:noProof/>
        </w:rPr>
        <w:t>8</w:t>
      </w:r>
      <w:r w:rsidR="00082236">
        <w:t>. ábra</w:t>
      </w:r>
      <w:r>
        <w:fldChar w:fldCharType="end"/>
      </w:r>
      <w:r w:rsidR="00241DB8">
        <w:t xml:space="preserve"> vizualizálja</w:t>
      </w:r>
      <w:r>
        <w:t>.</w:t>
      </w:r>
      <w:r w:rsidR="000413E1">
        <w:t xml:space="preserve"> Az alábbiakban bemutatom az adatbázis fő és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 xml:space="preserve">A foglalható idősávok ismétlődő szabályait tartalmazza az egyes szolgáltatókhoz. Ehhez kapcsolódó adat, </w:t>
      </w:r>
      <w:proofErr w:type="gramStart"/>
      <w:r w:rsidR="002B7371">
        <w:t>például</w:t>
      </w:r>
      <w:proofErr w:type="gramEnd"/>
      <w:r w:rsidR="002B7371">
        <w:t xml:space="preserve">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47025005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</w:t>
      </w:r>
      <w:proofErr w:type="spellStart"/>
      <w:r>
        <w:t>áltatal</w:t>
      </w:r>
      <w:proofErr w:type="spellEnd"/>
      <w:r>
        <w:t xml:space="preserve">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5" w:name="_Ref168092197"/>
      <w:bookmarkStart w:id="46" w:name="_Toc182416658"/>
      <w:r>
        <w:lastRenderedPageBreak/>
        <w:t>Megvalósítás</w:t>
      </w:r>
      <w:bookmarkEnd w:id="45"/>
      <w:bookmarkEnd w:id="46"/>
    </w:p>
    <w:p w14:paraId="14E09F39" w14:textId="6E6842EA" w:rsidR="0038592A" w:rsidRPr="009E3BEB" w:rsidRDefault="0038592A" w:rsidP="0038592A">
      <w:r>
        <w:t>*</w:t>
      </w:r>
      <w:r w:rsidR="009E3BEB">
        <w:t xml:space="preserve">Mindenhova kép a végleges </w:t>
      </w:r>
      <w:proofErr w:type="spellStart"/>
      <w:r w:rsidR="009E3BEB">
        <w:t>feature-ökről</w:t>
      </w:r>
      <w:proofErr w:type="spellEnd"/>
      <w:r>
        <w:t xml:space="preserve">* </w:t>
      </w:r>
    </w:p>
    <w:p w14:paraId="4704292C" w14:textId="079A6A24" w:rsidR="00F767B7" w:rsidRDefault="00521F9E" w:rsidP="00F767B7">
      <w:pPr>
        <w:pStyle w:val="Heading2"/>
      </w:pPr>
      <w:bookmarkStart w:id="47" w:name="_Toc182416659"/>
      <w:r>
        <w:t>Profil</w:t>
      </w:r>
      <w:bookmarkEnd w:id="47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48" w:name="_Ref182413641"/>
    <w:p w14:paraId="163C8904" w14:textId="4ACE81D3" w:rsidR="00897286" w:rsidRDefault="0089728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9</w:t>
      </w:r>
      <w:r>
        <w:fldChar w:fldCharType="end"/>
      </w:r>
      <w:r>
        <w:t>. ábra</w:t>
      </w:r>
      <w:bookmarkEnd w:id="48"/>
      <w:r>
        <w:t xml:space="preserve"> Profil oldal</w:t>
      </w:r>
    </w:p>
    <w:p w14:paraId="3E541408" w14:textId="78020268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 xml:space="preserve">A hibák javítása után a felület sikeresnek tekinti az adatok javítását, és egy PUT HTTP üzenetet küld a backend számára. A backend is </w:t>
      </w:r>
      <w:r w:rsidR="002F6C61">
        <w:lastRenderedPageBreak/>
        <w:t>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3F20F19A" w:rsidR="002F6C61" w:rsidRDefault="004F7394" w:rsidP="00F767B7">
      <w:r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47308E">
        <w:t>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7B6C1594" w:rsidR="00F767B7" w:rsidRPr="00F767B7" w:rsidRDefault="001A1BF9" w:rsidP="0047308E">
      <w:r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gomb található, és az adatok text </w:t>
      </w:r>
      <w:proofErr w:type="spellStart"/>
      <w:r>
        <w:t>box</w:t>
      </w:r>
      <w:proofErr w:type="spellEnd"/>
      <w:r>
        <w:t xml:space="preserve"> helyett </w:t>
      </w:r>
      <w:proofErr w:type="spellStart"/>
      <w:r>
        <w:t>label</w:t>
      </w:r>
      <w:proofErr w:type="spellEnd"/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49" w:name="_Toc182416660"/>
      <w:bookmarkStart w:id="50" w:name="_Ref182501265"/>
      <w:r>
        <w:t>Szolgáltatók listája</w:t>
      </w:r>
      <w:bookmarkEnd w:id="49"/>
      <w:bookmarkEnd w:id="50"/>
    </w:p>
    <w:p w14:paraId="75FE591E" w14:textId="31EA5BD7" w:rsidR="00521F9E" w:rsidRDefault="00521F9E" w:rsidP="00521F9E">
      <w:pPr>
        <w:pStyle w:val="Heading2"/>
      </w:pPr>
      <w:bookmarkStart w:id="51" w:name="_Toc182416661"/>
      <w:r>
        <w:t>Időpont foglalás</w:t>
      </w:r>
      <w:bookmarkEnd w:id="51"/>
    </w:p>
    <w:p w14:paraId="2D41084C" w14:textId="3102B288" w:rsidR="00F64F85" w:rsidRDefault="00F64F85" w:rsidP="00F64F85">
      <w:pPr>
        <w:pStyle w:val="Kp"/>
      </w:pPr>
      <w:r w:rsidRPr="00F64F85">
        <w:drawing>
          <wp:inline distT="0" distB="0" distL="0" distR="0" wp14:anchorId="4F87E3E5" wp14:editId="3F3A43F6">
            <wp:extent cx="5400040" cy="2437130"/>
            <wp:effectExtent l="0" t="0" r="0" b="1270"/>
            <wp:docPr id="7450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7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C795" w14:textId="7DDD48DB" w:rsidR="0038592A" w:rsidRDefault="0038592A" w:rsidP="009E3BEB">
      <w:r>
        <w:t xml:space="preserve">Itt </w:t>
      </w:r>
      <w:proofErr w:type="spellStart"/>
      <w:r>
        <w:t>látha</w:t>
      </w:r>
      <w:proofErr w:type="spellEnd"/>
    </w:p>
    <w:p w14:paraId="01898AB6" w14:textId="6714F703" w:rsidR="00F64F85" w:rsidRDefault="00F64F85" w:rsidP="00F64F85">
      <w:pPr>
        <w:pStyle w:val="Kp"/>
      </w:pPr>
      <w:r w:rsidRPr="00F64F85">
        <w:lastRenderedPageBreak/>
        <w:drawing>
          <wp:inline distT="0" distB="0" distL="0" distR="0" wp14:anchorId="2A552DEB" wp14:editId="4D67BDF1">
            <wp:extent cx="5400040" cy="2942590"/>
            <wp:effectExtent l="0" t="0" r="0" b="0"/>
            <wp:docPr id="25519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70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D7C" w14:textId="77777777" w:rsidR="001734F5" w:rsidRDefault="001734F5" w:rsidP="001734F5">
      <w:pPr>
        <w:pStyle w:val="Caption"/>
      </w:pPr>
    </w:p>
    <w:p w14:paraId="0B49D875" w14:textId="419A4D5C" w:rsidR="001734F5" w:rsidRPr="001734F5" w:rsidRDefault="001734F5" w:rsidP="001734F5">
      <w:pPr>
        <w:pStyle w:val="Kp"/>
      </w:pPr>
      <w:r w:rsidRPr="001734F5">
        <w:drawing>
          <wp:inline distT="0" distB="0" distL="0" distR="0" wp14:anchorId="5796A0FB" wp14:editId="4E9DD6A5">
            <wp:extent cx="5400040" cy="2862580"/>
            <wp:effectExtent l="0" t="0" r="0" b="0"/>
            <wp:docPr id="7713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8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F9" w14:textId="12FB8B25" w:rsidR="009E3BEB" w:rsidRPr="009E3BEB" w:rsidRDefault="009E3BEB" w:rsidP="009E3BEB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frontendemben van korlátozva ez az út, de maga a gomb sem jelenik meg egy nem bejelentkezett felhasználó számára.</w:t>
      </w:r>
    </w:p>
    <w:p w14:paraId="4632967E" w14:textId="7EC86F61" w:rsidR="00521F9E" w:rsidRDefault="00521F9E" w:rsidP="00521F9E">
      <w:pPr>
        <w:pStyle w:val="Heading2"/>
      </w:pPr>
      <w:bookmarkStart w:id="52" w:name="_Toc182416662"/>
      <w:r>
        <w:lastRenderedPageBreak/>
        <w:t>Foglalt időpontok kezelése</w:t>
      </w:r>
      <w:bookmarkEnd w:id="52"/>
    </w:p>
    <w:p w14:paraId="77EC1188" w14:textId="3256FD3F" w:rsidR="00521F9E" w:rsidRDefault="00521F9E" w:rsidP="00521F9E">
      <w:pPr>
        <w:pStyle w:val="Heading3"/>
      </w:pPr>
      <w:bookmarkStart w:id="53" w:name="_Toc182416663"/>
      <w:r>
        <w:t>Általános felhasználó</w:t>
      </w:r>
      <w:bookmarkEnd w:id="53"/>
    </w:p>
    <w:p w14:paraId="441F4F0F" w14:textId="7916568F" w:rsidR="00521F9E" w:rsidRDefault="00521F9E" w:rsidP="00521F9E">
      <w:pPr>
        <w:pStyle w:val="Heading3"/>
      </w:pPr>
      <w:bookmarkStart w:id="54" w:name="_Toc182416664"/>
      <w:r>
        <w:t>Szolgáltató</w:t>
      </w:r>
      <w:bookmarkEnd w:id="54"/>
    </w:p>
    <w:p w14:paraId="72DA862B" w14:textId="5E681A51" w:rsidR="00521F9E" w:rsidRDefault="00521F9E" w:rsidP="00521F9E">
      <w:pPr>
        <w:pStyle w:val="Heading2"/>
      </w:pPr>
      <w:bookmarkStart w:id="55" w:name="_Toc182416665"/>
      <w:r>
        <w:t>Szolgáltatások kezelése</w:t>
      </w:r>
      <w:bookmarkEnd w:id="55"/>
    </w:p>
    <w:p w14:paraId="4C12A326" w14:textId="5D0D4A19" w:rsidR="00BF2B22" w:rsidRPr="00BF2B22" w:rsidRDefault="00BF2B22" w:rsidP="00BF2B22">
      <w:r>
        <w:t xml:space="preserve">A szolgáltató a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rPr>
          <w:noProof/>
        </w:rPr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_Ref182500486"/>
    <w:p w14:paraId="0E7E3850" w14:textId="5678523B" w:rsidR="00BF2B22" w:rsidRDefault="00BF2B22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10</w:t>
      </w:r>
      <w:r>
        <w:fldChar w:fldCharType="end"/>
      </w:r>
      <w:r>
        <w:t>. ábra</w:t>
      </w:r>
      <w:bookmarkEnd w:id="56"/>
      <w:r>
        <w:t xml:space="preserve"> Szolgáltatás kezelés felület</w:t>
      </w:r>
    </w:p>
    <w:p w14:paraId="45EE9F55" w14:textId="4F0488E9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</w:p>
    <w:p w14:paraId="0DE6A261" w14:textId="63F00AE0" w:rsidR="00241FD9" w:rsidRDefault="00DB180B" w:rsidP="00241FD9">
      <w:r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>
        <w:t>Szolgáltatók listája</w:t>
      </w:r>
      <w:r>
        <w:fldChar w:fldCharType="end"/>
      </w:r>
      <w:r>
        <w:t xml:space="preserve"> fejezetben említett módon 2 részből épül fel: a fő- és </w:t>
      </w:r>
      <w:proofErr w:type="gramStart"/>
      <w:r>
        <w:t>a</w:t>
      </w:r>
      <w:proofErr w:type="gramEnd"/>
      <w:r>
        <w:t xml:space="preserve"> </w:t>
      </w:r>
      <w:r w:rsidR="00425256">
        <w:t>al</w:t>
      </w:r>
      <w:r>
        <w:t xml:space="preserve">szolgáltatás.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6E5161D5" w:rsidR="002B355E" w:rsidRDefault="002B355E" w:rsidP="00BF2B22">
      <w:r>
        <w:lastRenderedPageBreak/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jobb oldalán a szolgáltató portfóliója van feltüntetve az éppen kiválasztott szolgáltatáshoz.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 azt a pár kép nevét, amennyit éppen meg kell jeleníteni.</w:t>
      </w:r>
    </w:p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57" w:name="_Ref182503625"/>
    <w:p w14:paraId="042F22D6" w14:textId="1C022E38" w:rsidR="00241FD9" w:rsidRDefault="00241FD9" w:rsidP="00241FD9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10</w:t>
      </w:r>
      <w:r>
        <w:rPr>
          <w:lang w:val="en-US"/>
        </w:rPr>
        <w:fldChar w:fldCharType="end"/>
      </w:r>
      <w:r>
        <w:t>. kódrészlet</w:t>
      </w:r>
      <w:bookmarkEnd w:id="57"/>
      <w:r>
        <w:t xml:space="preserve"> Backend portf</w:t>
      </w:r>
      <w:r>
        <w:rPr>
          <w:noProof/>
        </w:rPr>
        <w:t>ólió lekérdezés lapozással</w:t>
      </w:r>
    </w:p>
    <w:p w14:paraId="6DED70FC" w14:textId="1F65A118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>
        <w:rPr>
          <w:noProof/>
          <w:lang w:val="en-US"/>
        </w:rPr>
        <w:t>10</w:t>
      </w:r>
      <w:r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 xml:space="preserve">a portfólió képek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rPr>
          <w:noProof/>
        </w:rPr>
        <w:lastRenderedPageBreak/>
        <w:drawing>
          <wp:inline distT="0" distB="0" distL="0" distR="0" wp14:anchorId="44EC53DD" wp14:editId="510CE46F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_Ref182502519"/>
    <w:p w14:paraId="7DF3134E" w14:textId="26B09671" w:rsidR="007419E3" w:rsidRDefault="007419E3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58"/>
      <w:r>
        <w:t xml:space="preserve"> Portfólió kép feltöltés dialógus ablak</w:t>
      </w:r>
    </w:p>
    <w:p w14:paraId="08EAD78E" w14:textId="1C2711ED" w:rsidR="007419E3" w:rsidRDefault="007419E3" w:rsidP="00BF2B22">
      <w:r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>
        <w:rPr>
          <w:noProof/>
        </w:rPr>
        <w:t>11</w:t>
      </w:r>
      <w:r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rPr>
          <w:noProof/>
        </w:rPr>
        <w:lastRenderedPageBreak/>
        <w:drawing>
          <wp:inline distT="0" distB="0" distL="0" distR="0" wp14:anchorId="27E06E59" wp14:editId="271EA2E1">
            <wp:extent cx="5400040" cy="3350260"/>
            <wp:effectExtent l="0" t="0" r="0" b="254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182506423"/>
    <w:p w14:paraId="0E6B2338" w14:textId="5EB0B913" w:rsidR="00425256" w:rsidRDefault="00425256" w:rsidP="00241FD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419E3">
        <w:rPr>
          <w:noProof/>
        </w:rPr>
        <w:t>12</w:t>
      </w:r>
      <w:r>
        <w:fldChar w:fldCharType="end"/>
      </w:r>
      <w:r>
        <w:t>. ábra</w:t>
      </w:r>
      <w:bookmarkEnd w:id="59"/>
      <w:r>
        <w:t xml:space="preserve"> Alszolgáltatások</w:t>
      </w:r>
    </w:p>
    <w:p w14:paraId="18705DE0" w14:textId="457F277D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E6207B">
        <w:rPr>
          <w:noProof/>
        </w:rPr>
        <w:t>12</w:t>
      </w:r>
      <w:r w:rsidR="00E6207B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60" w:name="_Toc182416666"/>
      <w:r>
        <w:lastRenderedPageBreak/>
        <w:t>Foglalható időpontok kezelése</w:t>
      </w:r>
      <w:bookmarkEnd w:id="60"/>
    </w:p>
    <w:p w14:paraId="5914D49A" w14:textId="77777777" w:rsidR="0046700D" w:rsidRDefault="0046700D" w:rsidP="0046700D"/>
    <w:p w14:paraId="4C07C963" w14:textId="70A4400F" w:rsidR="0046700D" w:rsidRPr="0046700D" w:rsidRDefault="0053153B" w:rsidP="0047308E">
      <w:pPr>
        <w:pStyle w:val="Heading2"/>
      </w:pPr>
      <w:bookmarkStart w:id="61" w:name="_Ref182417226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1"/>
    </w:p>
    <w:p w14:paraId="633E4908" w14:textId="357C9B9B" w:rsidR="00543D89" w:rsidRDefault="00543D89" w:rsidP="00543D89"/>
    <w:p w14:paraId="74C791D2" w14:textId="6944DA89" w:rsidR="0047308E" w:rsidRDefault="0047308E" w:rsidP="0047308E">
      <w:pPr>
        <w:pStyle w:val="Heading2"/>
      </w:pPr>
      <w:r>
        <w:t>Tesztelés</w:t>
      </w:r>
    </w:p>
    <w:p w14:paraId="62B0B3C2" w14:textId="77777777" w:rsidR="0047308E" w:rsidRDefault="0047308E" w:rsidP="0047308E"/>
    <w:p w14:paraId="3253042C" w14:textId="006BD00D" w:rsidR="0047308E" w:rsidRPr="0047308E" w:rsidRDefault="0047308E" w:rsidP="0047308E">
      <w:pPr>
        <w:pStyle w:val="Heading2"/>
      </w:pPr>
      <w:proofErr w:type="spellStart"/>
      <w:r>
        <w:t>Konténerizáció</w:t>
      </w:r>
      <w:proofErr w:type="spellEnd"/>
    </w:p>
    <w:p w14:paraId="450BA0A4" w14:textId="2A05EFAE" w:rsidR="00884605" w:rsidRPr="00884605" w:rsidRDefault="00884605" w:rsidP="00884605">
      <w:pPr>
        <w:pStyle w:val="Heading1"/>
      </w:pPr>
      <w:bookmarkStart w:id="62" w:name="_Ref168092327"/>
      <w:bookmarkStart w:id="63" w:name="_Toc182416667"/>
      <w:r>
        <w:lastRenderedPageBreak/>
        <w:t>Összefoglaló</w:t>
      </w:r>
      <w:bookmarkEnd w:id="62"/>
      <w:bookmarkEnd w:id="63"/>
    </w:p>
    <w:p w14:paraId="5E2DE117" w14:textId="77777777" w:rsidR="00225F65" w:rsidRPr="0037381F" w:rsidRDefault="00225F65" w:rsidP="00884605">
      <w:pPr>
        <w:ind w:firstLine="0"/>
      </w:pPr>
    </w:p>
    <w:bookmarkStart w:id="64" w:name="_Toc182416668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64"/>
        </w:p>
        <w:sdt>
          <w:sdtPr>
            <w:id w:val="111145805"/>
            <w:bibliography/>
          </w:sdtPr>
          <w:sdtContent>
            <w:p w14:paraId="067E6B41" w14:textId="77777777" w:rsidR="00A10561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A10561" w14:paraId="6D46C0F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BA5F" w14:textId="026F64E6" w:rsidR="00A10561" w:rsidRDefault="00A10561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27D1F" w14:textId="77777777" w:rsidR="00A10561" w:rsidRDefault="00A10561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A10561" w14:paraId="29B68A44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6682A0" w14:textId="77777777" w:rsidR="00A10561" w:rsidRDefault="00A10561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E105C" w14:textId="77777777" w:rsidR="00A10561" w:rsidRDefault="00A10561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A10561" w14:paraId="49870228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31B4F" w14:textId="77777777" w:rsidR="00A10561" w:rsidRDefault="00A10561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9B7FE9" w14:textId="77777777" w:rsidR="00A10561" w:rsidRDefault="00A10561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A10561" w14:paraId="5BFC2935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AA3AD" w14:textId="77777777" w:rsidR="00A10561" w:rsidRDefault="00A10561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61A50" w14:textId="77777777" w:rsidR="00A10561" w:rsidRDefault="00A10561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A10561" w14:paraId="325B9A7E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C5AE4B" w14:textId="77777777" w:rsidR="00A10561" w:rsidRDefault="00A10561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BC5D80" w14:textId="77777777" w:rsidR="00A10561" w:rsidRDefault="00A10561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A10561" w14:paraId="41766E2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A6F1" w14:textId="77777777" w:rsidR="00A10561" w:rsidRDefault="00A10561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B7438" w14:textId="77777777" w:rsidR="00A10561" w:rsidRDefault="00A10561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A10561" w14:paraId="4AA0FF0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6D620D" w14:textId="77777777" w:rsidR="00A10561" w:rsidRDefault="00A10561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78548" w14:textId="77777777" w:rsidR="00A10561" w:rsidRDefault="00A10561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A10561" w14:paraId="26D837C1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64DAFB" w14:textId="77777777" w:rsidR="00A10561" w:rsidRDefault="00A10561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19970" w14:textId="77777777" w:rsidR="00A10561" w:rsidRDefault="00A10561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A10561" w14:paraId="25F1B9D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DFA754" w14:textId="77777777" w:rsidR="00A10561" w:rsidRDefault="00A10561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30E8B" w14:textId="77777777" w:rsidR="00A10561" w:rsidRDefault="00A10561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</w:tbl>
            <w:p w14:paraId="45737B05" w14:textId="77777777" w:rsidR="00A10561" w:rsidRDefault="00A10561">
              <w:pPr>
                <w:divId w:val="2073695647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48ECFACD" w:rsidR="009B2EED" w:rsidRPr="009B2EED" w:rsidRDefault="009B2EED" w:rsidP="009B2EED"/>
    <w:p w14:paraId="57128C5E" w14:textId="77777777" w:rsidR="00B50CAA" w:rsidRDefault="00B50CAA" w:rsidP="00816BCB">
      <w:pPr>
        <w:pStyle w:val="Fejezetcimszmozsnlkl"/>
      </w:pPr>
      <w:bookmarkStart w:id="65" w:name="_Toc182416669"/>
      <w:r>
        <w:lastRenderedPageBreak/>
        <w:t>Függelék</w:t>
      </w:r>
      <w:bookmarkEnd w:id="65"/>
    </w:p>
    <w:p w14:paraId="7D9FC970" w14:textId="77777777" w:rsidR="00B50CAA" w:rsidRDefault="00B50CAA" w:rsidP="00B50CAA"/>
    <w:sectPr w:rsidR="00B50CAA" w:rsidSect="00D23BFC">
      <w:headerReference w:type="even" r:id="rId29"/>
      <w:footerReference w:type="default" r:id="rId30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83F044" w14:textId="77777777" w:rsidR="00BA44CF" w:rsidRDefault="00BA44CF">
      <w:r>
        <w:separator/>
      </w:r>
    </w:p>
  </w:endnote>
  <w:endnote w:type="continuationSeparator" w:id="0">
    <w:p w14:paraId="2FDD4023" w14:textId="77777777" w:rsidR="00BA44CF" w:rsidRDefault="00BA44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A6040A" w14:textId="77777777" w:rsidR="00BA44CF" w:rsidRDefault="00BA44CF">
      <w:r>
        <w:separator/>
      </w:r>
    </w:p>
  </w:footnote>
  <w:footnote w:type="continuationSeparator" w:id="0">
    <w:p w14:paraId="6F59445A" w14:textId="77777777" w:rsidR="00BA44CF" w:rsidRDefault="00BA44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6"/>
  </w:num>
  <w:num w:numId="3" w16cid:durableId="67700845">
    <w:abstractNumId w:val="14"/>
  </w:num>
  <w:num w:numId="4" w16cid:durableId="176315185">
    <w:abstractNumId w:val="20"/>
  </w:num>
  <w:num w:numId="5" w16cid:durableId="700403848">
    <w:abstractNumId w:val="21"/>
  </w:num>
  <w:num w:numId="6" w16cid:durableId="1563829922">
    <w:abstractNumId w:val="22"/>
  </w:num>
  <w:num w:numId="7" w16cid:durableId="1913930228">
    <w:abstractNumId w:val="17"/>
  </w:num>
  <w:num w:numId="8" w16cid:durableId="927353301">
    <w:abstractNumId w:val="13"/>
  </w:num>
  <w:num w:numId="9" w16cid:durableId="829634452">
    <w:abstractNumId w:val="18"/>
  </w:num>
  <w:num w:numId="10" w16cid:durableId="1921593296">
    <w:abstractNumId w:val="27"/>
  </w:num>
  <w:num w:numId="11" w16cid:durableId="1157265158">
    <w:abstractNumId w:val="19"/>
  </w:num>
  <w:num w:numId="12" w16cid:durableId="400058788">
    <w:abstractNumId w:val="25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6"/>
  </w:num>
  <w:num w:numId="25" w16cid:durableId="328948105">
    <w:abstractNumId w:val="12"/>
  </w:num>
  <w:num w:numId="26" w16cid:durableId="1084037263">
    <w:abstractNumId w:val="15"/>
  </w:num>
  <w:num w:numId="27" w16cid:durableId="34349783">
    <w:abstractNumId w:val="24"/>
  </w:num>
  <w:num w:numId="28" w16cid:durableId="998923442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498"/>
    <w:rsid w:val="00026DC4"/>
    <w:rsid w:val="0003623B"/>
    <w:rsid w:val="000413E1"/>
    <w:rsid w:val="000525CE"/>
    <w:rsid w:val="0007528E"/>
    <w:rsid w:val="00082236"/>
    <w:rsid w:val="00083D47"/>
    <w:rsid w:val="00092ED9"/>
    <w:rsid w:val="00093791"/>
    <w:rsid w:val="00093C93"/>
    <w:rsid w:val="000950D9"/>
    <w:rsid w:val="000A3B32"/>
    <w:rsid w:val="000A7483"/>
    <w:rsid w:val="000B53E0"/>
    <w:rsid w:val="000B73CB"/>
    <w:rsid w:val="000D27E7"/>
    <w:rsid w:val="000D7288"/>
    <w:rsid w:val="000F074D"/>
    <w:rsid w:val="000F3EA7"/>
    <w:rsid w:val="000F4BAD"/>
    <w:rsid w:val="00116F54"/>
    <w:rsid w:val="0014096D"/>
    <w:rsid w:val="001522F2"/>
    <w:rsid w:val="00153800"/>
    <w:rsid w:val="00153A01"/>
    <w:rsid w:val="00156C3E"/>
    <w:rsid w:val="00171054"/>
    <w:rsid w:val="001734F5"/>
    <w:rsid w:val="001842E9"/>
    <w:rsid w:val="001A1943"/>
    <w:rsid w:val="001A1BF9"/>
    <w:rsid w:val="001A3740"/>
    <w:rsid w:val="001A3868"/>
    <w:rsid w:val="001A57BC"/>
    <w:rsid w:val="001B0FAE"/>
    <w:rsid w:val="001B3270"/>
    <w:rsid w:val="001E01EB"/>
    <w:rsid w:val="00203E00"/>
    <w:rsid w:val="0021026A"/>
    <w:rsid w:val="002102C3"/>
    <w:rsid w:val="00217B73"/>
    <w:rsid w:val="00225F65"/>
    <w:rsid w:val="00227347"/>
    <w:rsid w:val="00241DB8"/>
    <w:rsid w:val="00241FD9"/>
    <w:rsid w:val="00244618"/>
    <w:rsid w:val="002550D6"/>
    <w:rsid w:val="00267677"/>
    <w:rsid w:val="00281293"/>
    <w:rsid w:val="002841F9"/>
    <w:rsid w:val="00286F6D"/>
    <w:rsid w:val="00292E7D"/>
    <w:rsid w:val="002B355E"/>
    <w:rsid w:val="002B7371"/>
    <w:rsid w:val="002C786C"/>
    <w:rsid w:val="002C7C7B"/>
    <w:rsid w:val="002D0621"/>
    <w:rsid w:val="002D2C06"/>
    <w:rsid w:val="002D3031"/>
    <w:rsid w:val="002D6BCD"/>
    <w:rsid w:val="002D7DA9"/>
    <w:rsid w:val="002E1D2A"/>
    <w:rsid w:val="002E3E4C"/>
    <w:rsid w:val="002F1623"/>
    <w:rsid w:val="002F6C61"/>
    <w:rsid w:val="00301A0E"/>
    <w:rsid w:val="00302BB3"/>
    <w:rsid w:val="00305E08"/>
    <w:rsid w:val="00313013"/>
    <w:rsid w:val="0032395E"/>
    <w:rsid w:val="00325742"/>
    <w:rsid w:val="00327BFB"/>
    <w:rsid w:val="003301BF"/>
    <w:rsid w:val="00333801"/>
    <w:rsid w:val="00347EA6"/>
    <w:rsid w:val="00350AEC"/>
    <w:rsid w:val="003554E5"/>
    <w:rsid w:val="0037381F"/>
    <w:rsid w:val="00383703"/>
    <w:rsid w:val="003847E2"/>
    <w:rsid w:val="0038592A"/>
    <w:rsid w:val="003A4CDB"/>
    <w:rsid w:val="003B7102"/>
    <w:rsid w:val="003B77D0"/>
    <w:rsid w:val="003C1EEE"/>
    <w:rsid w:val="003C6625"/>
    <w:rsid w:val="003E0763"/>
    <w:rsid w:val="003E2ECB"/>
    <w:rsid w:val="003E70B1"/>
    <w:rsid w:val="003F2BCB"/>
    <w:rsid w:val="003F5425"/>
    <w:rsid w:val="00410924"/>
    <w:rsid w:val="004115DF"/>
    <w:rsid w:val="00421BFD"/>
    <w:rsid w:val="00425256"/>
    <w:rsid w:val="00434E0F"/>
    <w:rsid w:val="00436556"/>
    <w:rsid w:val="00436D5E"/>
    <w:rsid w:val="00440912"/>
    <w:rsid w:val="00453C0B"/>
    <w:rsid w:val="00456C34"/>
    <w:rsid w:val="00463BC0"/>
    <w:rsid w:val="0046700D"/>
    <w:rsid w:val="0047308E"/>
    <w:rsid w:val="0048395A"/>
    <w:rsid w:val="004851C7"/>
    <w:rsid w:val="00485F1C"/>
    <w:rsid w:val="00491D1C"/>
    <w:rsid w:val="004A0421"/>
    <w:rsid w:val="004B001F"/>
    <w:rsid w:val="004C2FB8"/>
    <w:rsid w:val="004C7E05"/>
    <w:rsid w:val="004D0F53"/>
    <w:rsid w:val="004D3889"/>
    <w:rsid w:val="004E3220"/>
    <w:rsid w:val="004E3DFF"/>
    <w:rsid w:val="004F7394"/>
    <w:rsid w:val="005019D7"/>
    <w:rsid w:val="00502632"/>
    <w:rsid w:val="00502A30"/>
    <w:rsid w:val="00504963"/>
    <w:rsid w:val="00506CDC"/>
    <w:rsid w:val="00507549"/>
    <w:rsid w:val="00510445"/>
    <w:rsid w:val="00521F9E"/>
    <w:rsid w:val="00526A1B"/>
    <w:rsid w:val="0053153B"/>
    <w:rsid w:val="005334AD"/>
    <w:rsid w:val="00543359"/>
    <w:rsid w:val="00543D89"/>
    <w:rsid w:val="005448F8"/>
    <w:rsid w:val="005518F8"/>
    <w:rsid w:val="005524FC"/>
    <w:rsid w:val="00567027"/>
    <w:rsid w:val="00570628"/>
    <w:rsid w:val="00570D18"/>
    <w:rsid w:val="0057339F"/>
    <w:rsid w:val="00576495"/>
    <w:rsid w:val="00577EB0"/>
    <w:rsid w:val="005A003A"/>
    <w:rsid w:val="005A2350"/>
    <w:rsid w:val="005A45E5"/>
    <w:rsid w:val="005A57E2"/>
    <w:rsid w:val="005B3332"/>
    <w:rsid w:val="005B365C"/>
    <w:rsid w:val="005B5B20"/>
    <w:rsid w:val="005C33DC"/>
    <w:rsid w:val="005C394E"/>
    <w:rsid w:val="005D3443"/>
    <w:rsid w:val="005D7D4E"/>
    <w:rsid w:val="005E01E0"/>
    <w:rsid w:val="005E21AF"/>
    <w:rsid w:val="00602405"/>
    <w:rsid w:val="006034C7"/>
    <w:rsid w:val="00616DF0"/>
    <w:rsid w:val="00616EF0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B09"/>
    <w:rsid w:val="00665983"/>
    <w:rsid w:val="00675281"/>
    <w:rsid w:val="00681E99"/>
    <w:rsid w:val="00692605"/>
    <w:rsid w:val="00693E4B"/>
    <w:rsid w:val="006978AC"/>
    <w:rsid w:val="006A1B7F"/>
    <w:rsid w:val="006C5057"/>
    <w:rsid w:val="006D338C"/>
    <w:rsid w:val="006E3115"/>
    <w:rsid w:val="006E4E19"/>
    <w:rsid w:val="006F0ED6"/>
    <w:rsid w:val="006F512E"/>
    <w:rsid w:val="00700E3A"/>
    <w:rsid w:val="00704F5C"/>
    <w:rsid w:val="00725FDB"/>
    <w:rsid w:val="00730B3C"/>
    <w:rsid w:val="007419E3"/>
    <w:rsid w:val="007500FC"/>
    <w:rsid w:val="007552D4"/>
    <w:rsid w:val="00756D62"/>
    <w:rsid w:val="007952B1"/>
    <w:rsid w:val="007B1140"/>
    <w:rsid w:val="007B2AE4"/>
    <w:rsid w:val="007B5CF7"/>
    <w:rsid w:val="007C20E0"/>
    <w:rsid w:val="007C42C9"/>
    <w:rsid w:val="007C638B"/>
    <w:rsid w:val="007D3D6D"/>
    <w:rsid w:val="007E21F3"/>
    <w:rsid w:val="007E4C9F"/>
    <w:rsid w:val="008027EA"/>
    <w:rsid w:val="008078E8"/>
    <w:rsid w:val="00816BCB"/>
    <w:rsid w:val="00824ADA"/>
    <w:rsid w:val="00825B00"/>
    <w:rsid w:val="00831BBB"/>
    <w:rsid w:val="008357E2"/>
    <w:rsid w:val="00843159"/>
    <w:rsid w:val="008470F6"/>
    <w:rsid w:val="008506B2"/>
    <w:rsid w:val="00850FE8"/>
    <w:rsid w:val="00854BDC"/>
    <w:rsid w:val="008601FD"/>
    <w:rsid w:val="008616BF"/>
    <w:rsid w:val="00870EA0"/>
    <w:rsid w:val="00877820"/>
    <w:rsid w:val="00884605"/>
    <w:rsid w:val="00897286"/>
    <w:rsid w:val="008A1D8E"/>
    <w:rsid w:val="008A3762"/>
    <w:rsid w:val="008A4570"/>
    <w:rsid w:val="008C5682"/>
    <w:rsid w:val="008D057A"/>
    <w:rsid w:val="008E3BDE"/>
    <w:rsid w:val="008E42DF"/>
    <w:rsid w:val="008E7228"/>
    <w:rsid w:val="008F79CB"/>
    <w:rsid w:val="00901DEB"/>
    <w:rsid w:val="0090541F"/>
    <w:rsid w:val="00920A79"/>
    <w:rsid w:val="00922A83"/>
    <w:rsid w:val="0092536C"/>
    <w:rsid w:val="00936DE2"/>
    <w:rsid w:val="00940CB1"/>
    <w:rsid w:val="00941372"/>
    <w:rsid w:val="00944140"/>
    <w:rsid w:val="00947EEA"/>
    <w:rsid w:val="0095072F"/>
    <w:rsid w:val="009513EE"/>
    <w:rsid w:val="00953136"/>
    <w:rsid w:val="00961B3B"/>
    <w:rsid w:val="00965CF3"/>
    <w:rsid w:val="0098532E"/>
    <w:rsid w:val="0098599D"/>
    <w:rsid w:val="0098731B"/>
    <w:rsid w:val="00992C84"/>
    <w:rsid w:val="009A6AE4"/>
    <w:rsid w:val="009B1AB8"/>
    <w:rsid w:val="009B2EED"/>
    <w:rsid w:val="009C1C93"/>
    <w:rsid w:val="009C6372"/>
    <w:rsid w:val="009D2FD8"/>
    <w:rsid w:val="009E3BEB"/>
    <w:rsid w:val="009F2B0A"/>
    <w:rsid w:val="00A07AC8"/>
    <w:rsid w:val="00A10561"/>
    <w:rsid w:val="00A175CA"/>
    <w:rsid w:val="00A2661B"/>
    <w:rsid w:val="00A34DC4"/>
    <w:rsid w:val="00A40C11"/>
    <w:rsid w:val="00A536A0"/>
    <w:rsid w:val="00A743DB"/>
    <w:rsid w:val="00A83A56"/>
    <w:rsid w:val="00A945F3"/>
    <w:rsid w:val="00A9757F"/>
    <w:rsid w:val="00AA0B67"/>
    <w:rsid w:val="00AB0276"/>
    <w:rsid w:val="00AB511F"/>
    <w:rsid w:val="00AB68E1"/>
    <w:rsid w:val="00AE05C4"/>
    <w:rsid w:val="00AE29FE"/>
    <w:rsid w:val="00AF155E"/>
    <w:rsid w:val="00AF6D49"/>
    <w:rsid w:val="00AF74BC"/>
    <w:rsid w:val="00B1308B"/>
    <w:rsid w:val="00B13E59"/>
    <w:rsid w:val="00B13F19"/>
    <w:rsid w:val="00B13FD0"/>
    <w:rsid w:val="00B23224"/>
    <w:rsid w:val="00B37C40"/>
    <w:rsid w:val="00B4104A"/>
    <w:rsid w:val="00B50CAA"/>
    <w:rsid w:val="00B62C71"/>
    <w:rsid w:val="00B67183"/>
    <w:rsid w:val="00B675FF"/>
    <w:rsid w:val="00B819E8"/>
    <w:rsid w:val="00B96177"/>
    <w:rsid w:val="00B96880"/>
    <w:rsid w:val="00BA44CF"/>
    <w:rsid w:val="00BB2574"/>
    <w:rsid w:val="00BD66CF"/>
    <w:rsid w:val="00BF2B22"/>
    <w:rsid w:val="00C00B3C"/>
    <w:rsid w:val="00C07BC5"/>
    <w:rsid w:val="00C1589A"/>
    <w:rsid w:val="00C17963"/>
    <w:rsid w:val="00C2065D"/>
    <w:rsid w:val="00C2686E"/>
    <w:rsid w:val="00C31260"/>
    <w:rsid w:val="00C354FA"/>
    <w:rsid w:val="00C4200E"/>
    <w:rsid w:val="00C53F92"/>
    <w:rsid w:val="00C61A8D"/>
    <w:rsid w:val="00C7142D"/>
    <w:rsid w:val="00C73DEE"/>
    <w:rsid w:val="00C83EDC"/>
    <w:rsid w:val="00C94815"/>
    <w:rsid w:val="00C9605A"/>
    <w:rsid w:val="00CA68C6"/>
    <w:rsid w:val="00CC0147"/>
    <w:rsid w:val="00CC2118"/>
    <w:rsid w:val="00CC3385"/>
    <w:rsid w:val="00CC62B7"/>
    <w:rsid w:val="00CD7719"/>
    <w:rsid w:val="00CE250C"/>
    <w:rsid w:val="00CE7EC9"/>
    <w:rsid w:val="00CF7259"/>
    <w:rsid w:val="00D07335"/>
    <w:rsid w:val="00D1399F"/>
    <w:rsid w:val="00D1453B"/>
    <w:rsid w:val="00D1632F"/>
    <w:rsid w:val="00D166D0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705BC"/>
    <w:rsid w:val="00D81927"/>
    <w:rsid w:val="00D82885"/>
    <w:rsid w:val="00D84595"/>
    <w:rsid w:val="00D95E2C"/>
    <w:rsid w:val="00DB180B"/>
    <w:rsid w:val="00DD6A58"/>
    <w:rsid w:val="00DF0CD4"/>
    <w:rsid w:val="00E03AC2"/>
    <w:rsid w:val="00E07EE4"/>
    <w:rsid w:val="00E20536"/>
    <w:rsid w:val="00E21657"/>
    <w:rsid w:val="00E268C9"/>
    <w:rsid w:val="00E42F0D"/>
    <w:rsid w:val="00E614EE"/>
    <w:rsid w:val="00E6207B"/>
    <w:rsid w:val="00E66EB7"/>
    <w:rsid w:val="00E800DE"/>
    <w:rsid w:val="00E8385C"/>
    <w:rsid w:val="00E86A0C"/>
    <w:rsid w:val="00EA116F"/>
    <w:rsid w:val="00EE1A1F"/>
    <w:rsid w:val="00EE2264"/>
    <w:rsid w:val="00EF164D"/>
    <w:rsid w:val="00EF6603"/>
    <w:rsid w:val="00F050F9"/>
    <w:rsid w:val="00F26F25"/>
    <w:rsid w:val="00F34207"/>
    <w:rsid w:val="00F361C8"/>
    <w:rsid w:val="00F445BF"/>
    <w:rsid w:val="00F461CD"/>
    <w:rsid w:val="00F525B9"/>
    <w:rsid w:val="00F60456"/>
    <w:rsid w:val="00F64F85"/>
    <w:rsid w:val="00F71D5E"/>
    <w:rsid w:val="00F74212"/>
    <w:rsid w:val="00F767B7"/>
    <w:rsid w:val="00F812B2"/>
    <w:rsid w:val="00F87350"/>
    <w:rsid w:val="00F902A7"/>
    <w:rsid w:val="00FA3C92"/>
    <w:rsid w:val="00FA495A"/>
    <w:rsid w:val="00FA5E30"/>
    <w:rsid w:val="00FC3E32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3E4B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241FD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8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7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9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1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2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6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3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4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5</b:RefOrder>
  </b:Source>
</b:Sources>
</file>

<file path=customXml/itemProps1.xml><?xml version="1.0" encoding="utf-8"?>
<ds:datastoreItem xmlns:ds="http://schemas.openxmlformats.org/officeDocument/2006/customXml" ds:itemID="{73412BD3-0020-4274-913E-E1C1A87B8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4355</TotalTime>
  <Pages>39</Pages>
  <Words>6197</Words>
  <Characters>42763</Characters>
  <Application>Microsoft Office Word</Application>
  <DocSecurity>0</DocSecurity>
  <Lines>356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48863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Júlia Jankó</cp:lastModifiedBy>
  <cp:revision>141</cp:revision>
  <cp:lastPrinted>2024-10-22T13:02:00Z</cp:lastPrinted>
  <dcterms:created xsi:type="dcterms:W3CDTF">2015-10-19T08:48:00Z</dcterms:created>
  <dcterms:modified xsi:type="dcterms:W3CDTF">2024-11-16T16:46:00Z</dcterms:modified>
</cp:coreProperties>
</file>